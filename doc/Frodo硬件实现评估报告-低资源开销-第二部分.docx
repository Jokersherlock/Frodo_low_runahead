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0BBD" w14:textId="77777777" w:rsidR="00193C37" w:rsidRDefault="00193C37">
      <w:pPr>
        <w:spacing w:line="240" w:lineRule="auto"/>
      </w:pPr>
    </w:p>
    <w:p w14:paraId="6B0E2B46" w14:textId="77777777" w:rsidR="00193C37" w:rsidRDefault="00193C37">
      <w:pPr>
        <w:spacing w:line="240" w:lineRule="auto"/>
      </w:pPr>
    </w:p>
    <w:p w14:paraId="199EFF90" w14:textId="77777777" w:rsidR="00193C37" w:rsidRDefault="00193C37">
      <w:pPr>
        <w:spacing w:line="240" w:lineRule="auto"/>
      </w:pPr>
    </w:p>
    <w:p w14:paraId="03BEF6C8" w14:textId="77777777" w:rsidR="00193C37" w:rsidRDefault="00193C37">
      <w:pPr>
        <w:spacing w:line="240" w:lineRule="auto"/>
      </w:pPr>
    </w:p>
    <w:p w14:paraId="500E045D" w14:textId="77777777" w:rsidR="00193C37" w:rsidRDefault="00193C37">
      <w:pPr>
        <w:spacing w:line="240" w:lineRule="auto"/>
      </w:pPr>
    </w:p>
    <w:p w14:paraId="44CA35FB" w14:textId="77777777" w:rsidR="00193C37" w:rsidRDefault="00193C37">
      <w:pPr>
        <w:spacing w:line="240" w:lineRule="auto"/>
      </w:pPr>
    </w:p>
    <w:p w14:paraId="1C85C1FE" w14:textId="77777777" w:rsidR="00193C37" w:rsidRDefault="00193C37">
      <w:pPr>
        <w:spacing w:line="240" w:lineRule="auto"/>
      </w:pPr>
    </w:p>
    <w:p w14:paraId="526FDEA6" w14:textId="77777777" w:rsidR="00193C37" w:rsidRDefault="00193C37">
      <w:pPr>
        <w:spacing w:line="240" w:lineRule="auto"/>
      </w:pPr>
    </w:p>
    <w:p w14:paraId="28BD7B0B" w14:textId="77777777" w:rsidR="00193C37" w:rsidRDefault="00193C37">
      <w:pPr>
        <w:spacing w:line="240" w:lineRule="auto"/>
      </w:pPr>
    </w:p>
    <w:p w14:paraId="08262EB0" w14:textId="77777777" w:rsidR="00193C37" w:rsidRDefault="00193C37">
      <w:pPr>
        <w:spacing w:line="240" w:lineRule="auto"/>
      </w:pPr>
    </w:p>
    <w:p w14:paraId="3BD9D9AC" w14:textId="77777777" w:rsidR="00193C37" w:rsidRDefault="00000000">
      <w:pPr>
        <w:spacing w:line="240" w:lineRule="auto"/>
        <w:rPr>
          <w:b/>
          <w:sz w:val="72"/>
          <w:szCs w:val="72"/>
        </w:rPr>
      </w:pPr>
      <w:bookmarkStart w:id="0" w:name="_Toc25477"/>
      <w:bookmarkStart w:id="1" w:name="_Toc6012"/>
      <w:bookmarkStart w:id="2" w:name="_Toc8015"/>
      <w:bookmarkStart w:id="3" w:name="_Toc12249"/>
      <w:r>
        <w:rPr>
          <w:rFonts w:hint="eastAsia"/>
          <w:b/>
          <w:sz w:val="72"/>
          <w:szCs w:val="72"/>
        </w:rPr>
        <w:t>全安全等级</w:t>
      </w:r>
      <w:r>
        <w:rPr>
          <w:rFonts w:hint="eastAsia"/>
          <w:b/>
          <w:sz w:val="72"/>
          <w:szCs w:val="72"/>
        </w:rPr>
        <w:t>Frodo</w:t>
      </w:r>
      <w:bookmarkEnd w:id="0"/>
      <w:bookmarkEnd w:id="1"/>
      <w:bookmarkEnd w:id="2"/>
      <w:bookmarkEnd w:id="3"/>
      <w:r>
        <w:rPr>
          <w:rFonts w:hint="eastAsia"/>
          <w:b/>
          <w:sz w:val="72"/>
          <w:szCs w:val="72"/>
        </w:rPr>
        <w:t>硬件实现评估报告</w:t>
      </w:r>
    </w:p>
    <w:p w14:paraId="2F807D1E" w14:textId="77777777" w:rsidR="00193C37" w:rsidRDefault="00193C37">
      <w:pPr>
        <w:spacing w:line="240" w:lineRule="auto"/>
      </w:pPr>
    </w:p>
    <w:p w14:paraId="6F4CB55F" w14:textId="77777777" w:rsidR="00193C37" w:rsidRDefault="00000000">
      <w:pPr>
        <w:rPr>
          <w:b/>
          <w:sz w:val="24"/>
        </w:rPr>
      </w:pPr>
      <w:r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15A080" wp14:editId="3EBB208C">
                <wp:simplePos x="0" y="0"/>
                <wp:positionH relativeFrom="column">
                  <wp:posOffset>166370</wp:posOffset>
                </wp:positionH>
                <wp:positionV relativeFrom="paragraph">
                  <wp:posOffset>28575</wp:posOffset>
                </wp:positionV>
                <wp:extent cx="5334000" cy="0"/>
                <wp:effectExtent l="0" t="19050" r="0" b="19050"/>
                <wp:wrapNone/>
                <wp:docPr id="14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FF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99E52F" id="直接连接符 1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1pt,2.25pt" to="433.1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" strokecolor="blue" strokeweight="3pt"/>
            </w:pict>
          </mc:Fallback>
        </mc:AlternateContent>
      </w:r>
      <w:r>
        <w:rPr>
          <w:rFonts w:hint="eastAsia"/>
          <w:b/>
          <w:bCs/>
          <w:sz w:val="72"/>
          <w:szCs w:val="72"/>
        </w:rPr>
        <w:t>低资源开销设计（第二部分）</w:t>
      </w:r>
    </w:p>
    <w:p w14:paraId="6CD6F6AB" w14:textId="77777777" w:rsidR="00193C37" w:rsidRDefault="00193C37">
      <w:pPr>
        <w:jc w:val="right"/>
        <w:rPr>
          <w:rFonts w:eastAsia="黑体"/>
        </w:rPr>
      </w:pPr>
    </w:p>
    <w:p w14:paraId="0DC1F363" w14:textId="77777777" w:rsidR="00193C37" w:rsidRDefault="00000000">
      <w:pPr>
        <w:jc w:val="right"/>
        <w:rPr>
          <w:rFonts w:eastAsia="黑体"/>
          <w:sz w:val="24"/>
        </w:rPr>
      </w:pPr>
      <w:r>
        <w:rPr>
          <w:rFonts w:eastAsia="黑体"/>
        </w:rPr>
        <w:t>版本：</w:t>
      </w:r>
      <w:r>
        <w:rPr>
          <w:rFonts w:eastAsia="黑体"/>
          <w:sz w:val="24"/>
        </w:rPr>
        <w:t>Ver. 1.</w:t>
      </w:r>
      <w:r>
        <w:rPr>
          <w:rFonts w:eastAsia="黑体" w:hint="eastAsia"/>
          <w:sz w:val="24"/>
        </w:rPr>
        <w:t>4</w:t>
      </w:r>
    </w:p>
    <w:p w14:paraId="64A2DAC7" w14:textId="77777777" w:rsidR="00193C37" w:rsidRDefault="00193C37">
      <w:pPr>
        <w:rPr>
          <w:b/>
          <w:bCs/>
          <w:sz w:val="72"/>
          <w:szCs w:val="72"/>
        </w:rPr>
      </w:pPr>
    </w:p>
    <w:p w14:paraId="56AFFEE0" w14:textId="77777777" w:rsidR="00193C37" w:rsidRDefault="00193C37">
      <w:pPr>
        <w:rPr>
          <w:b/>
          <w:sz w:val="24"/>
        </w:rPr>
      </w:pPr>
    </w:p>
    <w:p w14:paraId="38D1B782" w14:textId="77777777" w:rsidR="00193C37" w:rsidRDefault="00193C37">
      <w:pPr>
        <w:rPr>
          <w:b/>
          <w:sz w:val="24"/>
        </w:rPr>
      </w:pPr>
    </w:p>
    <w:p w14:paraId="6079D1CA" w14:textId="77777777" w:rsidR="00193C37" w:rsidRDefault="00193C37">
      <w:pPr>
        <w:rPr>
          <w:b/>
          <w:sz w:val="24"/>
        </w:rPr>
      </w:pPr>
    </w:p>
    <w:p w14:paraId="3C720AE0" w14:textId="77777777" w:rsidR="00193C37" w:rsidRDefault="00193C37">
      <w:pPr>
        <w:rPr>
          <w:b/>
          <w:sz w:val="24"/>
        </w:rPr>
      </w:pPr>
    </w:p>
    <w:p w14:paraId="7E17FAB4" w14:textId="77777777" w:rsidR="00193C37" w:rsidRDefault="00193C37">
      <w:pPr>
        <w:rPr>
          <w:b/>
          <w:sz w:val="24"/>
        </w:rPr>
      </w:pPr>
    </w:p>
    <w:p w14:paraId="78F9C898" w14:textId="77777777" w:rsidR="00193C37" w:rsidRDefault="00193C37">
      <w:pPr>
        <w:rPr>
          <w:b/>
          <w:sz w:val="24"/>
        </w:rPr>
      </w:pPr>
    </w:p>
    <w:p w14:paraId="21915D24" w14:textId="77777777" w:rsidR="00193C37" w:rsidRDefault="00193C37">
      <w:pPr>
        <w:rPr>
          <w:b/>
          <w:sz w:val="24"/>
        </w:rPr>
      </w:pPr>
    </w:p>
    <w:p w14:paraId="60AEF389" w14:textId="77777777" w:rsidR="00193C37" w:rsidRDefault="00193C37">
      <w:pPr>
        <w:rPr>
          <w:b/>
          <w:sz w:val="24"/>
        </w:rPr>
      </w:pPr>
    </w:p>
    <w:p w14:paraId="32C1B738" w14:textId="77777777" w:rsidR="00193C37" w:rsidRDefault="00193C37">
      <w:pPr>
        <w:rPr>
          <w:b/>
          <w:sz w:val="24"/>
        </w:rPr>
      </w:pPr>
    </w:p>
    <w:p w14:paraId="4C9EC120" w14:textId="77777777" w:rsidR="00193C37" w:rsidRDefault="00000000">
      <w:pPr>
        <w:ind w:right="720"/>
        <w:jc w:val="left"/>
        <w:rPr>
          <w:rFonts w:eastAsia="黑体"/>
          <w:sz w:val="24"/>
        </w:rPr>
      </w:pPr>
      <w:r>
        <w:rPr>
          <w:rFonts w:eastAsia="黑体"/>
          <w:sz w:val="24"/>
        </w:rPr>
        <w:t>审核人：</w:t>
      </w:r>
      <w:r>
        <w:rPr>
          <w:rFonts w:eastAsia="黑体" w:hint="eastAsia"/>
          <w:sz w:val="24"/>
        </w:rPr>
        <w:t>陆家昊</w:t>
      </w:r>
    </w:p>
    <w:p w14:paraId="0163C40B" w14:textId="77777777" w:rsidR="00193C37" w:rsidRDefault="00193C37">
      <w:pPr>
        <w:jc w:val="left"/>
      </w:pPr>
    </w:p>
    <w:p w14:paraId="6B647E2F" w14:textId="77777777" w:rsidR="00193C37" w:rsidRDefault="00000000">
      <w:pPr>
        <w:ind w:right="720"/>
        <w:jc w:val="left"/>
        <w:rPr>
          <w:rFonts w:eastAsia="黑体"/>
          <w:sz w:val="24"/>
        </w:rPr>
      </w:pPr>
      <w:r>
        <w:rPr>
          <w:rFonts w:eastAsia="黑体"/>
          <w:sz w:val="24"/>
        </w:rPr>
        <w:t>批准人：</w:t>
      </w:r>
      <w:r>
        <w:rPr>
          <w:rFonts w:eastAsia="黑体" w:hint="eastAsia"/>
          <w:sz w:val="24"/>
        </w:rPr>
        <w:t>刘冬生</w:t>
      </w:r>
    </w:p>
    <w:p w14:paraId="0949C704" w14:textId="77777777" w:rsidR="00193C37" w:rsidRDefault="00193C37">
      <w:pPr>
        <w:jc w:val="left"/>
        <w:rPr>
          <w:b/>
          <w:sz w:val="24"/>
        </w:rPr>
      </w:pPr>
    </w:p>
    <w:p w14:paraId="6E649FB8" w14:textId="77777777" w:rsidR="00193C37" w:rsidRDefault="00000000">
      <w:pPr>
        <w:ind w:right="72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编写</w:t>
      </w:r>
      <w:r>
        <w:rPr>
          <w:rFonts w:eastAsia="黑体"/>
          <w:sz w:val="24"/>
        </w:rPr>
        <w:t>人：</w:t>
      </w:r>
      <w:r>
        <w:rPr>
          <w:rFonts w:eastAsia="黑体" w:hint="eastAsia"/>
          <w:sz w:val="24"/>
        </w:rPr>
        <w:t>赵正鹏、王家琛</w:t>
      </w:r>
    </w:p>
    <w:p w14:paraId="255049AF" w14:textId="77777777" w:rsidR="00193C37" w:rsidRDefault="00193C37">
      <w:pPr>
        <w:jc w:val="right"/>
        <w:rPr>
          <w:b/>
          <w:sz w:val="24"/>
        </w:rPr>
      </w:pPr>
    </w:p>
    <w:p w14:paraId="14279186" w14:textId="77777777" w:rsidR="00193C37" w:rsidRDefault="00000000">
      <w:pPr>
        <w:spacing w:line="240" w:lineRule="auto"/>
      </w:pPr>
      <w:r>
        <w:br w:type="page"/>
      </w:r>
      <w:r>
        <w:rPr>
          <w:rFonts w:hint="eastAsia"/>
        </w:rPr>
        <w:lastRenderedPageBreak/>
        <w:t xml:space="preserve">           </w:t>
      </w:r>
    </w:p>
    <w:p w14:paraId="4D067814" w14:textId="77777777" w:rsidR="00193C37" w:rsidRDefault="00000000">
      <w:pPr>
        <w:pStyle w:val="aff5"/>
        <w:spacing w:line="240" w:lineRule="auto"/>
        <w:outlineLvl w:val="0"/>
        <w:rPr>
          <w:rFonts w:ascii="Times New Roman" w:cs="Times New Roman"/>
        </w:rPr>
      </w:pPr>
      <w:bookmarkStart w:id="4" w:name="_Toc9061"/>
      <w:bookmarkStart w:id="5" w:name="_Toc13534"/>
      <w:bookmarkStart w:id="6" w:name="_Toc12674"/>
      <w:bookmarkStart w:id="7" w:name="_Toc13076"/>
      <w:bookmarkStart w:id="8" w:name="_Toc27250"/>
      <w:bookmarkStart w:id="9" w:name="_Toc8622"/>
      <w:bookmarkStart w:id="10" w:name="_Toc12642"/>
      <w:r>
        <w:rPr>
          <w:rFonts w:ascii="Times New Roman" w:cs="Times New Roman"/>
        </w:rPr>
        <w:t>版本记录</w:t>
      </w:r>
      <w:bookmarkEnd w:id="4"/>
      <w:bookmarkEnd w:id="5"/>
      <w:bookmarkEnd w:id="6"/>
      <w:bookmarkEnd w:id="7"/>
      <w:bookmarkEnd w:id="8"/>
      <w:bookmarkEnd w:id="9"/>
      <w:bookmarkEnd w:id="10"/>
    </w:p>
    <w:tbl>
      <w:tblPr>
        <w:tblW w:w="9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"/>
        <w:gridCol w:w="869"/>
        <w:gridCol w:w="1228"/>
        <w:gridCol w:w="4633"/>
        <w:gridCol w:w="1606"/>
      </w:tblGrid>
      <w:tr w:rsidR="00193C37" w14:paraId="6E963F2C" w14:textId="77777777">
        <w:trPr>
          <w:cantSplit/>
          <w:trHeight w:val="540"/>
        </w:trPr>
        <w:tc>
          <w:tcPr>
            <w:tcW w:w="674" w:type="dxa"/>
            <w:vAlign w:val="center"/>
          </w:tcPr>
          <w:p w14:paraId="0C396C2A" w14:textId="77777777" w:rsidR="00193C37" w:rsidRDefault="00000000">
            <w:pPr>
              <w:pStyle w:val="a5"/>
              <w:spacing w:before="120" w:after="12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869" w:type="dxa"/>
            <w:vAlign w:val="center"/>
          </w:tcPr>
          <w:p w14:paraId="11F73305" w14:textId="77777777" w:rsidR="00193C37" w:rsidRDefault="00000000">
            <w:pPr>
              <w:pStyle w:val="a5"/>
              <w:spacing w:before="120" w:after="12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版本号</w:t>
            </w:r>
          </w:p>
        </w:tc>
        <w:tc>
          <w:tcPr>
            <w:tcW w:w="1228" w:type="dxa"/>
            <w:vAlign w:val="center"/>
          </w:tcPr>
          <w:p w14:paraId="536CFD4A" w14:textId="77777777" w:rsidR="00193C37" w:rsidRDefault="00000000">
            <w:pPr>
              <w:pStyle w:val="a5"/>
              <w:spacing w:before="120" w:after="12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生成时间</w:t>
            </w:r>
          </w:p>
        </w:tc>
        <w:tc>
          <w:tcPr>
            <w:tcW w:w="4633" w:type="dxa"/>
            <w:vAlign w:val="center"/>
          </w:tcPr>
          <w:p w14:paraId="173DDBBF" w14:textId="77777777" w:rsidR="00193C37" w:rsidRDefault="00000000">
            <w:pPr>
              <w:pStyle w:val="a5"/>
              <w:spacing w:before="120" w:after="12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要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修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改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记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录</w:t>
            </w:r>
          </w:p>
        </w:tc>
        <w:tc>
          <w:tcPr>
            <w:tcW w:w="1606" w:type="dxa"/>
            <w:vAlign w:val="center"/>
          </w:tcPr>
          <w:p w14:paraId="3B23FC63" w14:textId="77777777" w:rsidR="00193C37" w:rsidRDefault="00000000">
            <w:pPr>
              <w:pStyle w:val="a5"/>
              <w:spacing w:before="120" w:after="12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作者</w:t>
            </w:r>
          </w:p>
        </w:tc>
      </w:tr>
      <w:tr w:rsidR="00193C37" w14:paraId="6C62DDAE" w14:textId="77777777">
        <w:trPr>
          <w:cantSplit/>
          <w:trHeight w:val="435"/>
        </w:trPr>
        <w:tc>
          <w:tcPr>
            <w:tcW w:w="674" w:type="dxa"/>
            <w:vAlign w:val="center"/>
          </w:tcPr>
          <w:p w14:paraId="150279B1" w14:textId="77777777" w:rsidR="00193C37" w:rsidRDefault="00193C37">
            <w:pPr>
              <w:pStyle w:val="a5"/>
              <w:numPr>
                <w:ilvl w:val="0"/>
                <w:numId w:val="8"/>
              </w:numPr>
              <w:spacing w:before="60" w:after="60"/>
              <w:jc w:val="center"/>
            </w:pPr>
          </w:p>
        </w:tc>
        <w:tc>
          <w:tcPr>
            <w:tcW w:w="869" w:type="dxa"/>
            <w:vAlign w:val="center"/>
          </w:tcPr>
          <w:p w14:paraId="1B0334C6" w14:textId="77777777" w:rsidR="00193C37" w:rsidRDefault="00000000">
            <w:pPr>
              <w:pStyle w:val="a5"/>
              <w:spacing w:before="60" w:after="60"/>
              <w:ind w:firstLine="0"/>
              <w:jc w:val="center"/>
            </w:pPr>
            <w:r>
              <w:rPr>
                <w:rFonts w:hint="eastAsia"/>
              </w:rPr>
              <w:t>V1.0</w:t>
            </w:r>
          </w:p>
        </w:tc>
        <w:tc>
          <w:tcPr>
            <w:tcW w:w="1228" w:type="dxa"/>
            <w:vAlign w:val="center"/>
          </w:tcPr>
          <w:p w14:paraId="650C4F9E" w14:textId="77777777" w:rsidR="00193C37" w:rsidRDefault="00000000">
            <w:pPr>
              <w:pStyle w:val="a5"/>
              <w:spacing w:before="60" w:after="60"/>
              <w:ind w:firstLine="0"/>
              <w:jc w:val="center"/>
            </w:pPr>
            <w:r>
              <w:rPr>
                <w:rFonts w:hint="eastAsia"/>
              </w:rPr>
              <w:t>20250713</w:t>
            </w:r>
          </w:p>
        </w:tc>
        <w:tc>
          <w:tcPr>
            <w:tcW w:w="4633" w:type="dxa"/>
            <w:vAlign w:val="center"/>
          </w:tcPr>
          <w:p w14:paraId="24574960" w14:textId="77777777" w:rsidR="00193C37" w:rsidRDefault="00000000">
            <w:pPr>
              <w:pStyle w:val="a5"/>
              <w:spacing w:before="60" w:after="60"/>
              <w:ind w:firstLine="0"/>
            </w:pPr>
            <w:r>
              <w:rPr>
                <w:rFonts w:hint="eastAsia"/>
              </w:rPr>
              <w:t>创建文档</w:t>
            </w:r>
          </w:p>
        </w:tc>
        <w:tc>
          <w:tcPr>
            <w:tcW w:w="1606" w:type="dxa"/>
            <w:vAlign w:val="center"/>
          </w:tcPr>
          <w:p w14:paraId="43A6ADB5" w14:textId="77777777" w:rsidR="00193C37" w:rsidRDefault="00000000">
            <w:pPr>
              <w:pStyle w:val="a5"/>
              <w:spacing w:before="60" w:after="60"/>
              <w:ind w:firstLine="0"/>
              <w:jc w:val="center"/>
            </w:pPr>
            <w:r>
              <w:rPr>
                <w:rFonts w:hint="eastAsia"/>
              </w:rPr>
              <w:t>赵正鹏、王家琛</w:t>
            </w:r>
          </w:p>
        </w:tc>
      </w:tr>
      <w:tr w:rsidR="00193C37" w14:paraId="4ACDDEB0" w14:textId="77777777">
        <w:trPr>
          <w:cantSplit/>
          <w:trHeight w:val="420"/>
        </w:trPr>
        <w:tc>
          <w:tcPr>
            <w:tcW w:w="674" w:type="dxa"/>
            <w:vAlign w:val="center"/>
          </w:tcPr>
          <w:p w14:paraId="27DF4FC1" w14:textId="77777777" w:rsidR="00193C37" w:rsidRDefault="00193C37">
            <w:pPr>
              <w:pStyle w:val="a5"/>
              <w:numPr>
                <w:ilvl w:val="0"/>
                <w:numId w:val="8"/>
              </w:numPr>
              <w:spacing w:before="60" w:after="60"/>
              <w:jc w:val="center"/>
            </w:pPr>
          </w:p>
        </w:tc>
        <w:tc>
          <w:tcPr>
            <w:tcW w:w="869" w:type="dxa"/>
            <w:vAlign w:val="center"/>
          </w:tcPr>
          <w:p w14:paraId="3D035630" w14:textId="77777777" w:rsidR="00193C37" w:rsidRDefault="00000000">
            <w:pPr>
              <w:pStyle w:val="a5"/>
              <w:spacing w:before="60" w:after="60"/>
              <w:ind w:firstLine="0"/>
              <w:jc w:val="center"/>
            </w:pPr>
            <w:r>
              <w:rPr>
                <w:rFonts w:hint="eastAsia"/>
              </w:rPr>
              <w:t>V1.1</w:t>
            </w:r>
          </w:p>
        </w:tc>
        <w:tc>
          <w:tcPr>
            <w:tcW w:w="1228" w:type="dxa"/>
            <w:vAlign w:val="center"/>
          </w:tcPr>
          <w:p w14:paraId="440E3652" w14:textId="77777777" w:rsidR="00193C37" w:rsidRDefault="00000000">
            <w:pPr>
              <w:pStyle w:val="a5"/>
              <w:spacing w:before="60" w:after="60"/>
              <w:ind w:firstLine="0"/>
              <w:jc w:val="center"/>
            </w:pPr>
            <w:r>
              <w:rPr>
                <w:rFonts w:hint="eastAsia"/>
              </w:rPr>
              <w:t>20250720</w:t>
            </w:r>
          </w:p>
        </w:tc>
        <w:tc>
          <w:tcPr>
            <w:tcW w:w="4633" w:type="dxa"/>
            <w:vAlign w:val="center"/>
          </w:tcPr>
          <w:p w14:paraId="7046BB2E" w14:textId="77777777" w:rsidR="00193C37" w:rsidRDefault="00000000">
            <w:pPr>
              <w:widowControl/>
              <w:jc w:val="left"/>
            </w:pPr>
            <w:r>
              <w:rPr>
                <w:rFonts w:hint="eastAsia"/>
              </w:rPr>
              <w:t>完成第一版报告</w:t>
            </w:r>
          </w:p>
        </w:tc>
        <w:tc>
          <w:tcPr>
            <w:tcW w:w="1606" w:type="dxa"/>
            <w:vAlign w:val="center"/>
          </w:tcPr>
          <w:p w14:paraId="6487DA48" w14:textId="77777777" w:rsidR="00193C37" w:rsidRDefault="00000000">
            <w:pPr>
              <w:pStyle w:val="a5"/>
              <w:spacing w:before="60" w:after="60"/>
              <w:ind w:firstLine="0"/>
              <w:rPr>
                <w:lang w:val="de-DE"/>
              </w:rPr>
            </w:pPr>
            <w:r>
              <w:rPr>
                <w:rFonts w:hint="eastAsia"/>
              </w:rPr>
              <w:t>赵正鹏、王家琛</w:t>
            </w:r>
          </w:p>
        </w:tc>
      </w:tr>
      <w:tr w:rsidR="00193C37" w14:paraId="5EB10FEF" w14:textId="77777777">
        <w:trPr>
          <w:cantSplit/>
          <w:trHeight w:val="435"/>
        </w:trPr>
        <w:tc>
          <w:tcPr>
            <w:tcW w:w="674" w:type="dxa"/>
            <w:vAlign w:val="center"/>
          </w:tcPr>
          <w:p w14:paraId="56E4DA4E" w14:textId="77777777" w:rsidR="00193C37" w:rsidRDefault="00193C37">
            <w:pPr>
              <w:pStyle w:val="a5"/>
              <w:numPr>
                <w:ilvl w:val="0"/>
                <w:numId w:val="8"/>
              </w:numPr>
              <w:spacing w:before="60" w:after="60"/>
              <w:jc w:val="center"/>
              <w:rPr>
                <w:lang w:val="de-DE"/>
              </w:rPr>
            </w:pPr>
          </w:p>
        </w:tc>
        <w:tc>
          <w:tcPr>
            <w:tcW w:w="869" w:type="dxa"/>
            <w:vAlign w:val="center"/>
          </w:tcPr>
          <w:p w14:paraId="2497D068" w14:textId="77777777" w:rsidR="00193C37" w:rsidRDefault="00000000">
            <w:pPr>
              <w:pStyle w:val="a5"/>
              <w:spacing w:before="60" w:after="60"/>
              <w:ind w:firstLine="0"/>
              <w:jc w:val="center"/>
            </w:pPr>
            <w:r>
              <w:rPr>
                <w:rFonts w:hint="eastAsia"/>
              </w:rPr>
              <w:t>V1.2</w:t>
            </w:r>
          </w:p>
        </w:tc>
        <w:tc>
          <w:tcPr>
            <w:tcW w:w="1228" w:type="dxa"/>
            <w:vAlign w:val="center"/>
          </w:tcPr>
          <w:p w14:paraId="6F22F919" w14:textId="77777777" w:rsidR="00193C37" w:rsidRDefault="00000000">
            <w:pPr>
              <w:pStyle w:val="a5"/>
              <w:spacing w:before="60" w:after="60"/>
              <w:ind w:firstLine="0"/>
              <w:jc w:val="center"/>
            </w:pPr>
            <w:r>
              <w:rPr>
                <w:rFonts w:hint="eastAsia"/>
              </w:rPr>
              <w:t>20250725</w:t>
            </w:r>
          </w:p>
        </w:tc>
        <w:tc>
          <w:tcPr>
            <w:tcW w:w="4633" w:type="dxa"/>
            <w:vAlign w:val="center"/>
          </w:tcPr>
          <w:p w14:paraId="2BBB33B0" w14:textId="77777777" w:rsidR="00193C37" w:rsidRDefault="00000000">
            <w:pPr>
              <w:pStyle w:val="a5"/>
              <w:spacing w:before="60" w:after="60"/>
              <w:ind w:firstLine="0"/>
            </w:pPr>
            <w:r>
              <w:rPr>
                <w:rFonts w:hint="eastAsia"/>
              </w:rPr>
              <w:t>增添</w:t>
            </w:r>
            <w:r>
              <w:rPr>
                <w:rFonts w:hint="eastAsia"/>
              </w:rPr>
              <w:t>PTPX</w:t>
            </w:r>
            <w:r>
              <w:rPr>
                <w:rFonts w:hint="eastAsia"/>
              </w:rPr>
              <w:t>分析与实际上板波形</w:t>
            </w:r>
          </w:p>
        </w:tc>
        <w:tc>
          <w:tcPr>
            <w:tcW w:w="1606" w:type="dxa"/>
            <w:vAlign w:val="center"/>
          </w:tcPr>
          <w:p w14:paraId="47BAA74D" w14:textId="77777777" w:rsidR="00193C37" w:rsidRDefault="00000000">
            <w:pPr>
              <w:pStyle w:val="a5"/>
              <w:spacing w:before="60" w:after="60"/>
              <w:ind w:firstLine="0"/>
              <w:rPr>
                <w:lang w:val="de-DE"/>
              </w:rPr>
            </w:pPr>
            <w:r>
              <w:rPr>
                <w:rFonts w:hint="eastAsia"/>
              </w:rPr>
              <w:t>赵正鹏、王家琛</w:t>
            </w:r>
          </w:p>
        </w:tc>
      </w:tr>
      <w:tr w:rsidR="00193C37" w14:paraId="5DB426C4" w14:textId="77777777">
        <w:trPr>
          <w:cantSplit/>
          <w:trHeight w:val="420"/>
        </w:trPr>
        <w:tc>
          <w:tcPr>
            <w:tcW w:w="674" w:type="dxa"/>
            <w:vAlign w:val="center"/>
          </w:tcPr>
          <w:p w14:paraId="49BD314B" w14:textId="77777777" w:rsidR="00193C37" w:rsidRDefault="00193C37">
            <w:pPr>
              <w:pStyle w:val="a5"/>
              <w:numPr>
                <w:ilvl w:val="0"/>
                <w:numId w:val="8"/>
              </w:numPr>
              <w:spacing w:before="60" w:after="60"/>
              <w:jc w:val="center"/>
              <w:rPr>
                <w:lang w:val="de-DE"/>
              </w:rPr>
            </w:pPr>
          </w:p>
        </w:tc>
        <w:tc>
          <w:tcPr>
            <w:tcW w:w="869" w:type="dxa"/>
            <w:vAlign w:val="center"/>
          </w:tcPr>
          <w:p w14:paraId="7A18F28B" w14:textId="77777777" w:rsidR="00193C37" w:rsidRDefault="00193C37">
            <w:pPr>
              <w:pStyle w:val="a5"/>
              <w:spacing w:before="60" w:after="60"/>
              <w:ind w:firstLine="0"/>
              <w:jc w:val="center"/>
              <w:rPr>
                <w:lang w:val="de-DE"/>
              </w:rPr>
            </w:pPr>
          </w:p>
        </w:tc>
        <w:tc>
          <w:tcPr>
            <w:tcW w:w="1228" w:type="dxa"/>
            <w:vAlign w:val="center"/>
          </w:tcPr>
          <w:p w14:paraId="2A1DB8B5" w14:textId="77777777" w:rsidR="00193C37" w:rsidRDefault="00193C37">
            <w:pPr>
              <w:pStyle w:val="a5"/>
              <w:spacing w:before="60" w:after="60"/>
              <w:ind w:firstLine="0"/>
              <w:jc w:val="center"/>
              <w:rPr>
                <w:lang w:val="de-DE"/>
              </w:rPr>
            </w:pPr>
          </w:p>
        </w:tc>
        <w:tc>
          <w:tcPr>
            <w:tcW w:w="4633" w:type="dxa"/>
            <w:vAlign w:val="center"/>
          </w:tcPr>
          <w:p w14:paraId="5143B51F" w14:textId="77777777" w:rsidR="00193C37" w:rsidRDefault="00193C37">
            <w:pPr>
              <w:pStyle w:val="a5"/>
              <w:spacing w:before="60" w:after="60"/>
              <w:ind w:firstLine="0"/>
              <w:rPr>
                <w:lang w:val="de-DE"/>
              </w:rPr>
            </w:pPr>
          </w:p>
        </w:tc>
        <w:tc>
          <w:tcPr>
            <w:tcW w:w="1606" w:type="dxa"/>
            <w:vAlign w:val="center"/>
          </w:tcPr>
          <w:p w14:paraId="2D883709" w14:textId="77777777" w:rsidR="00193C37" w:rsidRDefault="00193C37">
            <w:pPr>
              <w:pStyle w:val="a5"/>
              <w:spacing w:before="60" w:after="60"/>
              <w:ind w:firstLine="0"/>
              <w:jc w:val="center"/>
              <w:rPr>
                <w:lang w:val="de-DE"/>
              </w:rPr>
            </w:pPr>
          </w:p>
        </w:tc>
      </w:tr>
      <w:tr w:rsidR="00193C37" w14:paraId="5E7F99B6" w14:textId="77777777">
        <w:trPr>
          <w:cantSplit/>
          <w:trHeight w:val="435"/>
        </w:trPr>
        <w:tc>
          <w:tcPr>
            <w:tcW w:w="674" w:type="dxa"/>
            <w:vAlign w:val="center"/>
          </w:tcPr>
          <w:p w14:paraId="63400684" w14:textId="77777777" w:rsidR="00193C37" w:rsidRDefault="00193C37">
            <w:pPr>
              <w:pStyle w:val="a5"/>
              <w:numPr>
                <w:ilvl w:val="0"/>
                <w:numId w:val="8"/>
              </w:numPr>
              <w:spacing w:before="60" w:after="60"/>
              <w:jc w:val="center"/>
              <w:rPr>
                <w:lang w:val="de-DE"/>
              </w:rPr>
            </w:pPr>
            <w:bookmarkStart w:id="11" w:name="OLE_LINK2" w:colFirst="1" w:colLast="4"/>
            <w:bookmarkStart w:id="12" w:name="OLE_LINK1" w:colFirst="1" w:colLast="4"/>
            <w:bookmarkStart w:id="13" w:name="_Hlk407280798"/>
          </w:p>
        </w:tc>
        <w:tc>
          <w:tcPr>
            <w:tcW w:w="869" w:type="dxa"/>
            <w:vAlign w:val="center"/>
          </w:tcPr>
          <w:p w14:paraId="2A46E393" w14:textId="77777777" w:rsidR="00193C37" w:rsidRDefault="00193C37">
            <w:pPr>
              <w:pStyle w:val="a5"/>
              <w:spacing w:before="60" w:after="60"/>
              <w:ind w:firstLine="0"/>
              <w:jc w:val="center"/>
              <w:rPr>
                <w:lang w:val="de-DE"/>
              </w:rPr>
            </w:pPr>
          </w:p>
        </w:tc>
        <w:tc>
          <w:tcPr>
            <w:tcW w:w="1228" w:type="dxa"/>
            <w:vAlign w:val="center"/>
          </w:tcPr>
          <w:p w14:paraId="7C954E46" w14:textId="77777777" w:rsidR="00193C37" w:rsidRDefault="00193C37">
            <w:pPr>
              <w:pStyle w:val="a5"/>
              <w:spacing w:before="60" w:after="60"/>
              <w:ind w:firstLine="0"/>
              <w:jc w:val="center"/>
              <w:rPr>
                <w:lang w:val="de-DE"/>
              </w:rPr>
            </w:pPr>
          </w:p>
        </w:tc>
        <w:tc>
          <w:tcPr>
            <w:tcW w:w="4633" w:type="dxa"/>
            <w:vAlign w:val="center"/>
          </w:tcPr>
          <w:p w14:paraId="06E8C566" w14:textId="77777777" w:rsidR="00193C37" w:rsidRDefault="00193C37">
            <w:pPr>
              <w:pStyle w:val="a5"/>
              <w:spacing w:before="60" w:after="60"/>
              <w:ind w:firstLine="0"/>
              <w:rPr>
                <w:lang w:val="de-DE"/>
              </w:rPr>
            </w:pPr>
          </w:p>
        </w:tc>
        <w:tc>
          <w:tcPr>
            <w:tcW w:w="1606" w:type="dxa"/>
            <w:vAlign w:val="center"/>
          </w:tcPr>
          <w:p w14:paraId="2AE9982C" w14:textId="77777777" w:rsidR="00193C37" w:rsidRDefault="00193C37">
            <w:pPr>
              <w:pStyle w:val="a5"/>
              <w:spacing w:before="60" w:after="60"/>
              <w:ind w:firstLine="0"/>
              <w:jc w:val="center"/>
              <w:rPr>
                <w:lang w:val="de-DE"/>
              </w:rPr>
            </w:pPr>
          </w:p>
        </w:tc>
      </w:tr>
      <w:bookmarkEnd w:id="11"/>
      <w:bookmarkEnd w:id="12"/>
      <w:bookmarkEnd w:id="13"/>
      <w:tr w:rsidR="00193C37" w14:paraId="0EBE2D9D" w14:textId="77777777">
        <w:trPr>
          <w:cantSplit/>
          <w:trHeight w:val="420"/>
        </w:trPr>
        <w:tc>
          <w:tcPr>
            <w:tcW w:w="674" w:type="dxa"/>
            <w:vAlign w:val="center"/>
          </w:tcPr>
          <w:p w14:paraId="6038D121" w14:textId="77777777" w:rsidR="00193C37" w:rsidRDefault="00193C37">
            <w:pPr>
              <w:pStyle w:val="a5"/>
              <w:numPr>
                <w:ilvl w:val="0"/>
                <w:numId w:val="8"/>
              </w:numPr>
              <w:spacing w:before="60" w:after="60"/>
              <w:jc w:val="center"/>
              <w:rPr>
                <w:lang w:val="de-DE"/>
              </w:rPr>
            </w:pPr>
          </w:p>
        </w:tc>
        <w:tc>
          <w:tcPr>
            <w:tcW w:w="869" w:type="dxa"/>
            <w:vAlign w:val="center"/>
          </w:tcPr>
          <w:p w14:paraId="7EBBBC0C" w14:textId="77777777" w:rsidR="00193C37" w:rsidRDefault="00193C37">
            <w:pPr>
              <w:pStyle w:val="a5"/>
              <w:spacing w:before="60" w:after="60"/>
              <w:ind w:firstLine="0"/>
              <w:jc w:val="center"/>
              <w:rPr>
                <w:lang w:val="de-DE"/>
              </w:rPr>
            </w:pPr>
          </w:p>
        </w:tc>
        <w:tc>
          <w:tcPr>
            <w:tcW w:w="1228" w:type="dxa"/>
            <w:vAlign w:val="center"/>
          </w:tcPr>
          <w:p w14:paraId="032A0921" w14:textId="77777777" w:rsidR="00193C37" w:rsidRDefault="00193C37">
            <w:pPr>
              <w:pStyle w:val="a5"/>
              <w:spacing w:before="60" w:after="60"/>
              <w:ind w:firstLine="0"/>
              <w:jc w:val="center"/>
              <w:rPr>
                <w:lang w:val="de-DE"/>
              </w:rPr>
            </w:pPr>
          </w:p>
        </w:tc>
        <w:tc>
          <w:tcPr>
            <w:tcW w:w="4633" w:type="dxa"/>
            <w:vAlign w:val="center"/>
          </w:tcPr>
          <w:p w14:paraId="7EACF8B2" w14:textId="77777777" w:rsidR="00193C37" w:rsidRDefault="00193C37">
            <w:pPr>
              <w:pStyle w:val="a5"/>
              <w:spacing w:before="60" w:after="60"/>
              <w:ind w:firstLine="0"/>
              <w:rPr>
                <w:lang w:val="de-DE"/>
              </w:rPr>
            </w:pPr>
          </w:p>
        </w:tc>
        <w:tc>
          <w:tcPr>
            <w:tcW w:w="1606" w:type="dxa"/>
            <w:vAlign w:val="center"/>
          </w:tcPr>
          <w:p w14:paraId="4CCDD055" w14:textId="77777777" w:rsidR="00193C37" w:rsidRDefault="00193C37">
            <w:pPr>
              <w:pStyle w:val="a5"/>
              <w:spacing w:before="60" w:after="60"/>
              <w:ind w:firstLine="0"/>
              <w:jc w:val="center"/>
              <w:rPr>
                <w:lang w:val="de-DE"/>
              </w:rPr>
            </w:pPr>
          </w:p>
        </w:tc>
      </w:tr>
      <w:tr w:rsidR="00193C37" w14:paraId="14E75E94" w14:textId="77777777">
        <w:trPr>
          <w:cantSplit/>
          <w:trHeight w:val="420"/>
        </w:trPr>
        <w:tc>
          <w:tcPr>
            <w:tcW w:w="674" w:type="dxa"/>
            <w:vAlign w:val="center"/>
          </w:tcPr>
          <w:p w14:paraId="30E8A69E" w14:textId="77777777" w:rsidR="00193C37" w:rsidRDefault="00193C37">
            <w:pPr>
              <w:pStyle w:val="a5"/>
              <w:numPr>
                <w:ilvl w:val="0"/>
                <w:numId w:val="8"/>
              </w:numPr>
              <w:spacing w:before="60" w:after="60"/>
              <w:jc w:val="center"/>
              <w:rPr>
                <w:lang w:val="de-DE"/>
              </w:rPr>
            </w:pPr>
          </w:p>
        </w:tc>
        <w:tc>
          <w:tcPr>
            <w:tcW w:w="869" w:type="dxa"/>
            <w:vAlign w:val="center"/>
          </w:tcPr>
          <w:p w14:paraId="684CD948" w14:textId="77777777" w:rsidR="00193C37" w:rsidRDefault="00193C37">
            <w:pPr>
              <w:pStyle w:val="a5"/>
              <w:spacing w:before="60" w:after="60"/>
              <w:ind w:firstLine="0"/>
              <w:jc w:val="center"/>
              <w:rPr>
                <w:lang w:val="de-DE"/>
              </w:rPr>
            </w:pPr>
          </w:p>
        </w:tc>
        <w:tc>
          <w:tcPr>
            <w:tcW w:w="1228" w:type="dxa"/>
            <w:vAlign w:val="center"/>
          </w:tcPr>
          <w:p w14:paraId="67388FD9" w14:textId="77777777" w:rsidR="00193C37" w:rsidRDefault="00193C37">
            <w:pPr>
              <w:pStyle w:val="a5"/>
              <w:spacing w:before="60" w:after="60"/>
              <w:ind w:firstLine="0"/>
              <w:jc w:val="center"/>
              <w:rPr>
                <w:lang w:val="de-DE"/>
              </w:rPr>
            </w:pPr>
          </w:p>
        </w:tc>
        <w:tc>
          <w:tcPr>
            <w:tcW w:w="4633" w:type="dxa"/>
            <w:vAlign w:val="center"/>
          </w:tcPr>
          <w:p w14:paraId="7FF358DC" w14:textId="77777777" w:rsidR="00193C37" w:rsidRDefault="00193C37">
            <w:pPr>
              <w:pStyle w:val="a5"/>
              <w:spacing w:before="60" w:after="60"/>
              <w:ind w:firstLine="0"/>
              <w:rPr>
                <w:lang w:val="de-DE"/>
              </w:rPr>
            </w:pPr>
          </w:p>
        </w:tc>
        <w:tc>
          <w:tcPr>
            <w:tcW w:w="1606" w:type="dxa"/>
            <w:vAlign w:val="center"/>
          </w:tcPr>
          <w:p w14:paraId="35A4F8BE" w14:textId="77777777" w:rsidR="00193C37" w:rsidRDefault="00193C37">
            <w:pPr>
              <w:pStyle w:val="a5"/>
              <w:spacing w:before="60" w:after="60"/>
              <w:ind w:firstLine="0"/>
              <w:jc w:val="center"/>
              <w:rPr>
                <w:lang w:val="de-DE"/>
              </w:rPr>
            </w:pPr>
          </w:p>
        </w:tc>
      </w:tr>
    </w:tbl>
    <w:p w14:paraId="0B24072C" w14:textId="77777777" w:rsidR="00193C37" w:rsidRDefault="00193C37">
      <w:pPr>
        <w:spacing w:line="240" w:lineRule="auto"/>
        <w:rPr>
          <w:lang w:val="de-DE"/>
        </w:rPr>
      </w:pPr>
    </w:p>
    <w:p w14:paraId="0033C754" w14:textId="77777777" w:rsidR="00193C37" w:rsidRDefault="00193C37">
      <w:pPr>
        <w:spacing w:line="240" w:lineRule="auto"/>
        <w:rPr>
          <w:lang w:val="de-DE"/>
        </w:rPr>
      </w:pPr>
    </w:p>
    <w:p w14:paraId="5D7298A9" w14:textId="77777777" w:rsidR="00193C37" w:rsidRDefault="00193C37">
      <w:pPr>
        <w:rPr>
          <w:lang w:val="de-DE"/>
        </w:rPr>
      </w:pPr>
    </w:p>
    <w:p w14:paraId="10577F9D" w14:textId="77777777" w:rsidR="00193C37" w:rsidRDefault="00193C37">
      <w:pPr>
        <w:rPr>
          <w:lang w:val="de-DE"/>
        </w:rPr>
      </w:pPr>
    </w:p>
    <w:p w14:paraId="07C76156" w14:textId="77777777" w:rsidR="00193C37" w:rsidRDefault="00193C37">
      <w:pPr>
        <w:rPr>
          <w:lang w:val="de-DE"/>
        </w:rPr>
      </w:pPr>
    </w:p>
    <w:p w14:paraId="06EDD5AB" w14:textId="77777777" w:rsidR="00193C37" w:rsidRDefault="00193C37">
      <w:pPr>
        <w:rPr>
          <w:lang w:val="de-DE"/>
        </w:rPr>
      </w:pPr>
    </w:p>
    <w:p w14:paraId="6D2AC827" w14:textId="77777777" w:rsidR="00193C37" w:rsidRDefault="00193C37">
      <w:pPr>
        <w:rPr>
          <w:lang w:val="de-DE"/>
        </w:rPr>
      </w:pPr>
    </w:p>
    <w:p w14:paraId="1D4D6181" w14:textId="77777777" w:rsidR="00193C37" w:rsidRDefault="00193C37">
      <w:pPr>
        <w:rPr>
          <w:lang w:val="de-DE"/>
        </w:rPr>
      </w:pPr>
    </w:p>
    <w:p w14:paraId="3CA2438B" w14:textId="77777777" w:rsidR="00193C37" w:rsidRDefault="00193C37">
      <w:pPr>
        <w:rPr>
          <w:lang w:val="de-DE"/>
        </w:rPr>
      </w:pPr>
    </w:p>
    <w:p w14:paraId="3805EF62" w14:textId="77777777" w:rsidR="00193C37" w:rsidRDefault="00193C37">
      <w:pPr>
        <w:rPr>
          <w:lang w:val="de-DE"/>
        </w:rPr>
      </w:pPr>
    </w:p>
    <w:p w14:paraId="56BD4BCE" w14:textId="77777777" w:rsidR="00193C37" w:rsidRDefault="00193C37">
      <w:pPr>
        <w:rPr>
          <w:lang w:val="de-DE"/>
        </w:rPr>
      </w:pPr>
    </w:p>
    <w:p w14:paraId="3712096F" w14:textId="77777777" w:rsidR="00193C37" w:rsidRDefault="00193C37">
      <w:pPr>
        <w:jc w:val="right"/>
        <w:rPr>
          <w:lang w:val="de-DE"/>
        </w:rPr>
      </w:pPr>
    </w:p>
    <w:p w14:paraId="4A00BADE" w14:textId="77777777" w:rsidR="00193C37" w:rsidRDefault="00193C37"/>
    <w:p w14:paraId="190DC4CC" w14:textId="77777777" w:rsidR="00193C37" w:rsidRDefault="00193C37">
      <w:pPr>
        <w:spacing w:line="240" w:lineRule="auto"/>
        <w:jc w:val="left"/>
        <w:rPr>
          <w:lang w:val="de-DE"/>
        </w:rPr>
      </w:pPr>
      <w:bookmarkStart w:id="14" w:name="_Toc139730479"/>
    </w:p>
    <w:p w14:paraId="40437A09" w14:textId="77777777" w:rsidR="00193C37" w:rsidRDefault="00193C37">
      <w:pPr>
        <w:spacing w:line="240" w:lineRule="auto"/>
        <w:jc w:val="left"/>
        <w:rPr>
          <w:lang w:val="de-DE"/>
        </w:rPr>
      </w:pPr>
    </w:p>
    <w:p w14:paraId="77AD8063" w14:textId="77777777" w:rsidR="00193C37" w:rsidRDefault="00193C37">
      <w:pPr>
        <w:spacing w:line="240" w:lineRule="auto"/>
        <w:jc w:val="left"/>
        <w:rPr>
          <w:lang w:val="de-DE"/>
        </w:rPr>
      </w:pPr>
    </w:p>
    <w:p w14:paraId="56233CFD" w14:textId="77777777" w:rsidR="00193C37" w:rsidRDefault="00193C37">
      <w:pPr>
        <w:spacing w:line="240" w:lineRule="auto"/>
        <w:jc w:val="left"/>
        <w:rPr>
          <w:lang w:val="de-DE"/>
        </w:rPr>
      </w:pPr>
    </w:p>
    <w:p w14:paraId="20E7ACD3" w14:textId="77777777" w:rsidR="00193C37" w:rsidRDefault="00193C37">
      <w:pPr>
        <w:spacing w:line="240" w:lineRule="auto"/>
        <w:jc w:val="left"/>
        <w:rPr>
          <w:lang w:val="de-DE"/>
        </w:rPr>
      </w:pPr>
    </w:p>
    <w:p w14:paraId="72DDD83E" w14:textId="77777777" w:rsidR="00193C37" w:rsidRDefault="00193C37">
      <w:pPr>
        <w:spacing w:line="240" w:lineRule="auto"/>
        <w:jc w:val="left"/>
        <w:rPr>
          <w:lang w:val="de-DE"/>
        </w:rPr>
      </w:pPr>
    </w:p>
    <w:p w14:paraId="43BDA834" w14:textId="77777777" w:rsidR="00193C37" w:rsidRDefault="00193C37">
      <w:pPr>
        <w:spacing w:line="240" w:lineRule="auto"/>
        <w:jc w:val="left"/>
        <w:rPr>
          <w:lang w:val="de-DE"/>
        </w:rPr>
      </w:pPr>
    </w:p>
    <w:p w14:paraId="5DEA9919" w14:textId="77777777" w:rsidR="00193C37" w:rsidRDefault="00193C37">
      <w:pPr>
        <w:spacing w:line="240" w:lineRule="auto"/>
        <w:jc w:val="left"/>
        <w:rPr>
          <w:lang w:val="de-DE"/>
        </w:rPr>
      </w:pPr>
    </w:p>
    <w:p w14:paraId="0C00357E" w14:textId="77777777" w:rsidR="00193C37" w:rsidRDefault="00193C37">
      <w:pPr>
        <w:spacing w:line="240" w:lineRule="auto"/>
        <w:jc w:val="left"/>
        <w:rPr>
          <w:lang w:val="de-DE"/>
        </w:rPr>
      </w:pPr>
    </w:p>
    <w:p w14:paraId="7F10DB57" w14:textId="77777777" w:rsidR="00193C37" w:rsidRDefault="00193C37">
      <w:pPr>
        <w:spacing w:line="240" w:lineRule="auto"/>
        <w:jc w:val="left"/>
        <w:rPr>
          <w:lang w:val="de-DE"/>
        </w:rPr>
      </w:pPr>
    </w:p>
    <w:p w14:paraId="44BB9E21" w14:textId="77777777" w:rsidR="00193C37" w:rsidRDefault="00193C37">
      <w:pPr>
        <w:spacing w:line="240" w:lineRule="auto"/>
        <w:jc w:val="left"/>
        <w:rPr>
          <w:lang w:val="de-DE"/>
        </w:rPr>
      </w:pPr>
    </w:p>
    <w:p w14:paraId="6CAE25D6" w14:textId="77777777" w:rsidR="00193C37" w:rsidRDefault="00193C37">
      <w:pPr>
        <w:spacing w:line="240" w:lineRule="auto"/>
        <w:jc w:val="left"/>
        <w:rPr>
          <w:lang w:val="de-DE"/>
        </w:rPr>
      </w:pPr>
    </w:p>
    <w:p w14:paraId="6FEE7861" w14:textId="77777777" w:rsidR="00193C37" w:rsidRDefault="00193C37">
      <w:pPr>
        <w:spacing w:line="240" w:lineRule="auto"/>
        <w:jc w:val="left"/>
        <w:rPr>
          <w:lang w:val="de-DE"/>
        </w:rPr>
      </w:pPr>
    </w:p>
    <w:p w14:paraId="2A8D01F9" w14:textId="77777777" w:rsidR="00193C37" w:rsidRDefault="00193C37">
      <w:pPr>
        <w:spacing w:line="240" w:lineRule="auto"/>
        <w:jc w:val="left"/>
        <w:rPr>
          <w:lang w:val="de-DE"/>
        </w:rPr>
      </w:pPr>
    </w:p>
    <w:p w14:paraId="7E91741C" w14:textId="77777777" w:rsidR="00193C37" w:rsidRDefault="00000000">
      <w:pPr>
        <w:spacing w:line="240" w:lineRule="auto"/>
        <w:jc w:val="center"/>
        <w:outlineLvl w:val="0"/>
        <w:rPr>
          <w:rFonts w:ascii="黑体" w:eastAsia="黑体" w:hAnsi="黑体" w:cs="黑体" w:hint="eastAsia"/>
          <w:szCs w:val="32"/>
          <w:lang w:val="de-DE"/>
        </w:rPr>
      </w:pPr>
      <w:bookmarkStart w:id="15" w:name="_Toc14513"/>
      <w:r>
        <w:rPr>
          <w:rFonts w:ascii="黑体" w:eastAsia="黑体" w:hAnsi="黑体" w:cs="黑体" w:hint="eastAsia"/>
          <w:sz w:val="32"/>
          <w:szCs w:val="32"/>
        </w:rPr>
        <w:lastRenderedPageBreak/>
        <w:t>目录</w:t>
      </w:r>
      <w:bookmarkEnd w:id="15"/>
      <w:r>
        <w:rPr>
          <w:rFonts w:ascii="黑体" w:eastAsia="黑体" w:hAnsi="黑体" w:cs="黑体" w:hint="eastAsia"/>
          <w:sz w:val="32"/>
          <w:szCs w:val="32"/>
          <w:lang w:val="de-DE"/>
        </w:rPr>
        <w:fldChar w:fldCharType="begin"/>
      </w:r>
      <w:r>
        <w:rPr>
          <w:rFonts w:ascii="黑体" w:eastAsia="黑体" w:hAnsi="黑体" w:cs="黑体" w:hint="eastAsia"/>
          <w:sz w:val="32"/>
          <w:szCs w:val="32"/>
          <w:lang w:val="de-DE"/>
        </w:rPr>
        <w:instrText xml:space="preserve">TOC \o "1-3" \h \u </w:instrText>
      </w:r>
      <w:r>
        <w:rPr>
          <w:rFonts w:ascii="黑体" w:eastAsia="黑体" w:hAnsi="黑体" w:cs="黑体" w:hint="eastAsia"/>
          <w:sz w:val="32"/>
          <w:szCs w:val="32"/>
          <w:lang w:val="de-DE"/>
        </w:rPr>
        <w:fldChar w:fldCharType="separate"/>
      </w:r>
    </w:p>
    <w:p w14:paraId="2D206164" w14:textId="372B2B25" w:rsidR="00193C37" w:rsidRDefault="00193C37">
      <w:pPr>
        <w:pStyle w:val="TOC1"/>
        <w:tabs>
          <w:tab w:val="right" w:leader="dot" w:pos="9026"/>
        </w:tabs>
      </w:pPr>
      <w:hyperlink w:anchor="_Toc30831" w:history="1">
        <w:r>
          <w:t xml:space="preserve">1. </w:t>
        </w:r>
        <w:r>
          <w:rPr>
            <w:rFonts w:hint="eastAsia"/>
          </w:rPr>
          <w:t>仿真结果</w:t>
        </w:r>
        <w:r>
          <w:tab/>
        </w:r>
        <w:r>
          <w:fldChar w:fldCharType="begin"/>
        </w:r>
        <w:r>
          <w:instrText xml:space="preserve"> PAGEREF _Toc30831 \h 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hyperlink>
    </w:p>
    <w:p w14:paraId="4E44FFAF" w14:textId="0EF11F4B" w:rsidR="00193C37" w:rsidRDefault="00193C37">
      <w:pPr>
        <w:pStyle w:val="TOC2"/>
        <w:tabs>
          <w:tab w:val="right" w:leader="dot" w:pos="9026"/>
        </w:tabs>
      </w:pPr>
      <w:hyperlink w:anchor="_Toc31333" w:history="1">
        <w:r>
          <w:rPr>
            <w:rFonts w:hint="eastAsia"/>
          </w:rPr>
          <w:t xml:space="preserve">1.1. </w:t>
        </w:r>
        <w:r>
          <w:rPr>
            <w:rFonts w:hint="eastAsia"/>
          </w:rPr>
          <w:t>仿真结果验证</w:t>
        </w:r>
        <w:r>
          <w:tab/>
        </w:r>
        <w:r>
          <w:fldChar w:fldCharType="begin"/>
        </w:r>
        <w:r>
          <w:instrText xml:space="preserve"> PAGEREF _Toc31333 \h 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hyperlink>
    </w:p>
    <w:p w14:paraId="4811CBEB" w14:textId="6227A0EF" w:rsidR="00193C37" w:rsidRDefault="00193C37">
      <w:pPr>
        <w:pStyle w:val="TOC3"/>
        <w:tabs>
          <w:tab w:val="right" w:leader="dot" w:pos="9026"/>
        </w:tabs>
      </w:pPr>
      <w:hyperlink w:anchor="_Toc10852" w:history="1">
        <w:r>
          <w:rPr>
            <w:rFonts w:hint="eastAsia"/>
          </w:rPr>
          <w:t>1.1.1. Frodo640</w:t>
        </w:r>
        <w:r>
          <w:tab/>
        </w:r>
        <w:r>
          <w:fldChar w:fldCharType="begin"/>
        </w:r>
        <w:r>
          <w:instrText xml:space="preserve"> PAGEREF _Toc10852 \h 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hyperlink>
    </w:p>
    <w:p w14:paraId="6DC8CD10" w14:textId="6C90D0C6" w:rsidR="00193C37" w:rsidRDefault="00193C37">
      <w:pPr>
        <w:pStyle w:val="TOC3"/>
        <w:tabs>
          <w:tab w:val="right" w:leader="dot" w:pos="9026"/>
        </w:tabs>
      </w:pPr>
      <w:hyperlink w:anchor="_Toc19570" w:history="1">
        <w:r>
          <w:rPr>
            <w:rFonts w:hint="eastAsia"/>
          </w:rPr>
          <w:t>1.1.2. Frodo976</w:t>
        </w:r>
        <w:r>
          <w:tab/>
        </w:r>
        <w:r>
          <w:fldChar w:fldCharType="begin"/>
        </w:r>
        <w:r>
          <w:instrText xml:space="preserve"> PAGEREF _Toc19570 \h 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hyperlink>
    </w:p>
    <w:p w14:paraId="4B6FBEB8" w14:textId="241BF02B" w:rsidR="00193C37" w:rsidRDefault="00193C37">
      <w:pPr>
        <w:pStyle w:val="TOC3"/>
        <w:tabs>
          <w:tab w:val="right" w:leader="dot" w:pos="9026"/>
        </w:tabs>
      </w:pPr>
      <w:hyperlink w:anchor="_Toc5397" w:history="1">
        <w:r>
          <w:rPr>
            <w:rFonts w:hint="eastAsia"/>
          </w:rPr>
          <w:t>1.1.3. Frodo1344</w:t>
        </w:r>
        <w:r>
          <w:tab/>
        </w:r>
        <w:r>
          <w:fldChar w:fldCharType="begin"/>
        </w:r>
        <w:r>
          <w:instrText xml:space="preserve"> PAGEREF _Toc5397 \h 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hyperlink>
    </w:p>
    <w:p w14:paraId="18F485DE" w14:textId="580ED34A" w:rsidR="00193C37" w:rsidRDefault="00193C37">
      <w:pPr>
        <w:pStyle w:val="TOC3"/>
        <w:tabs>
          <w:tab w:val="right" w:leader="dot" w:pos="9026"/>
        </w:tabs>
      </w:pPr>
      <w:hyperlink w:anchor="_Toc8188" w:history="1">
        <w:r>
          <w:rPr>
            <w:rFonts w:hint="eastAsia"/>
          </w:rPr>
          <w:t xml:space="preserve">1.1.4. </w:t>
        </w:r>
        <w:r>
          <w:rPr>
            <w:rFonts w:hint="eastAsia"/>
          </w:rPr>
          <w:t>运算时间评估</w:t>
        </w:r>
        <w:r>
          <w:tab/>
        </w:r>
        <w:r>
          <w:fldChar w:fldCharType="begin"/>
        </w:r>
        <w:r>
          <w:instrText xml:space="preserve"> PAGEREF _Toc8188 \h 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hyperlink>
    </w:p>
    <w:p w14:paraId="77C05423" w14:textId="037DBF07" w:rsidR="00193C37" w:rsidRDefault="00193C37">
      <w:pPr>
        <w:pStyle w:val="TOC2"/>
        <w:tabs>
          <w:tab w:val="right" w:leader="dot" w:pos="9026"/>
        </w:tabs>
      </w:pPr>
      <w:hyperlink w:anchor="_Toc15684" w:history="1">
        <w:r>
          <w:rPr>
            <w:rFonts w:hint="eastAsia"/>
          </w:rPr>
          <w:t xml:space="preserve">1.2. </w:t>
        </w:r>
        <w:r>
          <w:rPr>
            <w:rFonts w:hint="eastAsia"/>
          </w:rPr>
          <w:t>子模块仿真波形</w:t>
        </w:r>
        <w:r>
          <w:tab/>
        </w:r>
        <w:r>
          <w:fldChar w:fldCharType="begin"/>
        </w:r>
        <w:r>
          <w:instrText xml:space="preserve"> PAGEREF _Toc15684 \h 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hyperlink>
    </w:p>
    <w:p w14:paraId="2868AF4A" w14:textId="0FFC54F7" w:rsidR="00193C37" w:rsidRDefault="00193C37">
      <w:pPr>
        <w:pStyle w:val="TOC3"/>
        <w:tabs>
          <w:tab w:val="right" w:leader="dot" w:pos="9026"/>
        </w:tabs>
      </w:pPr>
      <w:hyperlink w:anchor="_Toc9760" w:history="1">
        <w:r>
          <w:rPr>
            <w:rFonts w:hint="eastAsia"/>
          </w:rPr>
          <w:t>1.2.1. RAM</w:t>
        </w:r>
        <w:r>
          <w:rPr>
            <w:rFonts w:hint="eastAsia"/>
          </w:rPr>
          <w:t>读写</w:t>
        </w:r>
        <w:r>
          <w:tab/>
        </w:r>
        <w:r>
          <w:fldChar w:fldCharType="begin"/>
        </w:r>
        <w:r>
          <w:instrText xml:space="preserve"> PAGEREF _Toc9760 \h 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hyperlink>
    </w:p>
    <w:p w14:paraId="53196500" w14:textId="5F1A2150" w:rsidR="00193C37" w:rsidRDefault="00193C37">
      <w:pPr>
        <w:pStyle w:val="TOC3"/>
        <w:tabs>
          <w:tab w:val="right" w:leader="dot" w:pos="9026"/>
        </w:tabs>
      </w:pPr>
      <w:hyperlink w:anchor="_Toc31074" w:history="1">
        <w:r>
          <w:rPr>
            <w:rFonts w:hint="eastAsia"/>
          </w:rPr>
          <w:t xml:space="preserve">1.2.2. </w:t>
        </w:r>
        <w:r>
          <w:rPr>
            <w:rFonts w:hint="eastAsia"/>
          </w:rPr>
          <w:t>指令执行</w:t>
        </w:r>
        <w:r>
          <w:tab/>
        </w:r>
        <w:r>
          <w:fldChar w:fldCharType="begin"/>
        </w:r>
        <w:r>
          <w:instrText xml:space="preserve"> PAGEREF _Toc31074 \h </w:instrText>
        </w:r>
        <w:r>
          <w:fldChar w:fldCharType="separate"/>
        </w:r>
        <w:r>
          <w:rPr>
            <w:noProof/>
          </w:rPr>
          <w:t>15</w:t>
        </w:r>
        <w:r>
          <w:fldChar w:fldCharType="end"/>
        </w:r>
      </w:hyperlink>
    </w:p>
    <w:p w14:paraId="104496E8" w14:textId="3C498382" w:rsidR="00193C37" w:rsidRDefault="00193C37">
      <w:pPr>
        <w:pStyle w:val="TOC3"/>
        <w:tabs>
          <w:tab w:val="right" w:leader="dot" w:pos="9026"/>
        </w:tabs>
      </w:pPr>
      <w:hyperlink w:anchor="_Toc31486" w:history="1">
        <w:r>
          <w:rPr>
            <w:rFonts w:hint="eastAsia"/>
          </w:rPr>
          <w:t xml:space="preserve">1.2.3. </w:t>
        </w:r>
        <w:r>
          <w:rPr>
            <w:rFonts w:hint="eastAsia"/>
          </w:rPr>
          <w:t>哈希模块</w:t>
        </w:r>
        <w:r>
          <w:tab/>
        </w:r>
        <w:r>
          <w:fldChar w:fldCharType="begin"/>
        </w:r>
        <w:r>
          <w:instrText xml:space="preserve"> PAGEREF _Toc31486 \h 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hyperlink>
    </w:p>
    <w:p w14:paraId="325DF6F5" w14:textId="184E9735" w:rsidR="00193C37" w:rsidRDefault="00193C37">
      <w:pPr>
        <w:pStyle w:val="TOC3"/>
        <w:tabs>
          <w:tab w:val="right" w:leader="dot" w:pos="9026"/>
        </w:tabs>
      </w:pPr>
      <w:hyperlink w:anchor="_Toc15445" w:history="1">
        <w:r>
          <w:rPr>
            <w:rFonts w:hint="eastAsia"/>
          </w:rPr>
          <w:t>1.2.4. PE</w:t>
        </w:r>
        <w:r>
          <w:rPr>
            <w:rFonts w:hint="eastAsia"/>
          </w:rPr>
          <w:t>阵列</w:t>
        </w:r>
        <w:r>
          <w:tab/>
        </w:r>
        <w:r>
          <w:fldChar w:fldCharType="begin"/>
        </w:r>
        <w:r>
          <w:instrText xml:space="preserve"> PAGEREF _Toc15445 \h 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hyperlink>
    </w:p>
    <w:p w14:paraId="59D7E314" w14:textId="4857E1C6" w:rsidR="00193C37" w:rsidRDefault="00193C37">
      <w:pPr>
        <w:pStyle w:val="TOC1"/>
        <w:tabs>
          <w:tab w:val="right" w:leader="dot" w:pos="9026"/>
        </w:tabs>
      </w:pPr>
      <w:hyperlink w:anchor="_Toc1246" w:history="1">
        <w:r>
          <w:t xml:space="preserve">2. </w:t>
        </w:r>
        <w:r>
          <w:rPr>
            <w:rFonts w:hint="eastAsia"/>
          </w:rPr>
          <w:t>硬件评估结果</w:t>
        </w:r>
        <w:r>
          <w:tab/>
        </w:r>
        <w:r>
          <w:fldChar w:fldCharType="begin"/>
        </w:r>
        <w:r>
          <w:instrText xml:space="preserve"> PAGEREF _Toc1246 \h </w:instrText>
        </w:r>
        <w:r>
          <w:fldChar w:fldCharType="separate"/>
        </w:r>
        <w:r>
          <w:rPr>
            <w:noProof/>
          </w:rPr>
          <w:t>18</w:t>
        </w:r>
        <w:r>
          <w:fldChar w:fldCharType="end"/>
        </w:r>
      </w:hyperlink>
    </w:p>
    <w:p w14:paraId="4A2F5A72" w14:textId="588DF92F" w:rsidR="00193C37" w:rsidRDefault="00193C37">
      <w:pPr>
        <w:pStyle w:val="TOC2"/>
        <w:tabs>
          <w:tab w:val="right" w:leader="dot" w:pos="9026"/>
        </w:tabs>
      </w:pPr>
      <w:hyperlink w:anchor="_Toc25799" w:history="1">
        <w:r>
          <w:rPr>
            <w:rFonts w:hint="eastAsia"/>
          </w:rPr>
          <w:t xml:space="preserve">2.1. </w:t>
        </w:r>
        <w:r>
          <w:t>Synthesis</w:t>
        </w:r>
        <w:r>
          <w:t>结果</w:t>
        </w:r>
        <w:r>
          <w:tab/>
        </w:r>
        <w:r>
          <w:fldChar w:fldCharType="begin"/>
        </w:r>
        <w:r>
          <w:instrText xml:space="preserve"> PAGEREF _Toc25799 \h </w:instrText>
        </w:r>
        <w:r>
          <w:fldChar w:fldCharType="separate"/>
        </w:r>
        <w:r>
          <w:rPr>
            <w:noProof/>
          </w:rPr>
          <w:t>18</w:t>
        </w:r>
        <w:r>
          <w:fldChar w:fldCharType="end"/>
        </w:r>
      </w:hyperlink>
    </w:p>
    <w:p w14:paraId="15AD9BA3" w14:textId="049AB72B" w:rsidR="00193C37" w:rsidRDefault="00193C37">
      <w:pPr>
        <w:pStyle w:val="TOC3"/>
        <w:tabs>
          <w:tab w:val="right" w:leader="dot" w:pos="9026"/>
        </w:tabs>
      </w:pPr>
      <w:hyperlink w:anchor="_Toc15082" w:history="1">
        <w:r>
          <w:rPr>
            <w:rFonts w:hint="eastAsia"/>
          </w:rPr>
          <w:t xml:space="preserve">2.1.1. </w:t>
        </w:r>
        <w:r>
          <w:t>硬件资源评估</w:t>
        </w:r>
        <w:r>
          <w:tab/>
        </w:r>
        <w:r>
          <w:fldChar w:fldCharType="begin"/>
        </w:r>
        <w:r>
          <w:instrText xml:space="preserve"> PAGEREF _Toc15082 \h </w:instrText>
        </w:r>
        <w:r>
          <w:fldChar w:fldCharType="separate"/>
        </w:r>
        <w:r>
          <w:rPr>
            <w:noProof/>
          </w:rPr>
          <w:t>18</w:t>
        </w:r>
        <w:r>
          <w:fldChar w:fldCharType="end"/>
        </w:r>
      </w:hyperlink>
    </w:p>
    <w:p w14:paraId="403875FC" w14:textId="258E0DFC" w:rsidR="00193C37" w:rsidRDefault="00193C37">
      <w:pPr>
        <w:pStyle w:val="TOC3"/>
        <w:tabs>
          <w:tab w:val="right" w:leader="dot" w:pos="9026"/>
        </w:tabs>
      </w:pPr>
      <w:hyperlink w:anchor="_Toc12182" w:history="1">
        <w:r>
          <w:rPr>
            <w:rFonts w:hint="eastAsia"/>
          </w:rPr>
          <w:t xml:space="preserve">2.1.2. </w:t>
        </w:r>
        <w:r>
          <w:rPr>
            <w:rFonts w:hint="eastAsia"/>
          </w:rPr>
          <w:t>最高频率估计</w:t>
        </w:r>
        <w:r>
          <w:tab/>
        </w:r>
        <w:r>
          <w:fldChar w:fldCharType="begin"/>
        </w:r>
        <w:r>
          <w:instrText xml:space="preserve"> PAGEREF _Toc12182 \h </w:instrText>
        </w:r>
        <w:r>
          <w:fldChar w:fldCharType="separate"/>
        </w:r>
        <w:r>
          <w:rPr>
            <w:noProof/>
          </w:rPr>
          <w:t>18</w:t>
        </w:r>
        <w:r>
          <w:fldChar w:fldCharType="end"/>
        </w:r>
      </w:hyperlink>
    </w:p>
    <w:p w14:paraId="5113201C" w14:textId="0AB51644" w:rsidR="00193C37" w:rsidRDefault="00193C37">
      <w:pPr>
        <w:pStyle w:val="TOC3"/>
        <w:tabs>
          <w:tab w:val="right" w:leader="dot" w:pos="9026"/>
        </w:tabs>
      </w:pPr>
      <w:hyperlink w:anchor="_Toc8772" w:history="1">
        <w:r>
          <w:rPr>
            <w:rFonts w:hint="eastAsia"/>
          </w:rPr>
          <w:t xml:space="preserve">2.1.3. </w:t>
        </w:r>
        <w:r>
          <w:rPr>
            <w:rFonts w:hint="eastAsia"/>
          </w:rPr>
          <w:t>功耗评估</w:t>
        </w:r>
        <w:r>
          <w:tab/>
        </w:r>
        <w:r>
          <w:fldChar w:fldCharType="begin"/>
        </w:r>
        <w:r>
          <w:instrText xml:space="preserve"> PAGEREF _Toc8772 \h 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hyperlink>
    </w:p>
    <w:p w14:paraId="65C3AAA9" w14:textId="5DD6774B" w:rsidR="00193C37" w:rsidRDefault="00193C37">
      <w:pPr>
        <w:pStyle w:val="TOC2"/>
        <w:tabs>
          <w:tab w:val="right" w:leader="dot" w:pos="9026"/>
        </w:tabs>
      </w:pPr>
      <w:hyperlink w:anchor="_Toc23361" w:history="1">
        <w:r>
          <w:rPr>
            <w:rFonts w:hint="eastAsia"/>
          </w:rPr>
          <w:t xml:space="preserve">2.2. </w:t>
        </w:r>
        <w:r>
          <w:t>Implementation</w:t>
        </w:r>
        <w:r>
          <w:t>结果</w:t>
        </w:r>
        <w:r>
          <w:tab/>
        </w:r>
        <w:r>
          <w:fldChar w:fldCharType="begin"/>
        </w:r>
        <w:r>
          <w:instrText xml:space="preserve"> PAGEREF _Toc23361 \h 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hyperlink>
    </w:p>
    <w:p w14:paraId="1E770318" w14:textId="53535DD6" w:rsidR="00193C37" w:rsidRDefault="00193C37">
      <w:pPr>
        <w:pStyle w:val="TOC3"/>
        <w:tabs>
          <w:tab w:val="right" w:leader="dot" w:pos="9026"/>
        </w:tabs>
      </w:pPr>
      <w:hyperlink w:anchor="_Toc6350" w:history="1">
        <w:r>
          <w:rPr>
            <w:rFonts w:hint="eastAsia"/>
          </w:rPr>
          <w:t xml:space="preserve">2.2.1. </w:t>
        </w:r>
        <w:r>
          <w:t>硬件资源评估</w:t>
        </w:r>
        <w:r>
          <w:tab/>
        </w:r>
        <w:r>
          <w:fldChar w:fldCharType="begin"/>
        </w:r>
        <w:r>
          <w:instrText xml:space="preserve"> PAGEREF _Toc6350 \h 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hyperlink>
    </w:p>
    <w:p w14:paraId="56BE6032" w14:textId="7F70D570" w:rsidR="00193C37" w:rsidRDefault="00193C37">
      <w:pPr>
        <w:pStyle w:val="TOC3"/>
        <w:tabs>
          <w:tab w:val="right" w:leader="dot" w:pos="9026"/>
        </w:tabs>
      </w:pPr>
      <w:hyperlink w:anchor="_Toc11304" w:history="1">
        <w:r>
          <w:rPr>
            <w:rFonts w:hint="eastAsia"/>
          </w:rPr>
          <w:t xml:space="preserve">2.2.2. </w:t>
        </w:r>
        <w:r>
          <w:rPr>
            <w:rFonts w:hint="eastAsia"/>
          </w:rPr>
          <w:t>最高频率估计</w:t>
        </w:r>
        <w:r>
          <w:tab/>
        </w:r>
        <w:r>
          <w:fldChar w:fldCharType="begin"/>
        </w:r>
        <w:r>
          <w:instrText xml:space="preserve"> PAGEREF _Toc11304 \h </w:instrText>
        </w:r>
        <w:r>
          <w:fldChar w:fldCharType="separate"/>
        </w:r>
        <w:r>
          <w:rPr>
            <w:noProof/>
          </w:rPr>
          <w:t>20</w:t>
        </w:r>
        <w:r>
          <w:fldChar w:fldCharType="end"/>
        </w:r>
      </w:hyperlink>
    </w:p>
    <w:p w14:paraId="607D4C02" w14:textId="268EF857" w:rsidR="00193C37" w:rsidRDefault="00193C37">
      <w:pPr>
        <w:pStyle w:val="TOC3"/>
        <w:tabs>
          <w:tab w:val="right" w:leader="dot" w:pos="9026"/>
        </w:tabs>
      </w:pPr>
      <w:hyperlink w:anchor="_Toc6981" w:history="1">
        <w:r>
          <w:rPr>
            <w:rFonts w:hint="eastAsia"/>
          </w:rPr>
          <w:t xml:space="preserve">2.2.3. </w:t>
        </w:r>
        <w:r>
          <w:rPr>
            <w:rFonts w:hint="eastAsia"/>
          </w:rPr>
          <w:t>功耗评估</w:t>
        </w:r>
        <w:r>
          <w:tab/>
        </w:r>
        <w:r>
          <w:fldChar w:fldCharType="begin"/>
        </w:r>
        <w:r>
          <w:instrText xml:space="preserve"> PAGEREF _Toc6981 \h </w:instrText>
        </w:r>
        <w:r>
          <w:fldChar w:fldCharType="separate"/>
        </w:r>
        <w:r>
          <w:rPr>
            <w:noProof/>
          </w:rPr>
          <w:t>20</w:t>
        </w:r>
        <w:r>
          <w:fldChar w:fldCharType="end"/>
        </w:r>
      </w:hyperlink>
    </w:p>
    <w:p w14:paraId="41D9CD81" w14:textId="21407342" w:rsidR="00193C37" w:rsidRDefault="00193C37">
      <w:pPr>
        <w:pStyle w:val="TOC2"/>
        <w:tabs>
          <w:tab w:val="right" w:leader="dot" w:pos="9026"/>
        </w:tabs>
      </w:pPr>
      <w:hyperlink w:anchor="_Toc7163" w:history="1">
        <w:r>
          <w:rPr>
            <w:rFonts w:hint="eastAsia"/>
          </w:rPr>
          <w:t xml:space="preserve">2.3. </w:t>
        </w:r>
        <w:r>
          <w:rPr>
            <w:rFonts w:hint="eastAsia"/>
          </w:rPr>
          <w:t>等效逻辑门数评估</w:t>
        </w:r>
        <w:r>
          <w:tab/>
        </w:r>
        <w:r>
          <w:fldChar w:fldCharType="begin"/>
        </w:r>
        <w:r>
          <w:instrText xml:space="preserve"> PAGEREF _Toc7163 \h 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hyperlink>
    </w:p>
    <w:p w14:paraId="5BADB377" w14:textId="4ED604EB" w:rsidR="00193C37" w:rsidRDefault="00193C37">
      <w:pPr>
        <w:pStyle w:val="TOC2"/>
        <w:tabs>
          <w:tab w:val="right" w:leader="dot" w:pos="9026"/>
        </w:tabs>
      </w:pPr>
      <w:hyperlink w:anchor="_Toc1245" w:history="1">
        <w:r>
          <w:rPr>
            <w:rFonts w:hint="eastAsia"/>
          </w:rPr>
          <w:t>2.4. PTPX</w:t>
        </w:r>
        <w:r>
          <w:rPr>
            <w:rFonts w:hint="eastAsia"/>
          </w:rPr>
          <w:t>功耗分析</w:t>
        </w:r>
        <w:r>
          <w:tab/>
        </w:r>
        <w:r>
          <w:fldChar w:fldCharType="begin"/>
        </w:r>
        <w:r>
          <w:instrText xml:space="preserve"> PAGEREF _Toc1245 \h 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hyperlink>
    </w:p>
    <w:p w14:paraId="31CAC1C2" w14:textId="015BD6CD" w:rsidR="00193C37" w:rsidRDefault="00193C37">
      <w:pPr>
        <w:pStyle w:val="TOC3"/>
        <w:tabs>
          <w:tab w:val="right" w:leader="dot" w:pos="9026"/>
        </w:tabs>
      </w:pPr>
      <w:hyperlink w:anchor="_Toc432" w:history="1">
        <w:r>
          <w:rPr>
            <w:rFonts w:hint="eastAsia"/>
          </w:rPr>
          <w:t xml:space="preserve">2.4.1. </w:t>
        </w:r>
        <w:r>
          <w:rPr>
            <w:rFonts w:hint="eastAsia"/>
          </w:rPr>
          <w:t>在</w:t>
        </w:r>
        <w:r>
          <w:rPr>
            <w:rFonts w:hint="eastAsia"/>
          </w:rPr>
          <w:t>16Mhz</w:t>
        </w:r>
        <w:r>
          <w:rPr>
            <w:rFonts w:hint="eastAsia"/>
          </w:rPr>
          <w:t>时钟下功耗分析</w:t>
        </w:r>
        <w:r>
          <w:tab/>
        </w:r>
        <w:r>
          <w:fldChar w:fldCharType="begin"/>
        </w:r>
        <w:r>
          <w:instrText xml:space="preserve"> PAGEREF _Toc432 \h 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hyperlink>
    </w:p>
    <w:p w14:paraId="4A780E09" w14:textId="74737B21" w:rsidR="00193C37" w:rsidRDefault="00193C37">
      <w:pPr>
        <w:pStyle w:val="TOC3"/>
        <w:tabs>
          <w:tab w:val="right" w:leader="dot" w:pos="9026"/>
        </w:tabs>
      </w:pPr>
      <w:hyperlink w:anchor="_Toc8256" w:history="1">
        <w:r>
          <w:rPr>
            <w:rFonts w:hint="eastAsia"/>
          </w:rPr>
          <w:t xml:space="preserve">2.4.2. </w:t>
        </w:r>
        <w:r>
          <w:rPr>
            <w:rFonts w:hint="eastAsia"/>
          </w:rPr>
          <w:t>在</w:t>
        </w:r>
        <w:r>
          <w:rPr>
            <w:rFonts w:hint="eastAsia"/>
          </w:rPr>
          <w:t>24Mhz</w:t>
        </w:r>
        <w:r>
          <w:rPr>
            <w:rFonts w:hint="eastAsia"/>
          </w:rPr>
          <w:t>时钟下功耗分析</w:t>
        </w:r>
        <w:r>
          <w:tab/>
        </w:r>
        <w:r>
          <w:fldChar w:fldCharType="begin"/>
        </w:r>
        <w:r>
          <w:instrText xml:space="preserve"> PAGEREF _Toc8256 \h </w:instrText>
        </w:r>
        <w:r>
          <w:fldChar w:fldCharType="separate"/>
        </w:r>
        <w:r>
          <w:rPr>
            <w:noProof/>
          </w:rPr>
          <w:t>22</w:t>
        </w:r>
        <w:r>
          <w:fldChar w:fldCharType="end"/>
        </w:r>
      </w:hyperlink>
    </w:p>
    <w:p w14:paraId="7ABF51F2" w14:textId="0CDACAC3" w:rsidR="00193C37" w:rsidRDefault="00193C37">
      <w:pPr>
        <w:pStyle w:val="TOC1"/>
        <w:tabs>
          <w:tab w:val="right" w:leader="dot" w:pos="9026"/>
        </w:tabs>
      </w:pPr>
      <w:hyperlink w:anchor="_Toc4904" w:history="1">
        <w:r>
          <w:t xml:space="preserve">3. </w:t>
        </w:r>
        <w:r>
          <w:t>上板验证结果</w:t>
        </w:r>
        <w:r>
          <w:tab/>
        </w:r>
        <w:r>
          <w:fldChar w:fldCharType="begin"/>
        </w:r>
        <w:r>
          <w:instrText xml:space="preserve"> PAGEREF _Toc4904 \h </w:instrText>
        </w:r>
        <w:r>
          <w:fldChar w:fldCharType="separate"/>
        </w:r>
        <w:r>
          <w:rPr>
            <w:noProof/>
          </w:rPr>
          <w:t>23</w:t>
        </w:r>
        <w:r>
          <w:fldChar w:fldCharType="end"/>
        </w:r>
      </w:hyperlink>
    </w:p>
    <w:p w14:paraId="18B7B996" w14:textId="08B35AAD" w:rsidR="00193C37" w:rsidRDefault="00193C37">
      <w:pPr>
        <w:pStyle w:val="TOC2"/>
        <w:tabs>
          <w:tab w:val="right" w:leader="dot" w:pos="9026"/>
        </w:tabs>
      </w:pPr>
      <w:hyperlink w:anchor="_Toc26006" w:history="1">
        <w:r>
          <w:rPr>
            <w:rFonts w:hint="eastAsia"/>
          </w:rPr>
          <w:t xml:space="preserve">3.1. </w:t>
        </w:r>
        <w:r>
          <w:t>Frodo640</w:t>
        </w:r>
        <w:r>
          <w:tab/>
        </w:r>
        <w:r>
          <w:fldChar w:fldCharType="begin"/>
        </w:r>
        <w:r>
          <w:instrText xml:space="preserve"> PAGEREF _Toc26006 \h </w:instrText>
        </w:r>
        <w:r>
          <w:fldChar w:fldCharType="separate"/>
        </w:r>
        <w:r>
          <w:rPr>
            <w:noProof/>
          </w:rPr>
          <w:t>23</w:t>
        </w:r>
        <w:r>
          <w:fldChar w:fldCharType="end"/>
        </w:r>
      </w:hyperlink>
    </w:p>
    <w:p w14:paraId="5B576EF5" w14:textId="1A21D4F0" w:rsidR="00193C37" w:rsidRDefault="00193C37">
      <w:pPr>
        <w:pStyle w:val="TOC3"/>
        <w:tabs>
          <w:tab w:val="right" w:leader="dot" w:pos="9026"/>
        </w:tabs>
      </w:pPr>
      <w:hyperlink w:anchor="_Toc26636" w:history="1">
        <w:r>
          <w:rPr>
            <w:rFonts w:hint="eastAsia"/>
          </w:rPr>
          <w:t>3.1.1. Keygen</w:t>
        </w:r>
        <w:r>
          <w:rPr>
            <w:rFonts w:hint="eastAsia"/>
          </w:rPr>
          <w:t>生成</w:t>
        </w:r>
        <w:r>
          <w:rPr>
            <w:rFonts w:hint="eastAsia"/>
          </w:rPr>
          <w:t>pkh</w:t>
        </w:r>
        <w:r>
          <w:tab/>
        </w:r>
        <w:r>
          <w:fldChar w:fldCharType="begin"/>
        </w:r>
        <w:r>
          <w:instrText xml:space="preserve"> PAGEREF _Toc26636 \h </w:instrText>
        </w:r>
        <w:r>
          <w:fldChar w:fldCharType="separate"/>
        </w:r>
        <w:r>
          <w:rPr>
            <w:noProof/>
          </w:rPr>
          <w:t>23</w:t>
        </w:r>
        <w:r>
          <w:fldChar w:fldCharType="end"/>
        </w:r>
      </w:hyperlink>
    </w:p>
    <w:p w14:paraId="44488113" w14:textId="5EFE231C" w:rsidR="00193C37" w:rsidRDefault="00193C37">
      <w:pPr>
        <w:pStyle w:val="TOC3"/>
        <w:tabs>
          <w:tab w:val="right" w:leader="dot" w:pos="9026"/>
        </w:tabs>
      </w:pPr>
      <w:hyperlink w:anchor="_Toc16856" w:history="1">
        <w:r>
          <w:rPr>
            <w:rFonts w:hint="eastAsia"/>
          </w:rPr>
          <w:t>3.1.2. Encaps</w:t>
        </w:r>
        <w:r>
          <w:rPr>
            <w:rFonts w:hint="eastAsia"/>
          </w:rPr>
          <w:t>生成</w:t>
        </w:r>
        <w:r>
          <w:rPr>
            <w:rFonts w:hint="eastAsia"/>
          </w:rPr>
          <w:t>ss</w:t>
        </w:r>
        <w:r>
          <w:tab/>
        </w:r>
        <w:r>
          <w:fldChar w:fldCharType="begin"/>
        </w:r>
        <w:r>
          <w:instrText xml:space="preserve"> PAGEREF _Toc16856 \h </w:instrText>
        </w:r>
        <w:r>
          <w:fldChar w:fldCharType="separate"/>
        </w:r>
        <w:r>
          <w:rPr>
            <w:noProof/>
          </w:rPr>
          <w:t>23</w:t>
        </w:r>
        <w:r>
          <w:fldChar w:fldCharType="end"/>
        </w:r>
      </w:hyperlink>
    </w:p>
    <w:p w14:paraId="2C8C881A" w14:textId="4C9D6249" w:rsidR="00193C37" w:rsidRDefault="00193C37">
      <w:pPr>
        <w:pStyle w:val="TOC3"/>
        <w:tabs>
          <w:tab w:val="right" w:leader="dot" w:pos="9026"/>
        </w:tabs>
      </w:pPr>
      <w:hyperlink w:anchor="_Toc26011" w:history="1">
        <w:r>
          <w:rPr>
            <w:rFonts w:hint="eastAsia"/>
          </w:rPr>
          <w:t>3.1.3. Decaps</w:t>
        </w:r>
        <w:r>
          <w:rPr>
            <w:rFonts w:hint="eastAsia"/>
          </w:rPr>
          <w:t>生成</w:t>
        </w:r>
        <w:r>
          <w:rPr>
            <w:rFonts w:hint="eastAsia"/>
          </w:rPr>
          <w:t>ss</w:t>
        </w:r>
        <w:r>
          <w:tab/>
        </w:r>
        <w:r>
          <w:fldChar w:fldCharType="begin"/>
        </w:r>
        <w:r>
          <w:instrText xml:space="preserve"> PAGEREF _Toc26011 \h </w:instrText>
        </w:r>
        <w:r>
          <w:fldChar w:fldCharType="separate"/>
        </w:r>
        <w:r>
          <w:rPr>
            <w:noProof/>
          </w:rPr>
          <w:t>23</w:t>
        </w:r>
        <w:r>
          <w:fldChar w:fldCharType="end"/>
        </w:r>
      </w:hyperlink>
    </w:p>
    <w:p w14:paraId="264E0AE3" w14:textId="70A71A9A" w:rsidR="00193C37" w:rsidRDefault="00193C37">
      <w:pPr>
        <w:pStyle w:val="TOC2"/>
        <w:tabs>
          <w:tab w:val="right" w:leader="dot" w:pos="9026"/>
        </w:tabs>
      </w:pPr>
      <w:hyperlink w:anchor="_Toc10443" w:history="1">
        <w:r>
          <w:rPr>
            <w:rFonts w:hint="eastAsia"/>
          </w:rPr>
          <w:t xml:space="preserve">3.2. </w:t>
        </w:r>
        <w:r>
          <w:t>Frodo</w:t>
        </w:r>
        <w:r>
          <w:rPr>
            <w:rFonts w:hint="eastAsia"/>
          </w:rPr>
          <w:t>976</w:t>
        </w:r>
        <w:r>
          <w:tab/>
        </w:r>
        <w:r>
          <w:fldChar w:fldCharType="begin"/>
        </w:r>
        <w:r>
          <w:instrText xml:space="preserve"> PAGEREF _Toc10443 \h </w:instrText>
        </w:r>
        <w:r>
          <w:fldChar w:fldCharType="separate"/>
        </w:r>
        <w:r>
          <w:rPr>
            <w:noProof/>
          </w:rPr>
          <w:t>24</w:t>
        </w:r>
        <w:r>
          <w:fldChar w:fldCharType="end"/>
        </w:r>
      </w:hyperlink>
    </w:p>
    <w:p w14:paraId="1B047E35" w14:textId="06F32F5B" w:rsidR="00193C37" w:rsidRDefault="00193C37">
      <w:pPr>
        <w:pStyle w:val="TOC3"/>
        <w:tabs>
          <w:tab w:val="right" w:leader="dot" w:pos="9026"/>
        </w:tabs>
      </w:pPr>
      <w:hyperlink w:anchor="_Toc19968" w:history="1">
        <w:r>
          <w:rPr>
            <w:rFonts w:hint="eastAsia"/>
          </w:rPr>
          <w:t>3.2.1. Keygen</w:t>
        </w:r>
        <w:r>
          <w:rPr>
            <w:rFonts w:hint="eastAsia"/>
          </w:rPr>
          <w:t>生成</w:t>
        </w:r>
        <w:r>
          <w:rPr>
            <w:rFonts w:hint="eastAsia"/>
          </w:rPr>
          <w:t>pkh</w:t>
        </w:r>
        <w:r>
          <w:tab/>
        </w:r>
        <w:r>
          <w:fldChar w:fldCharType="begin"/>
        </w:r>
        <w:r>
          <w:instrText xml:space="preserve"> PAGEREF _Toc19968 \h </w:instrText>
        </w:r>
        <w:r>
          <w:fldChar w:fldCharType="separate"/>
        </w:r>
        <w:r>
          <w:rPr>
            <w:noProof/>
          </w:rPr>
          <w:t>24</w:t>
        </w:r>
        <w:r>
          <w:fldChar w:fldCharType="end"/>
        </w:r>
      </w:hyperlink>
    </w:p>
    <w:p w14:paraId="166A85A2" w14:textId="6AF72B80" w:rsidR="00193C37" w:rsidRDefault="00193C37">
      <w:pPr>
        <w:pStyle w:val="TOC3"/>
        <w:tabs>
          <w:tab w:val="right" w:leader="dot" w:pos="9026"/>
        </w:tabs>
      </w:pPr>
      <w:hyperlink w:anchor="_Toc25474" w:history="1">
        <w:r>
          <w:rPr>
            <w:rFonts w:hint="eastAsia"/>
          </w:rPr>
          <w:t>3.2.2. Encaps</w:t>
        </w:r>
        <w:r>
          <w:rPr>
            <w:rFonts w:hint="eastAsia"/>
          </w:rPr>
          <w:t>生成</w:t>
        </w:r>
        <w:r>
          <w:rPr>
            <w:rFonts w:hint="eastAsia"/>
          </w:rPr>
          <w:t>ss</w:t>
        </w:r>
        <w:r>
          <w:tab/>
        </w:r>
        <w:r>
          <w:fldChar w:fldCharType="begin"/>
        </w:r>
        <w:r>
          <w:instrText xml:space="preserve"> PAGEREF _Toc25474 \h </w:instrText>
        </w:r>
        <w:r>
          <w:fldChar w:fldCharType="separate"/>
        </w:r>
        <w:r>
          <w:rPr>
            <w:noProof/>
          </w:rPr>
          <w:t>24</w:t>
        </w:r>
        <w:r>
          <w:fldChar w:fldCharType="end"/>
        </w:r>
      </w:hyperlink>
    </w:p>
    <w:p w14:paraId="0F954B2E" w14:textId="478DAECC" w:rsidR="00193C37" w:rsidRDefault="00193C37">
      <w:pPr>
        <w:pStyle w:val="TOC3"/>
        <w:tabs>
          <w:tab w:val="right" w:leader="dot" w:pos="9026"/>
        </w:tabs>
      </w:pPr>
      <w:hyperlink w:anchor="_Toc24399" w:history="1">
        <w:r>
          <w:rPr>
            <w:rFonts w:hint="eastAsia"/>
          </w:rPr>
          <w:t>3.2.3. Decaps</w:t>
        </w:r>
        <w:r>
          <w:rPr>
            <w:rFonts w:hint="eastAsia"/>
          </w:rPr>
          <w:t>生成</w:t>
        </w:r>
        <w:r>
          <w:rPr>
            <w:rFonts w:hint="eastAsia"/>
          </w:rPr>
          <w:t>ss</w:t>
        </w:r>
        <w:r>
          <w:tab/>
        </w:r>
        <w:r>
          <w:fldChar w:fldCharType="begin"/>
        </w:r>
        <w:r>
          <w:instrText xml:space="preserve"> PAGEREF _Toc24399 \h </w:instrText>
        </w:r>
        <w:r>
          <w:fldChar w:fldCharType="separate"/>
        </w:r>
        <w:r>
          <w:rPr>
            <w:noProof/>
          </w:rPr>
          <w:t>25</w:t>
        </w:r>
        <w:r>
          <w:fldChar w:fldCharType="end"/>
        </w:r>
      </w:hyperlink>
    </w:p>
    <w:p w14:paraId="6D71E772" w14:textId="04FFDF4A" w:rsidR="00193C37" w:rsidRDefault="00193C37">
      <w:pPr>
        <w:pStyle w:val="TOC2"/>
        <w:tabs>
          <w:tab w:val="right" w:leader="dot" w:pos="9026"/>
        </w:tabs>
      </w:pPr>
      <w:hyperlink w:anchor="_Toc5087" w:history="1">
        <w:r>
          <w:rPr>
            <w:rFonts w:hint="eastAsia"/>
          </w:rPr>
          <w:t xml:space="preserve">3.3. </w:t>
        </w:r>
        <w:r>
          <w:t>Frodo</w:t>
        </w:r>
        <w:r>
          <w:rPr>
            <w:rFonts w:hint="eastAsia"/>
          </w:rPr>
          <w:t>1344</w:t>
        </w:r>
        <w:r>
          <w:tab/>
        </w:r>
        <w:r>
          <w:fldChar w:fldCharType="begin"/>
        </w:r>
        <w:r>
          <w:instrText xml:space="preserve"> PAGEREF _Toc5087 \h </w:instrText>
        </w:r>
        <w:r>
          <w:fldChar w:fldCharType="separate"/>
        </w:r>
        <w:r>
          <w:rPr>
            <w:noProof/>
          </w:rPr>
          <w:t>25</w:t>
        </w:r>
        <w:r>
          <w:fldChar w:fldCharType="end"/>
        </w:r>
      </w:hyperlink>
    </w:p>
    <w:p w14:paraId="45C8E20C" w14:textId="31B6E369" w:rsidR="00193C37" w:rsidRDefault="00193C37">
      <w:pPr>
        <w:pStyle w:val="TOC3"/>
        <w:tabs>
          <w:tab w:val="right" w:leader="dot" w:pos="9026"/>
        </w:tabs>
      </w:pPr>
      <w:hyperlink w:anchor="_Toc10102" w:history="1">
        <w:r>
          <w:rPr>
            <w:rFonts w:hint="eastAsia"/>
          </w:rPr>
          <w:t>3.3.1. Keygen</w:t>
        </w:r>
        <w:r>
          <w:rPr>
            <w:rFonts w:hint="eastAsia"/>
          </w:rPr>
          <w:t>生成</w:t>
        </w:r>
        <w:r>
          <w:rPr>
            <w:rFonts w:hint="eastAsia"/>
          </w:rPr>
          <w:t>pkh</w:t>
        </w:r>
        <w:r>
          <w:tab/>
        </w:r>
        <w:r>
          <w:fldChar w:fldCharType="begin"/>
        </w:r>
        <w:r>
          <w:instrText xml:space="preserve"> PAGEREF _Toc10102 \h </w:instrText>
        </w:r>
        <w:r>
          <w:fldChar w:fldCharType="separate"/>
        </w:r>
        <w:r>
          <w:rPr>
            <w:noProof/>
          </w:rPr>
          <w:t>25</w:t>
        </w:r>
        <w:r>
          <w:fldChar w:fldCharType="end"/>
        </w:r>
      </w:hyperlink>
    </w:p>
    <w:p w14:paraId="4694B3E9" w14:textId="1EA2888E" w:rsidR="00193C37" w:rsidRDefault="00193C37">
      <w:pPr>
        <w:pStyle w:val="TOC3"/>
        <w:tabs>
          <w:tab w:val="right" w:leader="dot" w:pos="9026"/>
        </w:tabs>
      </w:pPr>
      <w:hyperlink w:anchor="_Toc7500" w:history="1">
        <w:r>
          <w:rPr>
            <w:rFonts w:hint="eastAsia"/>
          </w:rPr>
          <w:t>3.3.2. Encaps</w:t>
        </w:r>
        <w:r>
          <w:rPr>
            <w:rFonts w:hint="eastAsia"/>
          </w:rPr>
          <w:t>生成</w:t>
        </w:r>
        <w:r>
          <w:rPr>
            <w:rFonts w:hint="eastAsia"/>
          </w:rPr>
          <w:t>ss</w:t>
        </w:r>
        <w:r>
          <w:tab/>
        </w:r>
        <w:r>
          <w:fldChar w:fldCharType="begin"/>
        </w:r>
        <w:r>
          <w:instrText xml:space="preserve"> PAGEREF _Toc7500 \h </w:instrText>
        </w:r>
        <w:r>
          <w:fldChar w:fldCharType="separate"/>
        </w:r>
        <w:r>
          <w:rPr>
            <w:noProof/>
          </w:rPr>
          <w:t>26</w:t>
        </w:r>
        <w:r>
          <w:fldChar w:fldCharType="end"/>
        </w:r>
      </w:hyperlink>
    </w:p>
    <w:p w14:paraId="51C6CB68" w14:textId="0A3A5A1C" w:rsidR="00193C37" w:rsidRDefault="00193C37">
      <w:pPr>
        <w:pStyle w:val="TOC3"/>
        <w:tabs>
          <w:tab w:val="right" w:leader="dot" w:pos="9026"/>
        </w:tabs>
      </w:pPr>
      <w:hyperlink w:anchor="_Toc7333" w:history="1">
        <w:r>
          <w:rPr>
            <w:rFonts w:hint="eastAsia"/>
          </w:rPr>
          <w:t>3.3.3. Decaps</w:t>
        </w:r>
        <w:r>
          <w:rPr>
            <w:rFonts w:hint="eastAsia"/>
          </w:rPr>
          <w:t>生成</w:t>
        </w:r>
        <w:r>
          <w:rPr>
            <w:rFonts w:hint="eastAsia"/>
          </w:rPr>
          <w:t>ss</w:t>
        </w:r>
        <w:r>
          <w:tab/>
        </w:r>
        <w:r>
          <w:fldChar w:fldCharType="begin"/>
        </w:r>
        <w:r>
          <w:instrText xml:space="preserve"> PAGEREF _Toc7333 \h </w:instrText>
        </w:r>
        <w:r>
          <w:fldChar w:fldCharType="separate"/>
        </w:r>
        <w:r>
          <w:rPr>
            <w:noProof/>
          </w:rPr>
          <w:t>26</w:t>
        </w:r>
        <w:r>
          <w:fldChar w:fldCharType="end"/>
        </w:r>
      </w:hyperlink>
    </w:p>
    <w:p w14:paraId="527645D9" w14:textId="374F8D09" w:rsidR="00193C37" w:rsidRDefault="00193C37">
      <w:pPr>
        <w:pStyle w:val="TOC1"/>
        <w:tabs>
          <w:tab w:val="right" w:leader="dot" w:pos="9026"/>
        </w:tabs>
      </w:pPr>
      <w:hyperlink w:anchor="_Toc25599" w:history="1">
        <w:r>
          <w:t xml:space="preserve">4. </w:t>
        </w:r>
        <w:r>
          <w:rPr>
            <w:rFonts w:hint="eastAsia"/>
          </w:rPr>
          <w:t>附录</w:t>
        </w:r>
        <w:r>
          <w:tab/>
        </w:r>
        <w:r>
          <w:fldChar w:fldCharType="begin"/>
        </w:r>
        <w:r>
          <w:instrText xml:space="preserve"> PAGEREF _Toc25599 \h </w:instrText>
        </w:r>
        <w:r>
          <w:fldChar w:fldCharType="separate"/>
        </w:r>
        <w:r>
          <w:rPr>
            <w:noProof/>
          </w:rPr>
          <w:t>27</w:t>
        </w:r>
        <w:r>
          <w:fldChar w:fldCharType="end"/>
        </w:r>
      </w:hyperlink>
    </w:p>
    <w:p w14:paraId="1E627358" w14:textId="633B23CB" w:rsidR="00193C37" w:rsidRDefault="00193C37">
      <w:pPr>
        <w:pStyle w:val="TOC2"/>
        <w:tabs>
          <w:tab w:val="right" w:leader="dot" w:pos="9026"/>
        </w:tabs>
      </w:pPr>
      <w:hyperlink w:anchor="_Toc17907" w:history="1">
        <w:r>
          <w:rPr>
            <w:rFonts w:hint="eastAsia"/>
          </w:rPr>
          <w:t xml:space="preserve">4.1. </w:t>
        </w:r>
        <w:r>
          <w:rPr>
            <w:rFonts w:hint="eastAsia"/>
          </w:rPr>
          <w:t>算法执行指令</w:t>
        </w:r>
        <w:r>
          <w:tab/>
        </w:r>
        <w:r>
          <w:fldChar w:fldCharType="begin"/>
        </w:r>
        <w:r>
          <w:instrText xml:space="preserve"> PAGEREF _Toc17907 \h </w:instrText>
        </w:r>
        <w:r>
          <w:fldChar w:fldCharType="separate"/>
        </w:r>
        <w:r>
          <w:rPr>
            <w:noProof/>
          </w:rPr>
          <w:t>27</w:t>
        </w:r>
        <w:r>
          <w:fldChar w:fldCharType="end"/>
        </w:r>
      </w:hyperlink>
    </w:p>
    <w:p w14:paraId="41EFC4D2" w14:textId="1A4436C9" w:rsidR="00193C37" w:rsidRDefault="00193C37">
      <w:pPr>
        <w:pStyle w:val="TOC3"/>
        <w:tabs>
          <w:tab w:val="right" w:leader="dot" w:pos="9026"/>
        </w:tabs>
      </w:pPr>
      <w:hyperlink w:anchor="_Toc8063" w:history="1">
        <w:r>
          <w:rPr>
            <w:rFonts w:hint="eastAsia"/>
          </w:rPr>
          <w:t>4.1.1. Frodo640</w:t>
        </w:r>
        <w:r>
          <w:tab/>
        </w:r>
        <w:r>
          <w:fldChar w:fldCharType="begin"/>
        </w:r>
        <w:r>
          <w:instrText xml:space="preserve"> PAGEREF _Toc8063 \h </w:instrText>
        </w:r>
        <w:r>
          <w:fldChar w:fldCharType="separate"/>
        </w:r>
        <w:r>
          <w:rPr>
            <w:noProof/>
          </w:rPr>
          <w:t>27</w:t>
        </w:r>
        <w:r>
          <w:fldChar w:fldCharType="end"/>
        </w:r>
      </w:hyperlink>
    </w:p>
    <w:p w14:paraId="265E7B91" w14:textId="19CDCF3E" w:rsidR="00193C37" w:rsidRDefault="00193C37">
      <w:pPr>
        <w:pStyle w:val="TOC3"/>
        <w:tabs>
          <w:tab w:val="right" w:leader="dot" w:pos="9026"/>
        </w:tabs>
      </w:pPr>
      <w:hyperlink w:anchor="_Toc24150" w:history="1">
        <w:r>
          <w:rPr>
            <w:rFonts w:hint="eastAsia"/>
          </w:rPr>
          <w:t>4.1.2. Frodo976</w:t>
        </w:r>
        <w:r>
          <w:tab/>
        </w:r>
        <w:r>
          <w:fldChar w:fldCharType="begin"/>
        </w:r>
        <w:r>
          <w:instrText xml:space="preserve"> PAGEREF _Toc24150 \h </w:instrText>
        </w:r>
        <w:r>
          <w:fldChar w:fldCharType="separate"/>
        </w:r>
        <w:r>
          <w:rPr>
            <w:noProof/>
          </w:rPr>
          <w:t>29</w:t>
        </w:r>
        <w:r>
          <w:fldChar w:fldCharType="end"/>
        </w:r>
      </w:hyperlink>
    </w:p>
    <w:p w14:paraId="11B723E6" w14:textId="5E087D90" w:rsidR="00193C37" w:rsidRDefault="00193C37">
      <w:pPr>
        <w:pStyle w:val="TOC3"/>
        <w:tabs>
          <w:tab w:val="right" w:leader="dot" w:pos="9026"/>
        </w:tabs>
      </w:pPr>
      <w:hyperlink w:anchor="_Toc8781" w:history="1">
        <w:r>
          <w:rPr>
            <w:rFonts w:hint="eastAsia"/>
          </w:rPr>
          <w:t>4.1.3. Frodo1344</w:t>
        </w:r>
        <w:r>
          <w:tab/>
        </w:r>
        <w:r>
          <w:fldChar w:fldCharType="begin"/>
        </w:r>
        <w:r>
          <w:instrText xml:space="preserve"> PAGEREF _Toc8781 \h </w:instrText>
        </w:r>
        <w:r>
          <w:fldChar w:fldCharType="separate"/>
        </w:r>
        <w:r>
          <w:rPr>
            <w:noProof/>
          </w:rPr>
          <w:t>32</w:t>
        </w:r>
        <w:r>
          <w:fldChar w:fldCharType="end"/>
        </w:r>
      </w:hyperlink>
    </w:p>
    <w:p w14:paraId="39E8E734" w14:textId="71AA6481" w:rsidR="00193C37" w:rsidRDefault="00193C37">
      <w:pPr>
        <w:pStyle w:val="TOC2"/>
        <w:tabs>
          <w:tab w:val="right" w:leader="dot" w:pos="9026"/>
        </w:tabs>
      </w:pPr>
      <w:hyperlink w:anchor="_Toc27683" w:history="1">
        <w:r>
          <w:rPr>
            <w:rFonts w:hint="eastAsia"/>
          </w:rPr>
          <w:t xml:space="preserve">4.2. </w:t>
        </w:r>
        <w:r>
          <w:rPr>
            <w:rFonts w:hint="eastAsia"/>
          </w:rPr>
          <w:t>测试数据集</w:t>
        </w:r>
        <w:r>
          <w:tab/>
        </w:r>
        <w:r>
          <w:fldChar w:fldCharType="begin"/>
        </w:r>
        <w:r>
          <w:instrText xml:space="preserve"> PAGEREF _Toc27683 \h </w:instrText>
        </w:r>
        <w:r>
          <w:fldChar w:fldCharType="separate"/>
        </w:r>
        <w:r>
          <w:rPr>
            <w:noProof/>
          </w:rPr>
          <w:t>34</w:t>
        </w:r>
        <w:r>
          <w:fldChar w:fldCharType="end"/>
        </w:r>
      </w:hyperlink>
    </w:p>
    <w:p w14:paraId="36FA75A8" w14:textId="69CC3A20" w:rsidR="00193C37" w:rsidRDefault="00193C37">
      <w:pPr>
        <w:pStyle w:val="TOC3"/>
        <w:tabs>
          <w:tab w:val="right" w:leader="dot" w:pos="9026"/>
        </w:tabs>
      </w:pPr>
      <w:hyperlink w:anchor="_Toc18397" w:history="1">
        <w:r>
          <w:rPr>
            <w:rFonts w:hint="eastAsia"/>
          </w:rPr>
          <w:t>4.2.1. Frodo640</w:t>
        </w:r>
        <w:r>
          <w:tab/>
        </w:r>
        <w:r>
          <w:fldChar w:fldCharType="begin"/>
        </w:r>
        <w:r>
          <w:instrText xml:space="preserve"> PAGEREF _Toc18397 \h </w:instrText>
        </w:r>
        <w:r>
          <w:fldChar w:fldCharType="separate"/>
        </w:r>
        <w:r>
          <w:rPr>
            <w:noProof/>
          </w:rPr>
          <w:t>34</w:t>
        </w:r>
        <w:r>
          <w:fldChar w:fldCharType="end"/>
        </w:r>
      </w:hyperlink>
    </w:p>
    <w:p w14:paraId="4180779C" w14:textId="322A889D" w:rsidR="00193C37" w:rsidRDefault="00193C37">
      <w:pPr>
        <w:pStyle w:val="TOC3"/>
        <w:tabs>
          <w:tab w:val="right" w:leader="dot" w:pos="9026"/>
        </w:tabs>
      </w:pPr>
      <w:hyperlink w:anchor="_Toc22956" w:history="1">
        <w:r>
          <w:rPr>
            <w:rFonts w:hint="eastAsia"/>
          </w:rPr>
          <w:t>4.2.2. Frodo976</w:t>
        </w:r>
        <w:r>
          <w:tab/>
        </w:r>
        <w:r>
          <w:fldChar w:fldCharType="begin"/>
        </w:r>
        <w:r>
          <w:instrText xml:space="preserve"> PAGEREF _Toc22956 \h </w:instrText>
        </w:r>
        <w:r>
          <w:fldChar w:fldCharType="separate"/>
        </w:r>
        <w:r>
          <w:rPr>
            <w:noProof/>
          </w:rPr>
          <w:t>57</w:t>
        </w:r>
        <w:r>
          <w:fldChar w:fldCharType="end"/>
        </w:r>
      </w:hyperlink>
    </w:p>
    <w:p w14:paraId="787983BF" w14:textId="1BFF92C1" w:rsidR="00193C37" w:rsidRDefault="00193C37">
      <w:pPr>
        <w:pStyle w:val="TOC3"/>
        <w:tabs>
          <w:tab w:val="right" w:leader="dot" w:pos="9026"/>
        </w:tabs>
      </w:pPr>
      <w:hyperlink w:anchor="_Toc830" w:history="1">
        <w:r>
          <w:rPr>
            <w:rFonts w:hint="eastAsia"/>
          </w:rPr>
          <w:t>4.2.3. Frodo1344</w:t>
        </w:r>
        <w:r>
          <w:tab/>
        </w:r>
        <w:r>
          <w:fldChar w:fldCharType="begin"/>
        </w:r>
        <w:r>
          <w:instrText xml:space="preserve"> PAGEREF _Toc830 \h </w:instrText>
        </w:r>
        <w:r>
          <w:fldChar w:fldCharType="separate"/>
        </w:r>
        <w:r>
          <w:rPr>
            <w:noProof/>
          </w:rPr>
          <w:t>86</w:t>
        </w:r>
        <w:r>
          <w:fldChar w:fldCharType="end"/>
        </w:r>
      </w:hyperlink>
    </w:p>
    <w:p w14:paraId="68C01BB0" w14:textId="77777777" w:rsidR="00193C37" w:rsidRDefault="00000000">
      <w:pPr>
        <w:pStyle w:val="TOC1"/>
        <w:tabs>
          <w:tab w:val="right" w:leader="dot" w:pos="9026"/>
        </w:tabs>
        <w:spacing w:line="240" w:lineRule="auto"/>
        <w:jc w:val="center"/>
        <w:outlineLvl w:val="0"/>
        <w:rPr>
          <w:rFonts w:ascii="黑体" w:eastAsia="黑体" w:hAnsi="黑体" w:cs="黑体" w:hint="eastAsia"/>
          <w:szCs w:val="32"/>
          <w:lang w:val="de-DE"/>
        </w:rPr>
      </w:pPr>
      <w:r>
        <w:rPr>
          <w:rFonts w:ascii="黑体" w:eastAsia="黑体" w:hAnsi="黑体" w:cs="黑体" w:hint="eastAsia"/>
          <w:szCs w:val="32"/>
          <w:lang w:val="de-DE"/>
        </w:rPr>
        <w:fldChar w:fldCharType="end"/>
      </w:r>
    </w:p>
    <w:p w14:paraId="2CF31EF5" w14:textId="77777777" w:rsidR="00193C37" w:rsidRDefault="00193C37">
      <w:pPr>
        <w:spacing w:line="240" w:lineRule="auto"/>
        <w:jc w:val="left"/>
        <w:outlineLvl w:val="0"/>
        <w:rPr>
          <w:rFonts w:ascii="黑体" w:eastAsia="黑体" w:hAnsi="黑体" w:cs="黑体" w:hint="eastAsia"/>
          <w:szCs w:val="32"/>
          <w:lang w:val="de-DE"/>
        </w:rPr>
      </w:pPr>
    </w:p>
    <w:p w14:paraId="05F765B0" w14:textId="77777777" w:rsidR="00193C37" w:rsidRDefault="00193C37">
      <w:pPr>
        <w:spacing w:line="240" w:lineRule="auto"/>
        <w:jc w:val="left"/>
        <w:outlineLvl w:val="0"/>
        <w:rPr>
          <w:rFonts w:ascii="黑体" w:eastAsia="黑体" w:hAnsi="黑体" w:cs="黑体" w:hint="eastAsia"/>
          <w:szCs w:val="32"/>
          <w:lang w:val="de-DE"/>
        </w:rPr>
      </w:pPr>
    </w:p>
    <w:p w14:paraId="7F04CBC1" w14:textId="77777777" w:rsidR="00193C37" w:rsidRDefault="00193C37">
      <w:pPr>
        <w:spacing w:line="240" w:lineRule="auto"/>
        <w:jc w:val="left"/>
        <w:rPr>
          <w:lang w:val="de-DE"/>
        </w:rPr>
      </w:pPr>
    </w:p>
    <w:p w14:paraId="76099B81" w14:textId="77777777" w:rsidR="00193C37" w:rsidRDefault="00193C37">
      <w:pPr>
        <w:spacing w:line="240" w:lineRule="auto"/>
        <w:jc w:val="left"/>
        <w:rPr>
          <w:lang w:val="de-DE"/>
        </w:rPr>
      </w:pPr>
    </w:p>
    <w:p w14:paraId="699F8F62" w14:textId="77777777" w:rsidR="00193C37" w:rsidRDefault="00193C37">
      <w:pPr>
        <w:spacing w:line="240" w:lineRule="auto"/>
        <w:jc w:val="left"/>
        <w:rPr>
          <w:lang w:val="de-DE"/>
        </w:rPr>
      </w:pPr>
    </w:p>
    <w:p w14:paraId="294C959E" w14:textId="77777777" w:rsidR="00193C37" w:rsidRDefault="00000000">
      <w:pPr>
        <w:pStyle w:val="1"/>
      </w:pPr>
      <w:bookmarkStart w:id="16" w:name="_Toc5555"/>
      <w:bookmarkStart w:id="17" w:name="_Toc17358"/>
      <w:bookmarkStart w:id="18" w:name="_Toc30831"/>
      <w:r>
        <w:rPr>
          <w:rFonts w:hint="eastAsia"/>
        </w:rPr>
        <w:lastRenderedPageBreak/>
        <w:t>仿真结果</w:t>
      </w:r>
      <w:bookmarkEnd w:id="16"/>
      <w:bookmarkEnd w:id="17"/>
      <w:bookmarkEnd w:id="18"/>
    </w:p>
    <w:p w14:paraId="7A14A144" w14:textId="77777777" w:rsidR="00193C37" w:rsidRDefault="00000000">
      <w:pPr>
        <w:pStyle w:val="2"/>
      </w:pPr>
      <w:bookmarkStart w:id="19" w:name="_Toc31333"/>
      <w:r>
        <w:rPr>
          <w:rFonts w:hint="eastAsia"/>
        </w:rPr>
        <w:t>仿真结果验证</w:t>
      </w:r>
      <w:bookmarkEnd w:id="19"/>
    </w:p>
    <w:p w14:paraId="047BA9DD" w14:textId="77777777" w:rsidR="00193C37" w:rsidRDefault="00000000">
      <w:pPr>
        <w:jc w:val="center"/>
      </w:pPr>
      <w:r>
        <w:rPr>
          <w:noProof/>
        </w:rPr>
        <w:drawing>
          <wp:inline distT="0" distB="0" distL="114300" distR="114300" wp14:anchorId="2BDC70BB" wp14:editId="42DD6F8E">
            <wp:extent cx="4193540" cy="2506345"/>
            <wp:effectExtent l="0" t="0" r="16510" b="825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03604" w14:textId="77777777" w:rsidR="00193C37" w:rsidRDefault="00000000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上图为测试仿真方案，</w:t>
      </w:r>
      <w:r>
        <w:rPr>
          <w:rFonts w:hint="eastAsia"/>
          <w:sz w:val="24"/>
        </w:rPr>
        <w:t>Frodo</w:t>
      </w:r>
      <w:r>
        <w:rPr>
          <w:rFonts w:hint="eastAsia"/>
          <w:sz w:val="24"/>
        </w:rPr>
        <w:t>本体（</w:t>
      </w:r>
      <w:r>
        <w:rPr>
          <w:rFonts w:hint="eastAsia"/>
          <w:sz w:val="24"/>
        </w:rPr>
        <w:t>Frodo_top</w:t>
      </w:r>
      <w:r>
        <w:rPr>
          <w:rFonts w:hint="eastAsia"/>
          <w:sz w:val="24"/>
        </w:rPr>
        <w:t>）与驱动（</w:t>
      </w:r>
      <w:r>
        <w:rPr>
          <w:rFonts w:hint="eastAsia"/>
          <w:sz w:val="24"/>
        </w:rPr>
        <w:t>driver</w:t>
      </w:r>
      <w:r>
        <w:rPr>
          <w:rFonts w:hint="eastAsia"/>
          <w:sz w:val="24"/>
        </w:rPr>
        <w:t>）被封装在一个</w:t>
      </w:r>
      <w:r>
        <w:rPr>
          <w:rFonts w:hint="eastAsia"/>
          <w:sz w:val="24"/>
        </w:rPr>
        <w:t>TOP</w:t>
      </w:r>
      <w:r>
        <w:rPr>
          <w:rFonts w:hint="eastAsia"/>
          <w:sz w:val="24"/>
        </w:rPr>
        <w:t>中，</w:t>
      </w:r>
      <w:r>
        <w:rPr>
          <w:rFonts w:hint="eastAsia"/>
          <w:sz w:val="24"/>
        </w:rPr>
        <w:t>diver</w:t>
      </w:r>
      <w:r>
        <w:rPr>
          <w:rFonts w:hint="eastAsia"/>
          <w:sz w:val="24"/>
        </w:rPr>
        <w:t>控制</w:t>
      </w:r>
      <w:r>
        <w:rPr>
          <w:rFonts w:hint="eastAsia"/>
          <w:sz w:val="24"/>
        </w:rPr>
        <w:t>driver_rom</w:t>
      </w:r>
      <w:r>
        <w:rPr>
          <w:rFonts w:hint="eastAsia"/>
          <w:sz w:val="24"/>
        </w:rPr>
        <w:t>对</w:t>
      </w:r>
      <w:r>
        <w:rPr>
          <w:rFonts w:hint="eastAsia"/>
          <w:sz w:val="24"/>
        </w:rPr>
        <w:t>Frodo</w:t>
      </w:r>
      <w:r>
        <w:rPr>
          <w:rFonts w:hint="eastAsia"/>
          <w:sz w:val="24"/>
        </w:rPr>
        <w:t>内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进行数据的初始化，完成初始化后向本体发送安全等级（</w:t>
      </w:r>
      <w:r>
        <w:rPr>
          <w:rFonts w:hint="eastAsia"/>
          <w:sz w:val="24"/>
        </w:rPr>
        <w:t>level</w:t>
      </w:r>
      <w:r>
        <w:rPr>
          <w:rFonts w:hint="eastAsia"/>
          <w:sz w:val="24"/>
        </w:rPr>
        <w:t>）、具体算法（</w:t>
      </w:r>
      <w:r>
        <w:rPr>
          <w:rFonts w:hint="eastAsia"/>
          <w:sz w:val="24"/>
        </w:rPr>
        <w:t>mode</w:t>
      </w:r>
      <w:r>
        <w:rPr>
          <w:rFonts w:hint="eastAsia"/>
          <w:sz w:val="24"/>
        </w:rPr>
        <w:t>）、工作启动信号（</w:t>
      </w:r>
      <w:r>
        <w:rPr>
          <w:rFonts w:hint="eastAsia"/>
          <w:sz w:val="24"/>
        </w:rPr>
        <w:t>start</w:t>
      </w:r>
      <w:r>
        <w:rPr>
          <w:rFonts w:hint="eastAsia"/>
          <w:sz w:val="24"/>
        </w:rPr>
        <w:t>），开始执行</w:t>
      </w:r>
      <w:r>
        <w:rPr>
          <w:rFonts w:hint="eastAsia"/>
          <w:sz w:val="24"/>
        </w:rPr>
        <w:t>Frodo</w:t>
      </w:r>
      <w:r>
        <w:rPr>
          <w:rFonts w:hint="eastAsia"/>
          <w:sz w:val="24"/>
        </w:rPr>
        <w:t>算法，在一个算法流程执行完毕后，</w:t>
      </w:r>
      <w:r>
        <w:rPr>
          <w:rFonts w:hint="eastAsia"/>
          <w:sz w:val="24"/>
        </w:rPr>
        <w:t>diver</w:t>
      </w:r>
      <w:r>
        <w:rPr>
          <w:rFonts w:hint="eastAsia"/>
          <w:sz w:val="24"/>
        </w:rPr>
        <w:t>控制</w:t>
      </w:r>
      <w:r>
        <w:rPr>
          <w:rFonts w:hint="eastAsia"/>
          <w:sz w:val="24"/>
        </w:rPr>
        <w:t>driver_rom</w:t>
      </w:r>
      <w:r>
        <w:rPr>
          <w:rFonts w:hint="eastAsia"/>
          <w:sz w:val="24"/>
        </w:rPr>
        <w:t>从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中读出运算结果数据。</w:t>
      </w:r>
    </w:p>
    <w:p w14:paraId="2F94E9CE" w14:textId="77777777" w:rsidR="00193C37" w:rsidRDefault="00193C37">
      <w:pPr>
        <w:ind w:firstLineChars="200" w:firstLine="480"/>
        <w:jc w:val="left"/>
        <w:rPr>
          <w:sz w:val="24"/>
        </w:rPr>
      </w:pPr>
    </w:p>
    <w:p w14:paraId="7EDA6012" w14:textId="77777777" w:rsidR="00193C37" w:rsidRDefault="00000000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输出数据的地址规划（用于结果的正确性验证）：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193C37" w14:paraId="01132388" w14:textId="77777777">
        <w:tc>
          <w:tcPr>
            <w:tcW w:w="3080" w:type="dxa"/>
          </w:tcPr>
          <w:p w14:paraId="1AA48362" w14:textId="77777777" w:rsidR="00193C37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pkh(Keygen)</w:t>
            </w:r>
          </w:p>
        </w:tc>
        <w:tc>
          <w:tcPr>
            <w:tcW w:w="3081" w:type="dxa"/>
          </w:tcPr>
          <w:p w14:paraId="34510F5C" w14:textId="77777777" w:rsidR="00193C37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RAM1</w:t>
            </w:r>
          </w:p>
        </w:tc>
        <w:tc>
          <w:tcPr>
            <w:tcW w:w="3081" w:type="dxa"/>
          </w:tcPr>
          <w:p w14:paraId="24C6FE36" w14:textId="77777777" w:rsidR="00193C37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0xFD2~0xFD5</w:t>
            </w:r>
          </w:p>
        </w:tc>
      </w:tr>
      <w:tr w:rsidR="00193C37" w14:paraId="7C0CAC59" w14:textId="77777777">
        <w:tc>
          <w:tcPr>
            <w:tcW w:w="3080" w:type="dxa"/>
          </w:tcPr>
          <w:p w14:paraId="5646B793" w14:textId="77777777" w:rsidR="00193C37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ss(Encap)</w:t>
            </w:r>
          </w:p>
        </w:tc>
        <w:tc>
          <w:tcPr>
            <w:tcW w:w="3081" w:type="dxa"/>
          </w:tcPr>
          <w:p w14:paraId="71FD71D2" w14:textId="77777777" w:rsidR="00193C37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RAM0</w:t>
            </w:r>
          </w:p>
        </w:tc>
        <w:tc>
          <w:tcPr>
            <w:tcW w:w="3081" w:type="dxa"/>
          </w:tcPr>
          <w:p w14:paraId="23046E6A" w14:textId="77777777" w:rsidR="00193C37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0xFFC~0xFFF</w:t>
            </w:r>
          </w:p>
        </w:tc>
      </w:tr>
      <w:tr w:rsidR="00193C37" w14:paraId="1C5D3EC6" w14:textId="77777777">
        <w:tc>
          <w:tcPr>
            <w:tcW w:w="3080" w:type="dxa"/>
          </w:tcPr>
          <w:p w14:paraId="0D3CDC5A" w14:textId="77777777" w:rsidR="00193C37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ss(Decap)</w:t>
            </w:r>
          </w:p>
        </w:tc>
        <w:tc>
          <w:tcPr>
            <w:tcW w:w="3081" w:type="dxa"/>
          </w:tcPr>
          <w:p w14:paraId="72DE32A6" w14:textId="77777777" w:rsidR="00193C37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RAM1</w:t>
            </w:r>
          </w:p>
        </w:tc>
        <w:tc>
          <w:tcPr>
            <w:tcW w:w="3081" w:type="dxa"/>
          </w:tcPr>
          <w:p w14:paraId="5149EEDC" w14:textId="77777777" w:rsidR="00193C37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0xFD6~0xFD9</w:t>
            </w:r>
          </w:p>
        </w:tc>
      </w:tr>
    </w:tbl>
    <w:p w14:paraId="403DE508" w14:textId="77777777" w:rsidR="00193C37" w:rsidRDefault="00193C37">
      <w:pPr>
        <w:ind w:firstLineChars="200" w:firstLine="480"/>
        <w:jc w:val="left"/>
        <w:rPr>
          <w:sz w:val="24"/>
        </w:rPr>
      </w:pPr>
    </w:p>
    <w:p w14:paraId="2188391A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仿真测试初始数据：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465"/>
        <w:gridCol w:w="7777"/>
      </w:tblGrid>
      <w:tr w:rsidR="00193C37" w14:paraId="7FD62AAD" w14:textId="77777777">
        <w:tc>
          <w:tcPr>
            <w:tcW w:w="1465" w:type="dxa"/>
          </w:tcPr>
          <w:p w14:paraId="02036215" w14:textId="77777777" w:rsidR="00193C37" w:rsidRDefault="00193C37">
            <w:pPr>
              <w:jc w:val="center"/>
              <w:rPr>
                <w:b/>
                <w:bCs/>
                <w:sz w:val="24"/>
              </w:rPr>
            </w:pPr>
          </w:p>
          <w:p w14:paraId="56D6659E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FrodoKEM</w:t>
            </w:r>
          </w:p>
          <w:p w14:paraId="7A053BC2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640</w:t>
            </w:r>
          </w:p>
          <w:p w14:paraId="35D27EC2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SHAKE</w:t>
            </w:r>
          </w:p>
          <w:p w14:paraId="6755A6ED" w14:textId="77777777" w:rsidR="00193C37" w:rsidRDefault="00193C37">
            <w:pPr>
              <w:jc w:val="center"/>
              <w:rPr>
                <w:sz w:val="24"/>
              </w:rPr>
            </w:pPr>
          </w:p>
          <w:p w14:paraId="5BF1B2C1" w14:textId="77777777" w:rsidR="00193C37" w:rsidRDefault="00193C37">
            <w:pPr>
              <w:rPr>
                <w:sz w:val="24"/>
              </w:rPr>
            </w:pPr>
          </w:p>
        </w:tc>
        <w:tc>
          <w:tcPr>
            <w:tcW w:w="7777" w:type="dxa"/>
          </w:tcPr>
          <w:p w14:paraId="62637C17" w14:textId="77777777" w:rsidR="00193C37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s_seedSE_z randomness:</w:t>
            </w:r>
          </w:p>
          <w:p w14:paraId="1D9C605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7c9935a0b07694aa0c6d10e4db6b1add2fd81a25ccb148032dcd739936737f2db505d7cfad1b497499323c8686325e4792f267aafa3f87ca60d01cb54f29202a</w:t>
            </w:r>
          </w:p>
          <w:p w14:paraId="132999BE" w14:textId="77777777" w:rsidR="00193C37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mu_salt randomness:</w:t>
            </w:r>
          </w:p>
          <w:p w14:paraId="3DFBCC37" w14:textId="77777777" w:rsidR="00193C37" w:rsidRDefault="00000000">
            <w:pPr>
              <w:widowControl/>
              <w:jc w:val="left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eb4a7c66ef4eba2ddb38c88d8bc706b1d639002198172a7b1942eca8f6c001ba26202bee59ac275484ea767d41d8d357</w:t>
            </w:r>
          </w:p>
        </w:tc>
      </w:tr>
      <w:tr w:rsidR="00193C37" w14:paraId="01FD2129" w14:textId="77777777">
        <w:tc>
          <w:tcPr>
            <w:tcW w:w="1465" w:type="dxa"/>
          </w:tcPr>
          <w:p w14:paraId="563020BD" w14:textId="77777777" w:rsidR="00193C37" w:rsidRDefault="00193C37">
            <w:pPr>
              <w:jc w:val="center"/>
              <w:rPr>
                <w:b/>
                <w:bCs/>
                <w:sz w:val="24"/>
              </w:rPr>
            </w:pPr>
          </w:p>
          <w:p w14:paraId="0F64D019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FrodoKEM</w:t>
            </w:r>
          </w:p>
          <w:p w14:paraId="299015F7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976</w:t>
            </w:r>
          </w:p>
          <w:p w14:paraId="17A77821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SHAKE</w:t>
            </w:r>
          </w:p>
          <w:p w14:paraId="0EB843D6" w14:textId="77777777" w:rsidR="00193C37" w:rsidRDefault="00193C37">
            <w:pPr>
              <w:jc w:val="center"/>
              <w:rPr>
                <w:sz w:val="24"/>
              </w:rPr>
            </w:pPr>
          </w:p>
          <w:p w14:paraId="4E0F24E9" w14:textId="77777777" w:rsidR="00193C37" w:rsidRDefault="00193C37">
            <w:pPr>
              <w:jc w:val="center"/>
              <w:rPr>
                <w:sz w:val="24"/>
              </w:rPr>
            </w:pPr>
          </w:p>
          <w:p w14:paraId="3607D304" w14:textId="77777777" w:rsidR="00193C37" w:rsidRDefault="00193C37">
            <w:pPr>
              <w:jc w:val="center"/>
              <w:rPr>
                <w:sz w:val="24"/>
              </w:rPr>
            </w:pPr>
          </w:p>
          <w:p w14:paraId="65370828" w14:textId="77777777" w:rsidR="00193C37" w:rsidRDefault="00193C37">
            <w:pPr>
              <w:jc w:val="center"/>
              <w:rPr>
                <w:sz w:val="24"/>
              </w:rPr>
            </w:pPr>
          </w:p>
        </w:tc>
        <w:tc>
          <w:tcPr>
            <w:tcW w:w="7777" w:type="dxa"/>
          </w:tcPr>
          <w:p w14:paraId="0B40E038" w14:textId="77777777" w:rsidR="00193C37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s_seedSE_z randomness:</w:t>
            </w:r>
          </w:p>
          <w:p w14:paraId="52E67738" w14:textId="77777777" w:rsidR="00193C37" w:rsidRDefault="00000000">
            <w:pPr>
              <w:widowControl/>
              <w:jc w:val="left"/>
              <w:rPr>
                <w:b/>
                <w:bCs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7c9935a0b07694aa0c6d10e4db6b1add2fd81a25ccb148032dcd739936737f2db505d7cfad1b497499323c8686325e4792f267aafa3f87ca60d01cb54f29202a3e784ccb7ebcdcfd45542b7f6af778742e0f4479175084aa</w:t>
            </w:r>
          </w:p>
          <w:p w14:paraId="6E7885FE" w14:textId="77777777" w:rsidR="00193C37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mu_salt randomness:</w:t>
            </w:r>
          </w:p>
          <w:p w14:paraId="20B95BA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ee716762c15e3b72aa7650a63b9a510040b03c0fe70475c0463bbc45a0ba5b7980dd46eef82fb062035077d042f306bb6391040e0dd965f1fda9d183ca9fccb48fc010b184ab0033</w:t>
            </w:r>
          </w:p>
        </w:tc>
      </w:tr>
      <w:tr w:rsidR="00193C37" w14:paraId="66B31905" w14:textId="77777777">
        <w:trPr>
          <w:trHeight w:val="3641"/>
        </w:trPr>
        <w:tc>
          <w:tcPr>
            <w:tcW w:w="1465" w:type="dxa"/>
            <w:vAlign w:val="center"/>
          </w:tcPr>
          <w:p w14:paraId="66EDC40F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FrodoKEM</w:t>
            </w:r>
          </w:p>
          <w:p w14:paraId="4A876D0F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1344</w:t>
            </w:r>
          </w:p>
          <w:p w14:paraId="486FC1B9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SHAKE</w:t>
            </w:r>
          </w:p>
          <w:p w14:paraId="0267B7EB" w14:textId="77777777" w:rsidR="00193C37" w:rsidRDefault="00193C37">
            <w:pPr>
              <w:jc w:val="center"/>
            </w:pPr>
          </w:p>
          <w:p w14:paraId="60076073" w14:textId="77777777" w:rsidR="00193C37" w:rsidRDefault="00193C37">
            <w:pPr>
              <w:jc w:val="center"/>
            </w:pPr>
          </w:p>
          <w:p w14:paraId="160C10D2" w14:textId="77777777" w:rsidR="00193C37" w:rsidRDefault="00193C37">
            <w:pPr>
              <w:jc w:val="center"/>
            </w:pPr>
          </w:p>
          <w:p w14:paraId="67EE0820" w14:textId="77777777" w:rsidR="00193C37" w:rsidRDefault="00193C37">
            <w:pPr>
              <w:jc w:val="center"/>
            </w:pPr>
          </w:p>
        </w:tc>
        <w:tc>
          <w:tcPr>
            <w:tcW w:w="7777" w:type="dxa"/>
          </w:tcPr>
          <w:p w14:paraId="31BAAA8A" w14:textId="77777777" w:rsidR="00193C37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s_seedSE_z randomness:</w:t>
            </w:r>
          </w:p>
          <w:p w14:paraId="612D2DB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7c9935a0b07694aa0c6d10e4db6b1add2fd81a25ccb148032dcd739936737f2db505d7cfad1b497499323c8686325e4792f267aafa3f87ca60d01cb54f29202a3e784ccb7ebcdcfd45542b7f6af778742e0f4479175084aa488b3b74340678aa38e22e9628b0a161fdeb0bd252173b9c</w:t>
            </w:r>
          </w:p>
          <w:p w14:paraId="1D3FF7E3" w14:textId="77777777" w:rsidR="00193C37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mu_salt randomness:</w:t>
            </w:r>
          </w:p>
          <w:p w14:paraId="3A158599" w14:textId="77777777" w:rsidR="00193C37" w:rsidRDefault="00000000">
            <w:r>
              <w:rPr>
                <w:sz w:val="24"/>
              </w:rPr>
              <w:t>9f08587687ff66765c671de73e918d2823ca573ff4e7a31a9160324026e540eacb3a04e0d54c75deb9705bfdfbdf935a7528802ee6e5b0c6a73b2b761d9bd0848a6e4cf3fc4ca84f14e0331af35bfef41e42b13a6dae6df937f738c1857ba1ca</w:t>
            </w:r>
          </w:p>
        </w:tc>
      </w:tr>
    </w:tbl>
    <w:p w14:paraId="7FD3B7DE" w14:textId="77777777" w:rsidR="00193C37" w:rsidRDefault="00193C37">
      <w:pPr>
        <w:pStyle w:val="3"/>
        <w:numPr>
          <w:ilvl w:val="2"/>
          <w:numId w:val="0"/>
        </w:numPr>
        <w:tabs>
          <w:tab w:val="clear" w:pos="851"/>
        </w:tabs>
      </w:pPr>
    </w:p>
    <w:p w14:paraId="7841C4CB" w14:textId="77777777" w:rsidR="00193C37" w:rsidRDefault="00000000">
      <w:pPr>
        <w:pStyle w:val="3"/>
      </w:pPr>
      <w:bookmarkStart w:id="20" w:name="_Toc10852"/>
      <w:r>
        <w:rPr>
          <w:rFonts w:hint="eastAsia"/>
        </w:rPr>
        <w:t>Frodo640</w:t>
      </w:r>
      <w:bookmarkEnd w:id="20"/>
    </w:p>
    <w:p w14:paraId="0E279769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硬件仿真结果</w:t>
      </w:r>
    </w:p>
    <w:p w14:paraId="1FE84DC5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Keygen</w:t>
      </w:r>
      <w:r>
        <w:rPr>
          <w:rFonts w:hint="eastAsia"/>
          <w:sz w:val="24"/>
        </w:rPr>
        <w:t>生成</w:t>
      </w:r>
      <w:r>
        <w:rPr>
          <w:rFonts w:hint="eastAsia"/>
          <w:sz w:val="24"/>
        </w:rPr>
        <w:t>pkh</w:t>
      </w:r>
    </w:p>
    <w:p w14:paraId="2DFC4201" w14:textId="77777777" w:rsidR="00193C37" w:rsidRDefault="00000000">
      <w:pPr>
        <w:rPr>
          <w:b/>
          <w:bCs/>
          <w:sz w:val="28"/>
          <w:szCs w:val="36"/>
        </w:rPr>
      </w:pPr>
      <w:r>
        <w:rPr>
          <w:noProof/>
        </w:rPr>
        <w:drawing>
          <wp:inline distT="0" distB="0" distL="114300" distR="114300" wp14:anchorId="440D6836" wp14:editId="5163C059">
            <wp:extent cx="5728335" cy="623570"/>
            <wp:effectExtent l="0" t="0" r="5715" b="5080"/>
            <wp:docPr id="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44C28901" w14:textId="77777777">
        <w:tc>
          <w:tcPr>
            <w:tcW w:w="9242" w:type="dxa"/>
            <w:tcBorders>
              <w:tl2br w:val="nil"/>
              <w:tr2bl w:val="nil"/>
            </w:tcBorders>
          </w:tcPr>
          <w:p w14:paraId="417CE61F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fd2 ,  output_data = db2e85b3977dca13</w:t>
            </w:r>
          </w:p>
          <w:p w14:paraId="6F951138" w14:textId="77777777" w:rsidR="00193C37" w:rsidRDefault="00000000">
            <w:r>
              <w:rPr>
                <w:rFonts w:hint="eastAsia"/>
                <w:color w:val="0000FF"/>
                <w:szCs w:val="21"/>
              </w:rPr>
              <w:t>mem1_addr = fd3 ,  output_data = adfb88507c1be248</w:t>
            </w:r>
          </w:p>
        </w:tc>
      </w:tr>
    </w:tbl>
    <w:p w14:paraId="760EC859" w14:textId="77777777" w:rsidR="00193C37" w:rsidRDefault="00193C37"/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93C37" w14:paraId="1FF9B038" w14:textId="77777777">
        <w:tc>
          <w:tcPr>
            <w:tcW w:w="9242" w:type="dxa"/>
          </w:tcPr>
          <w:p w14:paraId="3028E822" w14:textId="77777777" w:rsidR="00193C37" w:rsidRDefault="00000000">
            <w:r>
              <w:rPr>
                <w:rFonts w:hint="eastAsia"/>
              </w:rPr>
              <w:t>软件结果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左为低位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：</w:t>
            </w:r>
          </w:p>
          <w:p w14:paraId="2C5E261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//pkh</w:t>
            </w:r>
          </w:p>
          <w:p w14:paraId="32E8DE2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13ca7d97b3852edb</w:t>
            </w:r>
          </w:p>
          <w:p w14:paraId="2A9E8FA7" w14:textId="77777777" w:rsidR="00193C37" w:rsidRDefault="00000000">
            <w:pPr>
              <w:spacing w:line="360" w:lineRule="auto"/>
            </w:pPr>
            <w:r>
              <w:rPr>
                <w:sz w:val="24"/>
              </w:rPr>
              <w:t>48e21b7c5088fbad</w:t>
            </w:r>
          </w:p>
        </w:tc>
      </w:tr>
    </w:tbl>
    <w:p w14:paraId="48EA10D0" w14:textId="77777777" w:rsidR="00193C37" w:rsidRDefault="00000000">
      <w:pPr>
        <w:ind w:firstLine="420"/>
        <w:rPr>
          <w:sz w:val="24"/>
        </w:rPr>
      </w:pPr>
      <w:r>
        <w:rPr>
          <w:sz w:val="24"/>
        </w:rPr>
        <w:t>Encaps</w:t>
      </w:r>
      <w:r>
        <w:rPr>
          <w:sz w:val="24"/>
        </w:rPr>
        <w:t>生成</w:t>
      </w:r>
      <w:r>
        <w:rPr>
          <w:sz w:val="24"/>
        </w:rPr>
        <w:t>ss</w:t>
      </w:r>
    </w:p>
    <w:p w14:paraId="5693C571" w14:textId="77777777" w:rsidR="00193C37" w:rsidRDefault="00000000">
      <w:r>
        <w:rPr>
          <w:noProof/>
        </w:rPr>
        <w:drawing>
          <wp:inline distT="0" distB="0" distL="114300" distR="114300" wp14:anchorId="7AD70346" wp14:editId="25A598AE">
            <wp:extent cx="5725795" cy="461645"/>
            <wp:effectExtent l="0" t="0" r="8255" b="1460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7F2F236B" w14:textId="77777777">
        <w:tc>
          <w:tcPr>
            <w:tcW w:w="9242" w:type="dxa"/>
            <w:tcBorders>
              <w:tl2br w:val="nil"/>
              <w:tr2bl w:val="nil"/>
            </w:tcBorders>
          </w:tcPr>
          <w:p w14:paraId="7E0A5DA2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mem0_addr = ffc ,  output_data = 11fbdbd5e72cd42e</w:t>
            </w:r>
          </w:p>
          <w:p w14:paraId="6EB70B08" w14:textId="77777777" w:rsidR="00193C37" w:rsidRDefault="00000000">
            <w:r>
              <w:rPr>
                <w:rFonts w:hint="eastAsia"/>
                <w:color w:val="0000FF"/>
                <w:szCs w:val="21"/>
              </w:rPr>
              <w:t>mem0_addr = ffd ,  output_data = fab350b6dc2b2e5f</w:t>
            </w:r>
          </w:p>
        </w:tc>
      </w:tr>
      <w:tr w:rsidR="00193C37" w14:paraId="0ADF5E3D" w14:textId="77777777">
        <w:tc>
          <w:tcPr>
            <w:tcW w:w="9242" w:type="dxa"/>
            <w:tcBorders>
              <w:tl2br w:val="nil"/>
              <w:tr2bl w:val="nil"/>
            </w:tcBorders>
          </w:tcPr>
          <w:p w14:paraId="4E6EC744" w14:textId="77777777" w:rsidR="00193C37" w:rsidRDefault="00193C37">
            <w:pPr>
              <w:rPr>
                <w:color w:val="0000FF"/>
                <w:szCs w:val="21"/>
              </w:rPr>
            </w:pPr>
          </w:p>
        </w:tc>
      </w:tr>
      <w:tr w:rsidR="00193C37" w14:paraId="2EC08BD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9242" w:type="dxa"/>
          </w:tcPr>
          <w:p w14:paraId="362EF82B" w14:textId="77777777" w:rsidR="00193C37" w:rsidRDefault="00000000">
            <w:r>
              <w:rPr>
                <w:rFonts w:hint="eastAsia"/>
              </w:rPr>
              <w:t>软件结果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左为低位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：</w:t>
            </w:r>
          </w:p>
          <w:p w14:paraId="42F3515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//ss(Encaps)</w:t>
            </w:r>
          </w:p>
          <w:p w14:paraId="0B83D6D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2ed42ce7d5dbfb11</w:t>
            </w:r>
          </w:p>
          <w:p w14:paraId="5BD5A8FB" w14:textId="77777777" w:rsidR="00193C37" w:rsidRDefault="00000000">
            <w:pPr>
              <w:widowControl/>
              <w:jc w:val="left"/>
            </w:pPr>
            <w:r>
              <w:rPr>
                <w:sz w:val="24"/>
              </w:rPr>
              <w:t>5f2e2bdcb650b3fa</w:t>
            </w:r>
          </w:p>
        </w:tc>
      </w:tr>
    </w:tbl>
    <w:p w14:paraId="2BC164BD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Decaps</w:t>
      </w:r>
      <w:r>
        <w:rPr>
          <w:rFonts w:hint="eastAsia"/>
          <w:sz w:val="24"/>
        </w:rPr>
        <w:t>生成</w:t>
      </w:r>
      <w:r>
        <w:rPr>
          <w:rFonts w:hint="eastAsia"/>
          <w:sz w:val="24"/>
        </w:rPr>
        <w:t>ss</w:t>
      </w:r>
    </w:p>
    <w:p w14:paraId="354271E4" w14:textId="77777777" w:rsidR="00193C37" w:rsidRDefault="00000000">
      <w:r>
        <w:rPr>
          <w:noProof/>
        </w:rPr>
        <w:drawing>
          <wp:inline distT="0" distB="0" distL="114300" distR="114300" wp14:anchorId="5CDF159D" wp14:editId="754D1008">
            <wp:extent cx="5726430" cy="445135"/>
            <wp:effectExtent l="0" t="0" r="7620" b="1206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7F964" w14:textId="77777777" w:rsidR="00193C37" w:rsidRDefault="00193C37"/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20CEAA3F" w14:textId="77777777">
        <w:trPr>
          <w:trHeight w:val="774"/>
        </w:trPr>
        <w:tc>
          <w:tcPr>
            <w:tcW w:w="9242" w:type="dxa"/>
            <w:tcBorders>
              <w:tl2br w:val="nil"/>
              <w:tr2bl w:val="nil"/>
            </w:tcBorders>
          </w:tcPr>
          <w:p w14:paraId="1FC748B2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fd6 ,  output_data = 11fbdbd5e72cd42e</w:t>
            </w:r>
          </w:p>
          <w:p w14:paraId="3B3CA690" w14:textId="77777777" w:rsidR="00193C37" w:rsidRDefault="00000000">
            <w:r>
              <w:rPr>
                <w:rFonts w:hint="eastAsia"/>
                <w:color w:val="0000FF"/>
                <w:szCs w:val="21"/>
              </w:rPr>
              <w:t>mem1_addr = fd7 ,  output_data = fab350b6dc2b2e5f</w:t>
            </w:r>
          </w:p>
        </w:tc>
      </w:tr>
    </w:tbl>
    <w:p w14:paraId="3365F4C0" w14:textId="77777777" w:rsidR="00193C37" w:rsidRDefault="00193C37">
      <w:pPr>
        <w:rPr>
          <w:sz w:val="24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93C37" w14:paraId="44C6B324" w14:textId="77777777">
        <w:tc>
          <w:tcPr>
            <w:tcW w:w="9242" w:type="dxa"/>
            <w:tcBorders>
              <w:top w:val="single" w:sz="4" w:space="0" w:color="auto"/>
            </w:tcBorders>
          </w:tcPr>
          <w:p w14:paraId="696B36A0" w14:textId="77777777" w:rsidR="00193C37" w:rsidRDefault="00000000">
            <w:r>
              <w:rPr>
                <w:rFonts w:hint="eastAsia"/>
              </w:rPr>
              <w:t>软件结果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左为低位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：</w:t>
            </w:r>
          </w:p>
          <w:p w14:paraId="511B7FE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//ss(Decaps)</w:t>
            </w:r>
          </w:p>
          <w:p w14:paraId="27068A5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2ed42ce7d5dbfb11</w:t>
            </w:r>
          </w:p>
          <w:p w14:paraId="40F65279" w14:textId="77777777" w:rsidR="00193C37" w:rsidRDefault="00000000">
            <w:pPr>
              <w:spacing w:line="360" w:lineRule="auto"/>
            </w:pPr>
            <w:r>
              <w:rPr>
                <w:sz w:val="24"/>
              </w:rPr>
              <w:t>5f2e2bdcb650b3fa</w:t>
            </w:r>
          </w:p>
        </w:tc>
      </w:tr>
    </w:tbl>
    <w:p w14:paraId="15D334FC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通过比对，数据一致，说明</w:t>
      </w:r>
      <w:r>
        <w:rPr>
          <w:rFonts w:hint="eastAsia"/>
          <w:sz w:val="24"/>
        </w:rPr>
        <w:t>Frodo640</w:t>
      </w:r>
      <w:r>
        <w:rPr>
          <w:rFonts w:hint="eastAsia"/>
          <w:sz w:val="24"/>
        </w:rPr>
        <w:t>安全等级下，各算法流程执行正确</w:t>
      </w:r>
    </w:p>
    <w:p w14:paraId="62A47745" w14:textId="77777777" w:rsidR="00193C37" w:rsidRDefault="00193C37"/>
    <w:p w14:paraId="5A807618" w14:textId="77777777" w:rsidR="00193C37" w:rsidRDefault="00000000">
      <w:pPr>
        <w:pStyle w:val="3"/>
      </w:pPr>
      <w:bookmarkStart w:id="21" w:name="_Toc19570"/>
      <w:r>
        <w:rPr>
          <w:rFonts w:hint="eastAsia"/>
        </w:rPr>
        <w:t>Frodo976</w:t>
      </w:r>
      <w:bookmarkEnd w:id="21"/>
    </w:p>
    <w:p w14:paraId="0D3F635E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硬件仿真结果</w:t>
      </w:r>
    </w:p>
    <w:p w14:paraId="53D3CF29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Keygen</w:t>
      </w:r>
      <w:r>
        <w:rPr>
          <w:rFonts w:hint="eastAsia"/>
          <w:sz w:val="24"/>
        </w:rPr>
        <w:t>生成</w:t>
      </w:r>
      <w:r>
        <w:rPr>
          <w:rFonts w:hint="eastAsia"/>
          <w:sz w:val="24"/>
        </w:rPr>
        <w:t>pkh</w:t>
      </w:r>
    </w:p>
    <w:p w14:paraId="7FBF32B4" w14:textId="77777777" w:rsidR="00193C37" w:rsidRDefault="00000000">
      <w:r>
        <w:rPr>
          <w:noProof/>
        </w:rPr>
        <w:drawing>
          <wp:inline distT="0" distB="0" distL="114300" distR="114300" wp14:anchorId="286D079B" wp14:editId="79C99328">
            <wp:extent cx="5727700" cy="487045"/>
            <wp:effectExtent l="0" t="0" r="6350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4"/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2C9B06C8" w14:textId="77777777">
        <w:tc>
          <w:tcPr>
            <w:tcW w:w="9242" w:type="dxa"/>
            <w:tcBorders>
              <w:tl2br w:val="nil"/>
              <w:tr2bl w:val="nil"/>
            </w:tcBorders>
          </w:tcPr>
          <w:p w14:paraId="65092949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fd2 ,  output_data = 3e04668a8d7a1f9b</w:t>
            </w:r>
          </w:p>
          <w:p w14:paraId="2B81C623" w14:textId="77777777" w:rsidR="00193C37" w:rsidRDefault="00000000">
            <w:r>
              <w:rPr>
                <w:rFonts w:hint="eastAsia"/>
                <w:color w:val="0000FF"/>
                <w:szCs w:val="21"/>
              </w:rPr>
              <w:t>mem1_addr = fd3 ,  output_data = af5072a3962884da</w:t>
            </w:r>
            <w:r>
              <w:rPr>
                <w:rFonts w:hint="eastAsia"/>
                <w:color w:val="0000FF"/>
                <w:szCs w:val="21"/>
              </w:rPr>
              <w:br/>
              <w:t>mem1_addr = fd4 ,  output_data = cfc763dd12a3802c</w:t>
            </w:r>
          </w:p>
        </w:tc>
      </w:tr>
    </w:tbl>
    <w:p w14:paraId="525FE6DE" w14:textId="77777777" w:rsidR="00193C37" w:rsidRDefault="00193C37"/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93C37" w14:paraId="1C69639B" w14:textId="77777777">
        <w:tc>
          <w:tcPr>
            <w:tcW w:w="9242" w:type="dxa"/>
          </w:tcPr>
          <w:p w14:paraId="4428C60A" w14:textId="77777777" w:rsidR="00193C37" w:rsidRDefault="00000000">
            <w:r>
              <w:rPr>
                <w:rFonts w:hint="eastAsia"/>
              </w:rPr>
              <w:t>软件结果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左为低位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：</w:t>
            </w:r>
          </w:p>
          <w:p w14:paraId="6B423CFB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//pkh</w:t>
            </w:r>
          </w:p>
          <w:p w14:paraId="672A50B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9b1f7a8d8a66043e</w:t>
            </w:r>
          </w:p>
          <w:p w14:paraId="5D68175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da842896a37250af</w:t>
            </w:r>
          </w:p>
          <w:p w14:paraId="7D540C50" w14:textId="77777777" w:rsidR="00193C37" w:rsidRDefault="00000000">
            <w:r>
              <w:rPr>
                <w:sz w:val="24"/>
              </w:rPr>
              <w:t>2c80a312dd63c7cf</w:t>
            </w:r>
          </w:p>
        </w:tc>
      </w:tr>
    </w:tbl>
    <w:p w14:paraId="121F059B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Encaps</w:t>
      </w:r>
      <w:r>
        <w:rPr>
          <w:rFonts w:hint="eastAsia"/>
          <w:sz w:val="24"/>
        </w:rPr>
        <w:t>生成</w:t>
      </w:r>
      <w:r>
        <w:rPr>
          <w:rFonts w:hint="eastAsia"/>
          <w:sz w:val="24"/>
        </w:rPr>
        <w:t>ss</w:t>
      </w:r>
    </w:p>
    <w:p w14:paraId="4B26CC0C" w14:textId="77777777" w:rsidR="00193C37" w:rsidRDefault="00000000">
      <w:r>
        <w:rPr>
          <w:noProof/>
        </w:rPr>
        <w:lastRenderedPageBreak/>
        <w:drawing>
          <wp:inline distT="0" distB="0" distL="114300" distR="114300" wp14:anchorId="451F5B2B" wp14:editId="5EF9615A">
            <wp:extent cx="5728335" cy="462280"/>
            <wp:effectExtent l="0" t="0" r="5715" b="139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066A716B" w14:textId="77777777">
        <w:tc>
          <w:tcPr>
            <w:tcW w:w="9242" w:type="dxa"/>
            <w:tcBorders>
              <w:bottom w:val="nil"/>
            </w:tcBorders>
          </w:tcPr>
          <w:p w14:paraId="2A6EBFCD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mem0_addr = ffc ,  output_data = e7f8d5a3695a6e5b</w:t>
            </w:r>
          </w:p>
          <w:p w14:paraId="75C0F456" w14:textId="77777777" w:rsidR="00193C37" w:rsidRDefault="00000000">
            <w:r>
              <w:rPr>
                <w:rFonts w:hint="eastAsia"/>
                <w:color w:val="0000FF"/>
                <w:szCs w:val="21"/>
              </w:rPr>
              <w:t>mem0_addr = ffd ,  output_data = d05e59956e3aea5e</w:t>
            </w:r>
            <w:r>
              <w:rPr>
                <w:rFonts w:hint="eastAsia"/>
                <w:color w:val="0000FF"/>
                <w:szCs w:val="21"/>
              </w:rPr>
              <w:br/>
              <w:t>mem0_addr = ffd ,  output_data = 4231378b5ba58d27</w:t>
            </w:r>
          </w:p>
        </w:tc>
      </w:tr>
    </w:tbl>
    <w:p w14:paraId="3C8DD82F" w14:textId="77777777" w:rsidR="00193C37" w:rsidRDefault="00193C37">
      <w:pPr>
        <w:ind w:firstLine="420"/>
        <w:rPr>
          <w:sz w:val="24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93C37" w14:paraId="02908078" w14:textId="77777777">
        <w:tc>
          <w:tcPr>
            <w:tcW w:w="9242" w:type="dxa"/>
          </w:tcPr>
          <w:p w14:paraId="28AB5366" w14:textId="77777777" w:rsidR="00193C37" w:rsidRDefault="00000000">
            <w:r>
              <w:rPr>
                <w:rFonts w:hint="eastAsia"/>
              </w:rPr>
              <w:t>软件结果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左为低位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：</w:t>
            </w:r>
          </w:p>
          <w:p w14:paraId="4FAB3F1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//ss(Encaps)</w:t>
            </w:r>
          </w:p>
          <w:p w14:paraId="77A0BA7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5b6e5a69a3d5f8e7</w:t>
            </w:r>
          </w:p>
          <w:p w14:paraId="6C1F126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5eea3a6e95595ed0</w:t>
            </w:r>
          </w:p>
          <w:p w14:paraId="7F1277F2" w14:textId="77777777" w:rsidR="00193C37" w:rsidRDefault="00000000">
            <w:pPr>
              <w:widowControl/>
              <w:jc w:val="left"/>
            </w:pPr>
            <w:r>
              <w:rPr>
                <w:color w:val="000000"/>
                <w:kern w:val="0"/>
                <w:sz w:val="24"/>
                <w:lang w:bidi="ar"/>
              </w:rPr>
              <w:t>278da55b8b373142</w:t>
            </w:r>
          </w:p>
        </w:tc>
      </w:tr>
    </w:tbl>
    <w:p w14:paraId="7C9D3150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Decaps</w:t>
      </w:r>
      <w:r>
        <w:rPr>
          <w:rFonts w:hint="eastAsia"/>
          <w:sz w:val="24"/>
        </w:rPr>
        <w:t>生成</w:t>
      </w:r>
      <w:r>
        <w:rPr>
          <w:rFonts w:hint="eastAsia"/>
          <w:sz w:val="24"/>
        </w:rPr>
        <w:t>ss</w:t>
      </w:r>
    </w:p>
    <w:p w14:paraId="3579D356" w14:textId="77777777" w:rsidR="00193C37" w:rsidRDefault="00000000">
      <w:r>
        <w:rPr>
          <w:noProof/>
        </w:rPr>
        <w:drawing>
          <wp:inline distT="0" distB="0" distL="114300" distR="114300" wp14:anchorId="2018A6A5" wp14:editId="6CBDBF76">
            <wp:extent cx="5725795" cy="450215"/>
            <wp:effectExtent l="0" t="0" r="8255" b="698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29689DCA" w14:textId="77777777">
        <w:trPr>
          <w:trHeight w:val="1057"/>
        </w:trPr>
        <w:tc>
          <w:tcPr>
            <w:tcW w:w="9242" w:type="dxa"/>
            <w:tcBorders>
              <w:bottom w:val="single" w:sz="4" w:space="0" w:color="auto"/>
            </w:tcBorders>
          </w:tcPr>
          <w:p w14:paraId="1DAD4BCF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fd6 ,  output_data = e7f8d5a3695a6e5b</w:t>
            </w:r>
          </w:p>
          <w:p w14:paraId="1C41F534" w14:textId="77777777" w:rsidR="00193C37" w:rsidRDefault="00000000">
            <w:r>
              <w:rPr>
                <w:rFonts w:hint="eastAsia"/>
                <w:color w:val="0000FF"/>
                <w:szCs w:val="21"/>
              </w:rPr>
              <w:t>mem1_addr = fd7 ,  output_data = d05e59956e3aea5e</w:t>
            </w:r>
            <w:r>
              <w:rPr>
                <w:rFonts w:hint="eastAsia"/>
                <w:color w:val="0000FF"/>
                <w:szCs w:val="21"/>
              </w:rPr>
              <w:br/>
              <w:t>mem1_addr = fd8 ,  output_data = 4231378b5ba58d27</w:t>
            </w:r>
          </w:p>
        </w:tc>
      </w:tr>
      <w:tr w:rsidR="00193C37" w14:paraId="654297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9242" w:type="dxa"/>
            <w:tcBorders>
              <w:top w:val="single" w:sz="4" w:space="0" w:color="auto"/>
            </w:tcBorders>
          </w:tcPr>
          <w:p w14:paraId="2D7A1651" w14:textId="77777777" w:rsidR="00193C37" w:rsidRDefault="00000000">
            <w:r>
              <w:rPr>
                <w:rFonts w:hint="eastAsia"/>
              </w:rPr>
              <w:t>软件结果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左为低位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：</w:t>
            </w:r>
          </w:p>
          <w:p w14:paraId="3FB6E34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//ss(Dncaps)</w:t>
            </w:r>
          </w:p>
          <w:p w14:paraId="663A5AC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5b6e5a69a3d5f8e7</w:t>
            </w:r>
          </w:p>
          <w:p w14:paraId="67B8AC4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5eea3a6e95595ed0</w:t>
            </w:r>
          </w:p>
          <w:p w14:paraId="32B5030B" w14:textId="77777777" w:rsidR="00193C37" w:rsidRDefault="00000000">
            <w:pPr>
              <w:widowControl/>
              <w:jc w:val="left"/>
            </w:pPr>
            <w:r>
              <w:rPr>
                <w:color w:val="000000"/>
                <w:kern w:val="0"/>
                <w:sz w:val="24"/>
                <w:lang w:bidi="ar"/>
              </w:rPr>
              <w:t>278da55b8b373142</w:t>
            </w:r>
          </w:p>
        </w:tc>
      </w:tr>
    </w:tbl>
    <w:p w14:paraId="46ACE0E6" w14:textId="77777777" w:rsidR="00193C37" w:rsidRDefault="00000000">
      <w:r>
        <w:rPr>
          <w:rFonts w:hint="eastAsia"/>
        </w:rPr>
        <w:t>通过比对，数据一致，说明</w:t>
      </w:r>
      <w:r>
        <w:rPr>
          <w:rFonts w:hint="eastAsia"/>
        </w:rPr>
        <w:t>Frodo976</w:t>
      </w:r>
      <w:r>
        <w:rPr>
          <w:rFonts w:hint="eastAsia"/>
        </w:rPr>
        <w:t>安全等级下，各算法流程执行正确</w:t>
      </w:r>
    </w:p>
    <w:p w14:paraId="713CA075" w14:textId="77777777" w:rsidR="00193C37" w:rsidRDefault="00000000">
      <w:pPr>
        <w:pStyle w:val="3"/>
      </w:pPr>
      <w:bookmarkStart w:id="22" w:name="_Toc5397"/>
      <w:r>
        <w:rPr>
          <w:rFonts w:hint="eastAsia"/>
        </w:rPr>
        <w:t>Frodo1344</w:t>
      </w:r>
      <w:bookmarkEnd w:id="22"/>
    </w:p>
    <w:p w14:paraId="3DE49E97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硬件仿真结果</w:t>
      </w:r>
    </w:p>
    <w:p w14:paraId="06A4EAE3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Keygen</w:t>
      </w:r>
      <w:r>
        <w:rPr>
          <w:rFonts w:hint="eastAsia"/>
          <w:sz w:val="24"/>
        </w:rPr>
        <w:t>生成</w:t>
      </w:r>
      <w:r>
        <w:rPr>
          <w:rFonts w:hint="eastAsia"/>
          <w:sz w:val="24"/>
        </w:rPr>
        <w:t>pkh</w:t>
      </w:r>
    </w:p>
    <w:p w14:paraId="7FD3CCBE" w14:textId="77777777" w:rsidR="00193C37" w:rsidRDefault="00000000">
      <w:pPr>
        <w:rPr>
          <w:b/>
          <w:bCs/>
          <w:sz w:val="28"/>
          <w:szCs w:val="36"/>
        </w:rPr>
      </w:pPr>
      <w:r>
        <w:rPr>
          <w:noProof/>
        </w:rPr>
        <w:drawing>
          <wp:inline distT="0" distB="0" distL="114300" distR="114300" wp14:anchorId="4667028F" wp14:editId="78DA08FA">
            <wp:extent cx="5727700" cy="473075"/>
            <wp:effectExtent l="0" t="0" r="6350" b="317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689B86D4" w14:textId="77777777">
        <w:tc>
          <w:tcPr>
            <w:tcW w:w="9242" w:type="dxa"/>
            <w:tcBorders>
              <w:tl2br w:val="nil"/>
              <w:tr2bl w:val="nil"/>
            </w:tcBorders>
          </w:tcPr>
          <w:p w14:paraId="7B62A3C2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fd2 ,  output_data = 1620695d8773363a</w:t>
            </w:r>
          </w:p>
          <w:p w14:paraId="12314ABB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fd3 ,  output_data = 96ba22f90b7b5e27</w:t>
            </w:r>
            <w:r>
              <w:rPr>
                <w:rFonts w:hint="eastAsia"/>
                <w:color w:val="0000FF"/>
                <w:szCs w:val="21"/>
              </w:rPr>
              <w:br/>
              <w:t>mem1_addr = fd4 ,  output_data = df0445d51223a7b1</w:t>
            </w:r>
          </w:p>
          <w:p w14:paraId="080CA827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fd5 ,  output_data = 797d67e53576d438</w:t>
            </w:r>
          </w:p>
        </w:tc>
      </w:tr>
    </w:tbl>
    <w:p w14:paraId="319068BB" w14:textId="77777777" w:rsidR="00193C37" w:rsidRDefault="00193C37"/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93C37" w14:paraId="740BC1A7" w14:textId="77777777">
        <w:tc>
          <w:tcPr>
            <w:tcW w:w="9242" w:type="dxa"/>
          </w:tcPr>
          <w:p w14:paraId="0C0E8F20" w14:textId="77777777" w:rsidR="00193C37" w:rsidRDefault="00000000">
            <w:r>
              <w:rPr>
                <w:rFonts w:hint="eastAsia"/>
              </w:rPr>
              <w:lastRenderedPageBreak/>
              <w:t>软件结果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左为低位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：</w:t>
            </w:r>
          </w:p>
          <w:p w14:paraId="25957327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//pkh</w:t>
            </w:r>
          </w:p>
          <w:p w14:paraId="716F5F4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3a3673875d692016</w:t>
            </w:r>
          </w:p>
          <w:p w14:paraId="58A81FC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275e7b0bf922ba96</w:t>
            </w:r>
          </w:p>
          <w:p w14:paraId="44D7290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b1a72312d54504df</w:t>
            </w:r>
          </w:p>
          <w:p w14:paraId="0D4D92F7" w14:textId="77777777" w:rsidR="00193C37" w:rsidRDefault="00000000">
            <w:pPr>
              <w:widowControl/>
              <w:jc w:val="left"/>
            </w:pPr>
            <w:r>
              <w:rPr>
                <w:color w:val="000000"/>
                <w:kern w:val="0"/>
                <w:sz w:val="24"/>
                <w:lang w:bidi="ar"/>
              </w:rPr>
              <w:t>38d47635e5677d79</w:t>
            </w:r>
          </w:p>
        </w:tc>
      </w:tr>
    </w:tbl>
    <w:p w14:paraId="02111F27" w14:textId="77777777" w:rsidR="00193C37" w:rsidRDefault="00000000">
      <w:pPr>
        <w:ind w:firstLine="420"/>
        <w:rPr>
          <w:sz w:val="24"/>
        </w:rPr>
      </w:pPr>
      <w:r>
        <w:rPr>
          <w:sz w:val="24"/>
        </w:rPr>
        <w:t>Encaps</w:t>
      </w:r>
      <w:r>
        <w:rPr>
          <w:sz w:val="24"/>
        </w:rPr>
        <w:t>生成</w:t>
      </w:r>
      <w:r>
        <w:rPr>
          <w:sz w:val="24"/>
        </w:rPr>
        <w:t>ss</w:t>
      </w:r>
    </w:p>
    <w:p w14:paraId="65E4DBD4" w14:textId="77777777" w:rsidR="00193C37" w:rsidRDefault="00000000">
      <w:r>
        <w:rPr>
          <w:noProof/>
        </w:rPr>
        <w:drawing>
          <wp:inline distT="0" distB="0" distL="114300" distR="114300" wp14:anchorId="5F9767A3" wp14:editId="4E6FCC21">
            <wp:extent cx="5728970" cy="542925"/>
            <wp:effectExtent l="0" t="0" r="5080" b="952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4DEB7D7D" w14:textId="77777777">
        <w:tc>
          <w:tcPr>
            <w:tcW w:w="9242" w:type="dxa"/>
            <w:tcBorders>
              <w:tl2br w:val="nil"/>
              <w:tr2bl w:val="nil"/>
            </w:tcBorders>
          </w:tcPr>
          <w:p w14:paraId="17D24ADB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mem0_addr = ffc ,  output_data = 9ef14d4671f9208d</w:t>
            </w:r>
          </w:p>
          <w:p w14:paraId="798E812E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mem0_addr = ffd ,  output_data = e2d0af85d3bd6105</w:t>
            </w:r>
          </w:p>
          <w:p w14:paraId="6AFEC8CE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mem0_addr = ffd ,  output_data = 635ad4ef12e20cef</w:t>
            </w:r>
          </w:p>
          <w:p w14:paraId="4B6A73DB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mem0_addr = ffe ,  output_data = ac6ad6f3642c5d2f</w:t>
            </w:r>
          </w:p>
        </w:tc>
      </w:tr>
    </w:tbl>
    <w:p w14:paraId="5E39F196" w14:textId="77777777" w:rsidR="00193C37" w:rsidRDefault="00193C37">
      <w:pPr>
        <w:ind w:firstLine="420"/>
        <w:rPr>
          <w:sz w:val="24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93C37" w14:paraId="4CD18099" w14:textId="77777777">
        <w:tc>
          <w:tcPr>
            <w:tcW w:w="9242" w:type="dxa"/>
          </w:tcPr>
          <w:p w14:paraId="6FF5E4C6" w14:textId="77777777" w:rsidR="00193C37" w:rsidRDefault="00000000">
            <w:r>
              <w:rPr>
                <w:rFonts w:hint="eastAsia"/>
              </w:rPr>
              <w:t>软件结果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左为低位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：</w:t>
            </w:r>
          </w:p>
          <w:p w14:paraId="4756859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//ss(Encaps)</w:t>
            </w:r>
          </w:p>
          <w:p w14:paraId="5D50409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8d20f971464df19e</w:t>
            </w:r>
          </w:p>
          <w:p w14:paraId="6ACA739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0561bdd385afd0e2</w:t>
            </w:r>
          </w:p>
          <w:p w14:paraId="73C12B1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ef0ce212efd45a63</w:t>
            </w:r>
          </w:p>
          <w:p w14:paraId="549E0277" w14:textId="77777777" w:rsidR="00193C37" w:rsidRDefault="00000000">
            <w:pPr>
              <w:widowControl/>
              <w:jc w:val="left"/>
            </w:pPr>
            <w:r>
              <w:rPr>
                <w:color w:val="000000"/>
                <w:kern w:val="0"/>
                <w:sz w:val="24"/>
                <w:lang w:bidi="ar"/>
              </w:rPr>
              <w:t>2f5d2c64f3d66aac</w:t>
            </w:r>
          </w:p>
        </w:tc>
      </w:tr>
    </w:tbl>
    <w:p w14:paraId="1C3F409B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Decaps</w:t>
      </w:r>
      <w:r>
        <w:rPr>
          <w:rFonts w:hint="eastAsia"/>
          <w:sz w:val="24"/>
        </w:rPr>
        <w:t>生成</w:t>
      </w:r>
      <w:r>
        <w:rPr>
          <w:rFonts w:hint="eastAsia"/>
          <w:sz w:val="24"/>
        </w:rPr>
        <w:t>ss</w:t>
      </w:r>
    </w:p>
    <w:p w14:paraId="419E37AD" w14:textId="77777777" w:rsidR="00193C37" w:rsidRDefault="00000000">
      <w:r>
        <w:rPr>
          <w:noProof/>
        </w:rPr>
        <w:drawing>
          <wp:inline distT="0" distB="0" distL="114300" distR="114300" wp14:anchorId="31F6E7C1" wp14:editId="6825A1D1">
            <wp:extent cx="5725795" cy="347980"/>
            <wp:effectExtent l="0" t="0" r="8255" b="13970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37757B60" w14:textId="77777777">
        <w:trPr>
          <w:trHeight w:val="1057"/>
        </w:trPr>
        <w:tc>
          <w:tcPr>
            <w:tcW w:w="9242" w:type="dxa"/>
            <w:tcBorders>
              <w:bottom w:val="nil"/>
            </w:tcBorders>
          </w:tcPr>
          <w:p w14:paraId="6DCAB89E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fd6 ,  output_data = 9ef14d4671f9208d</w:t>
            </w:r>
          </w:p>
          <w:p w14:paraId="15197E43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fd7 ,  output_data = e2d0af85d3bd6105</w:t>
            </w:r>
            <w:r>
              <w:rPr>
                <w:rFonts w:hint="eastAsia"/>
                <w:color w:val="0000FF"/>
                <w:szCs w:val="21"/>
              </w:rPr>
              <w:br/>
              <w:t>mem1_addr = fd8 ,  output_data = 635ad4ef12e20cef</w:t>
            </w:r>
          </w:p>
          <w:p w14:paraId="0E0D835F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fd9 ,  output_data = ac6ad6f3642c5d2f</w:t>
            </w:r>
          </w:p>
        </w:tc>
      </w:tr>
    </w:tbl>
    <w:p w14:paraId="310ADDA1" w14:textId="77777777" w:rsidR="00193C37" w:rsidRDefault="00193C37">
      <w:pPr>
        <w:rPr>
          <w:sz w:val="24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93C37" w14:paraId="498FFEE0" w14:textId="77777777">
        <w:tc>
          <w:tcPr>
            <w:tcW w:w="9242" w:type="dxa"/>
            <w:tcBorders>
              <w:top w:val="single" w:sz="4" w:space="0" w:color="auto"/>
            </w:tcBorders>
          </w:tcPr>
          <w:p w14:paraId="08E53578" w14:textId="77777777" w:rsidR="00193C37" w:rsidRDefault="00000000">
            <w:r>
              <w:rPr>
                <w:rFonts w:hint="eastAsia"/>
              </w:rPr>
              <w:t>软件结果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左为低位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：</w:t>
            </w:r>
          </w:p>
          <w:p w14:paraId="5C40F71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//ss(Decaps)</w:t>
            </w:r>
          </w:p>
          <w:p w14:paraId="4354E80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8d20f971464df19e</w:t>
            </w:r>
          </w:p>
          <w:p w14:paraId="2B5736B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0561bdd385afd0e2</w:t>
            </w:r>
          </w:p>
          <w:p w14:paraId="4BDB6F0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ef0ce212efd45a63</w:t>
            </w:r>
          </w:p>
          <w:p w14:paraId="3C3EA014" w14:textId="77777777" w:rsidR="00193C37" w:rsidRDefault="00000000">
            <w:pPr>
              <w:widowControl/>
              <w:jc w:val="left"/>
            </w:pPr>
            <w:r>
              <w:rPr>
                <w:color w:val="000000"/>
                <w:kern w:val="0"/>
                <w:sz w:val="24"/>
                <w:lang w:bidi="ar"/>
              </w:rPr>
              <w:t>2f5d2c64f3d66aac</w:t>
            </w:r>
          </w:p>
        </w:tc>
      </w:tr>
    </w:tbl>
    <w:p w14:paraId="3431A886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通过比对，数据一致，说明</w:t>
      </w:r>
      <w:r>
        <w:rPr>
          <w:rFonts w:hint="eastAsia"/>
          <w:sz w:val="24"/>
        </w:rPr>
        <w:t>Frodo1344</w:t>
      </w:r>
      <w:r>
        <w:rPr>
          <w:rFonts w:hint="eastAsia"/>
          <w:sz w:val="24"/>
        </w:rPr>
        <w:t>安全等级下，各算法流程执行正确</w:t>
      </w:r>
    </w:p>
    <w:p w14:paraId="701AEBA7" w14:textId="77777777" w:rsidR="00193C37" w:rsidRDefault="00193C37"/>
    <w:p w14:paraId="53CF50BD" w14:textId="77777777" w:rsidR="00193C37" w:rsidRDefault="00000000">
      <w:pPr>
        <w:pStyle w:val="3"/>
      </w:pPr>
      <w:bookmarkStart w:id="23" w:name="_Toc8188"/>
      <w:r>
        <w:rPr>
          <w:rFonts w:hint="eastAsia"/>
        </w:rPr>
        <w:t>运算时间评估</w:t>
      </w:r>
      <w:bookmarkEnd w:id="23"/>
    </w:p>
    <w:p w14:paraId="5359523A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工程在</w:t>
      </w:r>
      <w:r>
        <w:rPr>
          <w:rFonts w:hint="eastAsia"/>
          <w:sz w:val="24"/>
        </w:rPr>
        <w:t>switch</w:t>
      </w:r>
      <w:r>
        <w:rPr>
          <w:rFonts w:hint="eastAsia"/>
          <w:sz w:val="24"/>
        </w:rPr>
        <w:t>信号上升沿来临开始进行某一算法流程测试，在初始化必要的输入数据后驱动会拉高</w:t>
      </w:r>
      <w:r>
        <w:rPr>
          <w:rFonts w:hint="eastAsia"/>
          <w:sz w:val="24"/>
        </w:rPr>
        <w:t>start</w:t>
      </w:r>
      <w:r>
        <w:rPr>
          <w:rFonts w:hint="eastAsia"/>
          <w:sz w:val="24"/>
        </w:rPr>
        <w:t>从而</w:t>
      </w:r>
      <w:r>
        <w:rPr>
          <w:rFonts w:hint="eastAsia"/>
          <w:sz w:val="24"/>
        </w:rPr>
        <w:t>Frodo</w:t>
      </w:r>
      <w:r>
        <w:rPr>
          <w:rFonts w:hint="eastAsia"/>
          <w:sz w:val="24"/>
        </w:rPr>
        <w:t>本体进行工作，运算结束后</w:t>
      </w:r>
      <w:r>
        <w:rPr>
          <w:rFonts w:hint="eastAsia"/>
          <w:sz w:val="24"/>
        </w:rPr>
        <w:t>valid</w:t>
      </w:r>
      <w:r>
        <w:rPr>
          <w:rFonts w:hint="eastAsia"/>
          <w:sz w:val="24"/>
        </w:rPr>
        <w:t>信号会拉高。一个算法流程的所耗时间从</w:t>
      </w:r>
      <w:r>
        <w:rPr>
          <w:rFonts w:hint="eastAsia"/>
          <w:sz w:val="24"/>
        </w:rPr>
        <w:t>start</w:t>
      </w:r>
      <w:r>
        <w:rPr>
          <w:rFonts w:hint="eastAsia"/>
          <w:sz w:val="24"/>
        </w:rPr>
        <w:t>信号的上升沿开始至</w:t>
      </w:r>
      <w:r>
        <w:rPr>
          <w:rFonts w:hint="eastAsia"/>
          <w:sz w:val="24"/>
        </w:rPr>
        <w:t>valid</w:t>
      </w:r>
      <w:r>
        <w:rPr>
          <w:rFonts w:hint="eastAsia"/>
          <w:sz w:val="24"/>
        </w:rPr>
        <w:t>信号上升沿结束。</w:t>
      </w:r>
    </w:p>
    <w:p w14:paraId="24B466AB" w14:textId="77777777" w:rsidR="00193C37" w:rsidRDefault="00000000">
      <w:pPr>
        <w:ind w:firstLine="420"/>
      </w:pPr>
      <w:r>
        <w:rPr>
          <w:rFonts w:hint="eastAsia"/>
          <w:sz w:val="24"/>
        </w:rPr>
        <w:t>以</w:t>
      </w:r>
      <w:r>
        <w:rPr>
          <w:rFonts w:hint="eastAsia"/>
          <w:sz w:val="24"/>
        </w:rPr>
        <w:t>Frodo640</w:t>
      </w:r>
      <w:r>
        <w:rPr>
          <w:rFonts w:hint="eastAsia"/>
          <w:sz w:val="24"/>
        </w:rPr>
        <w:t>为例，可见一个等级下的算法流程运行顺序</w:t>
      </w:r>
    </w:p>
    <w:p w14:paraId="37D381AB" w14:textId="77777777" w:rsidR="00193C37" w:rsidRDefault="00000000">
      <w:r>
        <w:rPr>
          <w:noProof/>
        </w:rPr>
        <w:drawing>
          <wp:inline distT="0" distB="0" distL="114300" distR="114300" wp14:anchorId="06BDAC71" wp14:editId="358D128A">
            <wp:extent cx="5721350" cy="1915795"/>
            <wp:effectExtent l="0" t="0" r="12700" b="8255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44E7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为方便计算，设置驱动时钟</w:t>
      </w:r>
      <w:r>
        <w:rPr>
          <w:rFonts w:hint="eastAsia"/>
          <w:sz w:val="24"/>
        </w:rPr>
        <w:t>(Frodo_clk)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100Mhz</w:t>
      </w:r>
    </w:p>
    <w:p w14:paraId="65BA2C34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Frodo640-keygen</w:t>
      </w:r>
      <w:r>
        <w:rPr>
          <w:rFonts w:hint="eastAsia"/>
          <w:sz w:val="24"/>
        </w:rPr>
        <w:t>：</w:t>
      </w:r>
    </w:p>
    <w:p w14:paraId="323EC260" w14:textId="77777777" w:rsidR="00193C37" w:rsidRDefault="00000000">
      <w:r>
        <w:rPr>
          <w:noProof/>
        </w:rPr>
        <w:drawing>
          <wp:inline distT="0" distB="0" distL="114300" distR="114300" wp14:anchorId="000D0769" wp14:editId="0EE2015E">
            <wp:extent cx="5727065" cy="2659380"/>
            <wp:effectExtent l="0" t="0" r="0" b="0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rcRect b="10283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39D8A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耗时</w:t>
      </w:r>
      <w:r>
        <w:rPr>
          <w:rFonts w:hint="eastAsia"/>
          <w:sz w:val="24"/>
        </w:rPr>
        <w:t>29,005,390ns</w:t>
      </w:r>
      <w:r>
        <w:rPr>
          <w:rFonts w:hint="eastAsia"/>
          <w:sz w:val="24"/>
        </w:rPr>
        <w:t>，共计</w:t>
      </w:r>
      <w:r>
        <w:rPr>
          <w:rFonts w:hint="eastAsia"/>
          <w:sz w:val="24"/>
        </w:rPr>
        <w:t>2,900,539</w:t>
      </w:r>
      <w:r>
        <w:rPr>
          <w:rFonts w:hint="eastAsia"/>
          <w:sz w:val="24"/>
        </w:rPr>
        <w:t>个周期</w:t>
      </w:r>
    </w:p>
    <w:p w14:paraId="01AF879C" w14:textId="77777777" w:rsidR="00193C37" w:rsidRDefault="00193C37">
      <w:pPr>
        <w:rPr>
          <w:sz w:val="24"/>
        </w:rPr>
      </w:pPr>
    </w:p>
    <w:p w14:paraId="45F2224B" w14:textId="77777777" w:rsidR="00193C37" w:rsidRDefault="00193C37">
      <w:pPr>
        <w:rPr>
          <w:sz w:val="24"/>
        </w:rPr>
      </w:pPr>
    </w:p>
    <w:p w14:paraId="751A810B" w14:textId="77777777" w:rsidR="00193C37" w:rsidRDefault="00193C37">
      <w:pPr>
        <w:rPr>
          <w:sz w:val="24"/>
        </w:rPr>
      </w:pPr>
    </w:p>
    <w:p w14:paraId="14D58620" w14:textId="77777777" w:rsidR="00193C37" w:rsidRDefault="00193C37">
      <w:pPr>
        <w:rPr>
          <w:sz w:val="24"/>
        </w:rPr>
      </w:pPr>
    </w:p>
    <w:p w14:paraId="5E87284E" w14:textId="77777777" w:rsidR="00193C37" w:rsidRDefault="00193C37">
      <w:pPr>
        <w:rPr>
          <w:sz w:val="24"/>
        </w:rPr>
      </w:pPr>
    </w:p>
    <w:p w14:paraId="02221866" w14:textId="77777777" w:rsidR="00193C37" w:rsidRDefault="00193C37">
      <w:pPr>
        <w:rPr>
          <w:sz w:val="24"/>
        </w:rPr>
      </w:pPr>
    </w:p>
    <w:p w14:paraId="710EAF48" w14:textId="77777777" w:rsidR="00193C37" w:rsidRDefault="00193C37">
      <w:pPr>
        <w:rPr>
          <w:sz w:val="24"/>
        </w:rPr>
      </w:pPr>
    </w:p>
    <w:p w14:paraId="5B676022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Frodo640-Encaps</w:t>
      </w:r>
      <w:r>
        <w:rPr>
          <w:rFonts w:hint="eastAsia"/>
          <w:sz w:val="24"/>
        </w:rPr>
        <w:t>：</w:t>
      </w:r>
    </w:p>
    <w:p w14:paraId="27DFD663" w14:textId="77777777" w:rsidR="00193C37" w:rsidRDefault="00000000">
      <w:r>
        <w:rPr>
          <w:noProof/>
        </w:rPr>
        <w:drawing>
          <wp:inline distT="0" distB="0" distL="114300" distR="114300" wp14:anchorId="0F5B2BCD" wp14:editId="37ABFE88">
            <wp:extent cx="5734685" cy="2074545"/>
            <wp:effectExtent l="0" t="0" r="0" b="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rcRect r="-155" b="8230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06C3B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耗时</w:t>
      </w:r>
      <w:r>
        <w:rPr>
          <w:rFonts w:hint="eastAsia"/>
          <w:sz w:val="24"/>
        </w:rPr>
        <w:t>29,715,620ns</w:t>
      </w:r>
      <w:r>
        <w:rPr>
          <w:rFonts w:hint="eastAsia"/>
          <w:sz w:val="24"/>
        </w:rPr>
        <w:t>，共计</w:t>
      </w:r>
      <w:r>
        <w:rPr>
          <w:rFonts w:hint="eastAsia"/>
          <w:sz w:val="24"/>
        </w:rPr>
        <w:t>2,971,562</w:t>
      </w:r>
      <w:r>
        <w:rPr>
          <w:rFonts w:hint="eastAsia"/>
          <w:sz w:val="24"/>
        </w:rPr>
        <w:t>个周期</w:t>
      </w:r>
    </w:p>
    <w:p w14:paraId="49B4EC39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Frodo640-Decaps</w:t>
      </w:r>
      <w:r>
        <w:rPr>
          <w:rFonts w:hint="eastAsia"/>
          <w:sz w:val="24"/>
        </w:rPr>
        <w:t>：</w:t>
      </w:r>
    </w:p>
    <w:p w14:paraId="3CD729EA" w14:textId="77777777" w:rsidR="00193C37" w:rsidRDefault="00000000">
      <w:r>
        <w:rPr>
          <w:noProof/>
        </w:rPr>
        <w:drawing>
          <wp:inline distT="0" distB="0" distL="114300" distR="114300" wp14:anchorId="5C506B62" wp14:editId="14347D46">
            <wp:extent cx="5726430" cy="1784350"/>
            <wp:effectExtent l="0" t="0" r="7620" b="6350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BC5E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耗时</w:t>
      </w:r>
      <w:r>
        <w:rPr>
          <w:rFonts w:hint="eastAsia"/>
          <w:sz w:val="24"/>
        </w:rPr>
        <w:t>29,985,420ns</w:t>
      </w:r>
      <w:r>
        <w:rPr>
          <w:rFonts w:hint="eastAsia"/>
          <w:sz w:val="24"/>
        </w:rPr>
        <w:t>，共计</w:t>
      </w:r>
      <w:r>
        <w:rPr>
          <w:rFonts w:hint="eastAsia"/>
          <w:sz w:val="24"/>
        </w:rPr>
        <w:t>2,998,542</w:t>
      </w:r>
      <w:r>
        <w:rPr>
          <w:rFonts w:hint="eastAsia"/>
          <w:sz w:val="24"/>
        </w:rPr>
        <w:t>个周期</w:t>
      </w:r>
    </w:p>
    <w:p w14:paraId="4A9A2B21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Frodo976-keygen</w:t>
      </w:r>
      <w:r>
        <w:rPr>
          <w:rFonts w:hint="eastAsia"/>
          <w:sz w:val="24"/>
        </w:rPr>
        <w:t>：</w:t>
      </w:r>
    </w:p>
    <w:p w14:paraId="177567AF" w14:textId="77777777" w:rsidR="00193C37" w:rsidRDefault="00000000">
      <w:r>
        <w:rPr>
          <w:noProof/>
        </w:rPr>
        <w:drawing>
          <wp:inline distT="0" distB="0" distL="114300" distR="114300" wp14:anchorId="3CB6A4C5" wp14:editId="45DBF833">
            <wp:extent cx="5725795" cy="1571625"/>
            <wp:effectExtent l="0" t="0" r="8255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75E1F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耗时</w:t>
      </w:r>
      <w:r>
        <w:rPr>
          <w:rFonts w:hint="eastAsia"/>
          <w:sz w:val="24"/>
        </w:rPr>
        <w:t>66,063,280ns</w:t>
      </w:r>
      <w:r>
        <w:rPr>
          <w:rFonts w:hint="eastAsia"/>
          <w:sz w:val="24"/>
        </w:rPr>
        <w:t>，共计</w:t>
      </w:r>
      <w:r>
        <w:rPr>
          <w:rFonts w:hint="eastAsia"/>
          <w:sz w:val="24"/>
        </w:rPr>
        <w:t>6,606,328</w:t>
      </w:r>
      <w:r>
        <w:rPr>
          <w:rFonts w:hint="eastAsia"/>
          <w:sz w:val="24"/>
        </w:rPr>
        <w:t>个周期</w:t>
      </w:r>
    </w:p>
    <w:p w14:paraId="318291EC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Frodo976-Encaps</w:t>
      </w:r>
      <w:r>
        <w:rPr>
          <w:rFonts w:hint="eastAsia"/>
          <w:sz w:val="24"/>
        </w:rPr>
        <w:t>：</w:t>
      </w:r>
    </w:p>
    <w:p w14:paraId="7924C939" w14:textId="77777777" w:rsidR="00193C37" w:rsidRDefault="00000000">
      <w:r>
        <w:rPr>
          <w:noProof/>
        </w:rPr>
        <w:lastRenderedPageBreak/>
        <w:drawing>
          <wp:inline distT="0" distB="0" distL="114300" distR="114300" wp14:anchorId="22CDA62E" wp14:editId="466CEA88">
            <wp:extent cx="5714365" cy="1586865"/>
            <wp:effectExtent l="0" t="0" r="635" b="1333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87C48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耗时</w:t>
      </w:r>
      <w:r>
        <w:rPr>
          <w:rFonts w:hint="eastAsia"/>
          <w:sz w:val="24"/>
        </w:rPr>
        <w:t>67,194,600ns</w:t>
      </w:r>
      <w:r>
        <w:rPr>
          <w:rFonts w:hint="eastAsia"/>
          <w:sz w:val="24"/>
        </w:rPr>
        <w:t>，共计</w:t>
      </w:r>
      <w:r>
        <w:rPr>
          <w:rFonts w:hint="eastAsia"/>
          <w:sz w:val="24"/>
        </w:rPr>
        <w:t>6,719,460</w:t>
      </w:r>
      <w:r>
        <w:rPr>
          <w:rFonts w:hint="eastAsia"/>
          <w:sz w:val="24"/>
        </w:rPr>
        <w:t>个周期</w:t>
      </w:r>
    </w:p>
    <w:p w14:paraId="5ED49146" w14:textId="77777777" w:rsidR="00193C37" w:rsidRDefault="00000000">
      <w:r>
        <w:rPr>
          <w:rFonts w:hint="eastAsia"/>
          <w:sz w:val="24"/>
        </w:rPr>
        <w:t>Frodo976-Decaps</w:t>
      </w:r>
    </w:p>
    <w:p w14:paraId="1BD61056" w14:textId="77777777" w:rsidR="00193C37" w:rsidRDefault="00000000">
      <w:pPr>
        <w:rPr>
          <w:b/>
          <w:bCs/>
        </w:rPr>
      </w:pPr>
      <w:r>
        <w:rPr>
          <w:noProof/>
        </w:rPr>
        <w:drawing>
          <wp:inline distT="0" distB="0" distL="114300" distR="114300" wp14:anchorId="5B6E499B" wp14:editId="310AB639">
            <wp:extent cx="5716905" cy="1590675"/>
            <wp:effectExtent l="0" t="0" r="17145" b="952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67EA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耗时</w:t>
      </w:r>
      <w:r>
        <w:rPr>
          <w:rFonts w:hint="eastAsia"/>
          <w:sz w:val="24"/>
        </w:rPr>
        <w:t>67,898,030ns</w:t>
      </w:r>
      <w:r>
        <w:rPr>
          <w:rFonts w:hint="eastAsia"/>
          <w:sz w:val="24"/>
        </w:rPr>
        <w:t>，共计</w:t>
      </w:r>
      <w:r>
        <w:rPr>
          <w:rFonts w:hint="eastAsia"/>
          <w:sz w:val="24"/>
        </w:rPr>
        <w:t>6,789,803</w:t>
      </w:r>
      <w:r>
        <w:rPr>
          <w:rFonts w:hint="eastAsia"/>
          <w:sz w:val="24"/>
        </w:rPr>
        <w:t>个周期</w:t>
      </w:r>
    </w:p>
    <w:p w14:paraId="14C87073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Frodo1344-keygen</w:t>
      </w:r>
    </w:p>
    <w:p w14:paraId="688EA9BE" w14:textId="77777777" w:rsidR="00193C37" w:rsidRDefault="00000000">
      <w:pPr>
        <w:rPr>
          <w:sz w:val="24"/>
        </w:rPr>
      </w:pPr>
      <w:r>
        <w:rPr>
          <w:noProof/>
        </w:rPr>
        <w:drawing>
          <wp:inline distT="0" distB="0" distL="114300" distR="114300" wp14:anchorId="02FD664D" wp14:editId="4E4A5749">
            <wp:extent cx="5717540" cy="1852295"/>
            <wp:effectExtent l="0" t="0" r="16510" b="14605"/>
            <wp:docPr id="4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C02E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耗时</w:t>
      </w:r>
      <w:r>
        <w:rPr>
          <w:rFonts w:hint="eastAsia"/>
          <w:sz w:val="24"/>
        </w:rPr>
        <w:t>123,067,240ns</w:t>
      </w:r>
      <w:r>
        <w:rPr>
          <w:rFonts w:hint="eastAsia"/>
          <w:sz w:val="24"/>
        </w:rPr>
        <w:t>，共计</w:t>
      </w:r>
      <w:r>
        <w:rPr>
          <w:rFonts w:hint="eastAsia"/>
          <w:sz w:val="24"/>
        </w:rPr>
        <w:t>12,306,724</w:t>
      </w:r>
      <w:r>
        <w:rPr>
          <w:rFonts w:hint="eastAsia"/>
          <w:sz w:val="24"/>
        </w:rPr>
        <w:t>个周期</w:t>
      </w:r>
    </w:p>
    <w:p w14:paraId="1E637C9B" w14:textId="77777777" w:rsidR="00193C37" w:rsidRDefault="00000000">
      <w:pPr>
        <w:widowControl/>
        <w:jc w:val="left"/>
      </w:pPr>
      <w:r>
        <w:rPr>
          <w:rFonts w:hint="eastAsia"/>
          <w:sz w:val="24"/>
        </w:rPr>
        <w:t>Frodo1344-Encaps</w:t>
      </w:r>
    </w:p>
    <w:p w14:paraId="69AFFC41" w14:textId="77777777" w:rsidR="00193C37" w:rsidRDefault="00000000">
      <w:pPr>
        <w:rPr>
          <w:sz w:val="24"/>
        </w:rPr>
      </w:pPr>
      <w:r>
        <w:rPr>
          <w:noProof/>
        </w:rPr>
        <w:drawing>
          <wp:inline distT="0" distB="0" distL="114300" distR="114300" wp14:anchorId="15037805" wp14:editId="412022E5">
            <wp:extent cx="5717540" cy="1694180"/>
            <wp:effectExtent l="0" t="0" r="16510" b="12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416D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耗时</w:t>
      </w:r>
      <w:r>
        <w:rPr>
          <w:rFonts w:hint="eastAsia"/>
          <w:sz w:val="24"/>
        </w:rPr>
        <w:t>124,616,560ns</w:t>
      </w:r>
      <w:r>
        <w:rPr>
          <w:rFonts w:hint="eastAsia"/>
          <w:sz w:val="24"/>
        </w:rPr>
        <w:t>，共计</w:t>
      </w:r>
      <w:r>
        <w:rPr>
          <w:rFonts w:hint="eastAsia"/>
          <w:sz w:val="24"/>
        </w:rPr>
        <w:t>12,461,656</w:t>
      </w:r>
      <w:r>
        <w:rPr>
          <w:rFonts w:hint="eastAsia"/>
          <w:sz w:val="24"/>
        </w:rPr>
        <w:t>个周期</w:t>
      </w:r>
    </w:p>
    <w:p w14:paraId="3D73B715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Frodo1344-Decaps</w:t>
      </w:r>
    </w:p>
    <w:p w14:paraId="1B437B38" w14:textId="77777777" w:rsidR="00193C37" w:rsidRDefault="00000000">
      <w:pPr>
        <w:rPr>
          <w:b/>
          <w:bCs/>
          <w:sz w:val="24"/>
        </w:rPr>
      </w:pPr>
      <w:r>
        <w:rPr>
          <w:noProof/>
        </w:rPr>
        <w:drawing>
          <wp:inline distT="0" distB="0" distL="114300" distR="114300" wp14:anchorId="08E7852F" wp14:editId="34ED1552">
            <wp:extent cx="5720715" cy="1654810"/>
            <wp:effectExtent l="0" t="0" r="13335" b="254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DDFA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耗时</w:t>
      </w:r>
      <w:r>
        <w:rPr>
          <w:rFonts w:hint="eastAsia"/>
          <w:sz w:val="24"/>
        </w:rPr>
        <w:t>125,579,550ns</w:t>
      </w:r>
      <w:r>
        <w:rPr>
          <w:rFonts w:hint="eastAsia"/>
          <w:sz w:val="24"/>
        </w:rPr>
        <w:t>，共计</w:t>
      </w:r>
      <w:r>
        <w:rPr>
          <w:rFonts w:hint="eastAsia"/>
          <w:sz w:val="24"/>
        </w:rPr>
        <w:t>12,557,955</w:t>
      </w:r>
      <w:r>
        <w:rPr>
          <w:rFonts w:hint="eastAsia"/>
          <w:sz w:val="24"/>
        </w:rPr>
        <w:t>个周期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421"/>
        <w:gridCol w:w="1416"/>
        <w:gridCol w:w="1416"/>
        <w:gridCol w:w="1416"/>
      </w:tblGrid>
      <w:tr w:rsidR="00193C37" w14:paraId="3812FF82" w14:textId="77777777">
        <w:trPr>
          <w:trHeight w:val="4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27001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运行周期数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81F9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Keygen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9FC5C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Encaps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132A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Decaps</w:t>
            </w:r>
          </w:p>
        </w:tc>
      </w:tr>
      <w:tr w:rsidR="00193C37" w14:paraId="52C29BDE" w14:textId="77777777">
        <w:trPr>
          <w:trHeight w:val="4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027B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Frodo640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903E0" w14:textId="77777777" w:rsidR="00193C37" w:rsidRDefault="00000000">
            <w:pPr>
              <w:widowControl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2,900,539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65E06" w14:textId="77777777" w:rsidR="00193C37" w:rsidRDefault="00000000">
            <w:pPr>
              <w:widowControl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2,971,562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1E81E" w14:textId="77777777" w:rsidR="00193C37" w:rsidRDefault="00000000">
            <w:pPr>
              <w:widowControl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2,998,542</w:t>
            </w:r>
          </w:p>
        </w:tc>
      </w:tr>
      <w:tr w:rsidR="00193C37" w14:paraId="45149310" w14:textId="77777777">
        <w:trPr>
          <w:trHeight w:val="4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26CBE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Frodo976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26761" w14:textId="77777777" w:rsidR="00193C37" w:rsidRDefault="00000000">
            <w:pPr>
              <w:widowControl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6,606,328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4AA1E" w14:textId="77777777" w:rsidR="00193C37" w:rsidRDefault="00000000">
            <w:pPr>
              <w:widowControl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6,719,460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EE503" w14:textId="77777777" w:rsidR="00193C37" w:rsidRDefault="00000000">
            <w:pPr>
              <w:widowControl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6,789,803</w:t>
            </w:r>
          </w:p>
        </w:tc>
      </w:tr>
      <w:tr w:rsidR="00193C37" w14:paraId="171B4C3E" w14:textId="77777777">
        <w:trPr>
          <w:trHeight w:val="45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A97AB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Frodo1344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94034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,</w:t>
            </w:r>
            <w:r>
              <w:rPr>
                <w:rFonts w:hint="eastAsia"/>
                <w:sz w:val="24"/>
              </w:rPr>
              <w:t>306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,</w:t>
            </w:r>
            <w:r>
              <w:rPr>
                <w:rFonts w:hint="eastAsia"/>
                <w:sz w:val="24"/>
              </w:rPr>
              <w:t>724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F6DE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,</w:t>
            </w:r>
            <w:r>
              <w:rPr>
                <w:rFonts w:hint="eastAsia"/>
                <w:sz w:val="24"/>
              </w:rPr>
              <w:t>461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,</w:t>
            </w:r>
            <w:r>
              <w:rPr>
                <w:rFonts w:hint="eastAsia"/>
                <w:sz w:val="24"/>
              </w:rPr>
              <w:t>656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B4C50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,</w:t>
            </w:r>
            <w:r>
              <w:rPr>
                <w:rFonts w:hint="eastAsia"/>
                <w:sz w:val="24"/>
              </w:rPr>
              <w:t>557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,</w:t>
            </w:r>
            <w:r>
              <w:rPr>
                <w:rFonts w:hint="eastAsia"/>
                <w:sz w:val="24"/>
              </w:rPr>
              <w:t>955</w:t>
            </w:r>
          </w:p>
        </w:tc>
      </w:tr>
    </w:tbl>
    <w:p w14:paraId="0D489C53" w14:textId="77777777" w:rsidR="00193C37" w:rsidRDefault="00193C37">
      <w:pPr>
        <w:rPr>
          <w:b/>
          <w:bCs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1157"/>
        <w:gridCol w:w="1157"/>
        <w:gridCol w:w="1157"/>
      </w:tblGrid>
      <w:tr w:rsidR="00193C37" w14:paraId="6B0CA11A" w14:textId="77777777">
        <w:trPr>
          <w:trHeight w:val="4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DFAA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运行时间</w:t>
            </w:r>
            <w:r>
              <w:rPr>
                <w:rFonts w:hint="eastAsia"/>
                <w:b/>
                <w:bCs/>
                <w:sz w:val="24"/>
              </w:rPr>
              <w:t>(100MHz</w:t>
            </w:r>
            <w:r>
              <w:rPr>
                <w:rFonts w:hint="eastAsia"/>
                <w:b/>
                <w:bCs/>
                <w:sz w:val="24"/>
              </w:rPr>
              <w:t>时钟下</w:t>
            </w:r>
            <w:r>
              <w:rPr>
                <w:rFonts w:hint="eastAsia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E497D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Keygen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5F3E3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Encaps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A1D23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Decaps</w:t>
            </w:r>
          </w:p>
        </w:tc>
      </w:tr>
      <w:tr w:rsidR="00193C37" w14:paraId="68D5FBC4" w14:textId="77777777">
        <w:trPr>
          <w:trHeight w:val="4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D5708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Frodo640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C005" w14:textId="77777777" w:rsidR="00193C37" w:rsidRDefault="00000000">
            <w:pPr>
              <w:widowControl/>
              <w:jc w:val="left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29.01ms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7229" w14:textId="77777777" w:rsidR="00193C37" w:rsidRDefault="00000000">
            <w:pPr>
              <w:widowControl/>
              <w:jc w:val="left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29.71ms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F4990" w14:textId="77777777" w:rsidR="00193C37" w:rsidRDefault="00000000">
            <w:pPr>
              <w:widowControl/>
              <w:jc w:val="left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29.99ms</w:t>
            </w:r>
          </w:p>
        </w:tc>
      </w:tr>
      <w:tr w:rsidR="00193C37" w14:paraId="3B70C25A" w14:textId="77777777">
        <w:trPr>
          <w:trHeight w:val="4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881F7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Frodo976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ED2EC" w14:textId="77777777" w:rsidR="00193C37" w:rsidRDefault="00000000">
            <w:pPr>
              <w:widowControl/>
              <w:jc w:val="left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66.06ms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E7AAE" w14:textId="77777777" w:rsidR="00193C37" w:rsidRDefault="00000000">
            <w:pPr>
              <w:widowControl/>
              <w:jc w:val="left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67.19ms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541F8" w14:textId="77777777" w:rsidR="00193C37" w:rsidRDefault="00000000">
            <w:pPr>
              <w:widowControl/>
              <w:jc w:val="left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67.90ms</w:t>
            </w:r>
          </w:p>
        </w:tc>
      </w:tr>
      <w:tr w:rsidR="00193C37" w14:paraId="3CB1706E" w14:textId="77777777">
        <w:trPr>
          <w:trHeight w:val="45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CC8D0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Frodo1344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D6C4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123.07ms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BD2C8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124.61ms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F144" w14:textId="77777777" w:rsidR="00193C37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125.58ms</w:t>
            </w:r>
          </w:p>
        </w:tc>
      </w:tr>
    </w:tbl>
    <w:p w14:paraId="7E3304AC" w14:textId="77777777" w:rsidR="00193C37" w:rsidRDefault="00193C37">
      <w:pPr>
        <w:rPr>
          <w:b/>
          <w:bCs/>
        </w:rPr>
      </w:pPr>
    </w:p>
    <w:p w14:paraId="0647488D" w14:textId="77777777" w:rsidR="00193C37" w:rsidRDefault="00193C37">
      <w:pPr>
        <w:rPr>
          <w:b/>
          <w:bCs/>
        </w:rPr>
      </w:pPr>
    </w:p>
    <w:p w14:paraId="77B70BAE" w14:textId="77777777" w:rsidR="00193C37" w:rsidRDefault="00193C37">
      <w:pPr>
        <w:rPr>
          <w:b/>
          <w:bCs/>
        </w:rPr>
      </w:pPr>
    </w:p>
    <w:p w14:paraId="444816D6" w14:textId="77777777" w:rsidR="00193C37" w:rsidRDefault="00193C37">
      <w:pPr>
        <w:rPr>
          <w:b/>
          <w:bCs/>
        </w:rPr>
      </w:pPr>
    </w:p>
    <w:p w14:paraId="1CA0D6B4" w14:textId="77777777" w:rsidR="00193C37" w:rsidRDefault="00193C37">
      <w:pPr>
        <w:rPr>
          <w:b/>
          <w:bCs/>
        </w:rPr>
      </w:pPr>
    </w:p>
    <w:p w14:paraId="61596B64" w14:textId="77777777" w:rsidR="00193C37" w:rsidRDefault="00193C37">
      <w:pPr>
        <w:rPr>
          <w:b/>
          <w:bCs/>
        </w:rPr>
      </w:pPr>
    </w:p>
    <w:p w14:paraId="3E79B76A" w14:textId="77777777" w:rsidR="00193C37" w:rsidRDefault="00193C37">
      <w:pPr>
        <w:rPr>
          <w:b/>
          <w:bCs/>
        </w:rPr>
      </w:pPr>
    </w:p>
    <w:p w14:paraId="5E7E4069" w14:textId="77777777" w:rsidR="00193C37" w:rsidRDefault="00193C37">
      <w:pPr>
        <w:rPr>
          <w:b/>
          <w:bCs/>
        </w:rPr>
      </w:pPr>
    </w:p>
    <w:p w14:paraId="2C79F35B" w14:textId="77777777" w:rsidR="00193C37" w:rsidRDefault="00193C37">
      <w:pPr>
        <w:rPr>
          <w:b/>
          <w:bCs/>
        </w:rPr>
      </w:pPr>
    </w:p>
    <w:p w14:paraId="5D79C386" w14:textId="77777777" w:rsidR="00193C37" w:rsidRDefault="00193C37">
      <w:pPr>
        <w:rPr>
          <w:b/>
          <w:bCs/>
        </w:rPr>
      </w:pPr>
    </w:p>
    <w:p w14:paraId="234EC0E0" w14:textId="77777777" w:rsidR="00193C37" w:rsidRDefault="00193C37">
      <w:pPr>
        <w:rPr>
          <w:b/>
          <w:bCs/>
        </w:rPr>
      </w:pPr>
    </w:p>
    <w:p w14:paraId="1F4A1902" w14:textId="77777777" w:rsidR="00193C37" w:rsidRDefault="00000000">
      <w:pPr>
        <w:pStyle w:val="2"/>
      </w:pPr>
      <w:bookmarkStart w:id="24" w:name="_Toc15684"/>
      <w:r>
        <w:rPr>
          <w:rFonts w:hint="eastAsia"/>
        </w:rPr>
        <w:lastRenderedPageBreak/>
        <w:t>子模块仿真波形</w:t>
      </w:r>
      <w:bookmarkEnd w:id="24"/>
    </w:p>
    <w:p w14:paraId="78AE2E13" w14:textId="77777777" w:rsidR="00193C37" w:rsidRDefault="00000000">
      <w:pPr>
        <w:pStyle w:val="3"/>
      </w:pPr>
      <w:bookmarkStart w:id="25" w:name="_Toc9760"/>
      <w:r>
        <w:rPr>
          <w:rFonts w:hint="eastAsia"/>
        </w:rPr>
        <w:t>RAM</w:t>
      </w:r>
      <w:r>
        <w:rPr>
          <w:rFonts w:hint="eastAsia"/>
        </w:rPr>
        <w:t>读写</w:t>
      </w:r>
      <w:bookmarkEnd w:id="25"/>
    </w:p>
    <w:p w14:paraId="4D2A92A0" w14:textId="77777777" w:rsidR="00193C37" w:rsidRDefault="00000000">
      <w:pPr>
        <w:widowControl/>
        <w:jc w:val="left"/>
        <w:rPr>
          <w:sz w:val="24"/>
        </w:rPr>
      </w:pPr>
      <w:r>
        <w:rPr>
          <w:rFonts w:hint="eastAsia"/>
          <w:sz w:val="24"/>
        </w:rPr>
        <w:t>整体波形：</w:t>
      </w:r>
    </w:p>
    <w:p w14:paraId="7547EA8D" w14:textId="77777777" w:rsidR="00193C37" w:rsidRDefault="00000000">
      <w:pPr>
        <w:ind w:firstLine="420"/>
      </w:pP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的直接相连端口为</w:t>
      </w:r>
      <w:r>
        <w:rPr>
          <w:rFonts w:hint="eastAsia"/>
          <w:sz w:val="24"/>
        </w:rPr>
        <w:t>mem_xx_xx</w:t>
      </w:r>
      <w:r>
        <w:rPr>
          <w:rFonts w:hint="eastAsia"/>
          <w:sz w:val="24"/>
        </w:rPr>
        <w:t>信号，通过驱动传入的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端口信号为</w:t>
      </w:r>
      <w:r>
        <w:rPr>
          <w:rFonts w:hint="eastAsia"/>
          <w:sz w:val="24"/>
        </w:rPr>
        <w:t>load_addr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load_data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load_en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read_addr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read_data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Frodo</w:t>
      </w:r>
      <w:r>
        <w:rPr>
          <w:rFonts w:hint="eastAsia"/>
          <w:sz w:val="24"/>
        </w:rPr>
        <w:t>本体控制的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端口信号为</w:t>
      </w:r>
      <w:r>
        <w:rPr>
          <w:rFonts w:hint="eastAsia"/>
          <w:sz w:val="24"/>
        </w:rPr>
        <w:t>Frodo_xx</w:t>
      </w:r>
      <w:r>
        <w:rPr>
          <w:rFonts w:hint="eastAsia"/>
          <w:sz w:val="24"/>
        </w:rPr>
        <w:t>。在不同阶段</w:t>
      </w:r>
      <w:r>
        <w:rPr>
          <w:rFonts w:hint="eastAsia"/>
          <w:sz w:val="24"/>
        </w:rPr>
        <w:t>mem_xx</w:t>
      </w:r>
      <w:r>
        <w:rPr>
          <w:rFonts w:hint="eastAsia"/>
          <w:sz w:val="24"/>
        </w:rPr>
        <w:t>信号会与驱动传入信号或</w:t>
      </w:r>
      <w:r>
        <w:rPr>
          <w:rFonts w:hint="eastAsia"/>
          <w:sz w:val="24"/>
        </w:rPr>
        <w:t>Frodo</w:t>
      </w:r>
      <w:r>
        <w:rPr>
          <w:rFonts w:hint="eastAsia"/>
          <w:sz w:val="24"/>
        </w:rPr>
        <w:t>本体控制的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端口相连。</w:t>
      </w:r>
    </w:p>
    <w:p w14:paraId="62FE08AC" w14:textId="77777777" w:rsidR="00193C37" w:rsidRDefault="00000000">
      <w:r>
        <w:rPr>
          <w:noProof/>
        </w:rPr>
        <w:drawing>
          <wp:inline distT="0" distB="0" distL="114300" distR="114300" wp14:anchorId="0657BBF1" wp14:editId="6ED1B529">
            <wp:extent cx="5725160" cy="2002790"/>
            <wp:effectExtent l="0" t="0" r="8890" b="16510"/>
            <wp:docPr id="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FAC97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运行算法流程前的初始化数据：</w:t>
      </w:r>
    </w:p>
    <w:p w14:paraId="76ACEB3A" w14:textId="77777777" w:rsidR="00193C37" w:rsidRDefault="00000000">
      <w:pPr>
        <w:ind w:firstLine="420"/>
      </w:pPr>
      <w:r>
        <w:rPr>
          <w:rFonts w:hint="eastAsia"/>
          <w:sz w:val="24"/>
        </w:rPr>
        <w:t>此时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的地址与写数据端口分别受</w:t>
      </w:r>
      <w:r>
        <w:rPr>
          <w:rFonts w:hint="eastAsia"/>
          <w:sz w:val="24"/>
        </w:rPr>
        <w:t>load_addr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load_data</w:t>
      </w:r>
      <w:r>
        <w:rPr>
          <w:rFonts w:hint="eastAsia"/>
          <w:sz w:val="24"/>
        </w:rPr>
        <w:t>驱动，其中</w:t>
      </w:r>
      <w:r>
        <w:rPr>
          <w:rFonts w:hint="eastAsia"/>
          <w:sz w:val="24"/>
        </w:rPr>
        <w:t>load_addr</w:t>
      </w:r>
      <w:r>
        <w:rPr>
          <w:rFonts w:hint="eastAsia"/>
          <w:sz w:val="24"/>
        </w:rPr>
        <w:t>高两位为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索引区分此时控制</w:t>
      </w:r>
      <w:r>
        <w:rPr>
          <w:rFonts w:hint="eastAsia"/>
          <w:sz w:val="24"/>
        </w:rPr>
        <w:t>RAM1</w:t>
      </w:r>
      <w:r>
        <w:rPr>
          <w:rFonts w:hint="eastAsia"/>
          <w:sz w:val="24"/>
        </w:rPr>
        <w:t>还是</w:t>
      </w:r>
      <w:r>
        <w:rPr>
          <w:rFonts w:hint="eastAsia"/>
          <w:sz w:val="24"/>
        </w:rPr>
        <w:t>RAM0.</w:t>
      </w:r>
    </w:p>
    <w:p w14:paraId="62C9101F" w14:textId="77777777" w:rsidR="00193C37" w:rsidRDefault="00000000">
      <w:r>
        <w:rPr>
          <w:noProof/>
        </w:rPr>
        <w:drawing>
          <wp:inline distT="0" distB="0" distL="114300" distR="114300" wp14:anchorId="7E1FD0F7" wp14:editId="25A0834D">
            <wp:extent cx="5722620" cy="2488565"/>
            <wp:effectExtent l="0" t="0" r="11430" b="6985"/>
            <wp:docPr id="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C5F6F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运行算法流程：</w:t>
      </w:r>
    </w:p>
    <w:p w14:paraId="7C660DEC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此时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的地址与写数据端口分别受</w:t>
      </w:r>
      <w:r>
        <w:rPr>
          <w:rFonts w:hint="eastAsia"/>
          <w:sz w:val="24"/>
        </w:rPr>
        <w:t>frodo_memx_addr_x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frodo_mem_wr_data</w:t>
      </w:r>
      <w:r>
        <w:rPr>
          <w:rFonts w:hint="eastAsia"/>
          <w:sz w:val="24"/>
        </w:rPr>
        <w:t>驱动。</w:t>
      </w:r>
    </w:p>
    <w:p w14:paraId="72310673" w14:textId="77777777" w:rsidR="00193C37" w:rsidRDefault="00193C37"/>
    <w:p w14:paraId="5DD16362" w14:textId="77777777" w:rsidR="00193C37" w:rsidRDefault="00193C37">
      <w:pPr>
        <w:rPr>
          <w:sz w:val="24"/>
        </w:rPr>
      </w:pPr>
    </w:p>
    <w:p w14:paraId="44DE9F50" w14:textId="77777777" w:rsidR="00193C37" w:rsidRDefault="00000000">
      <w:pPr>
        <w:rPr>
          <w:sz w:val="24"/>
        </w:rPr>
      </w:pPr>
      <w:r>
        <w:rPr>
          <w:noProof/>
        </w:rPr>
        <w:lastRenderedPageBreak/>
        <w:drawing>
          <wp:inline distT="0" distB="0" distL="114300" distR="114300" wp14:anchorId="19D9E649" wp14:editId="576432AB">
            <wp:extent cx="5731510" cy="2865755"/>
            <wp:effectExtent l="0" t="0" r="2540" b="10795"/>
            <wp:docPr id="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28B71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结束算法流程后读出结果数据：</w:t>
      </w:r>
    </w:p>
    <w:p w14:paraId="2FFC3D8D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此时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的地址受</w:t>
      </w:r>
      <w:r>
        <w:rPr>
          <w:rFonts w:hint="eastAsia"/>
          <w:sz w:val="24"/>
        </w:rPr>
        <w:t>read_addr</w:t>
      </w:r>
      <w:r>
        <w:rPr>
          <w:rFonts w:hint="eastAsia"/>
          <w:sz w:val="24"/>
        </w:rPr>
        <w:t>驱动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读数据会连至</w:t>
      </w:r>
      <w:r>
        <w:rPr>
          <w:rFonts w:hint="eastAsia"/>
          <w:sz w:val="24"/>
        </w:rPr>
        <w:t>output_data</w:t>
      </w:r>
      <w:r>
        <w:rPr>
          <w:rFonts w:hint="eastAsia"/>
          <w:sz w:val="24"/>
        </w:rPr>
        <w:t>。</w:t>
      </w:r>
    </w:p>
    <w:p w14:paraId="7AD21958" w14:textId="77777777" w:rsidR="00193C37" w:rsidRDefault="00000000">
      <w:pPr>
        <w:tabs>
          <w:tab w:val="left" w:pos="2619"/>
        </w:tabs>
        <w:rPr>
          <w:sz w:val="24"/>
        </w:rPr>
      </w:pPr>
      <w:r>
        <w:rPr>
          <w:noProof/>
        </w:rPr>
        <w:drawing>
          <wp:inline distT="0" distB="0" distL="114300" distR="114300" wp14:anchorId="39F8B425" wp14:editId="1523CA1C">
            <wp:extent cx="5724525" cy="2643505"/>
            <wp:effectExtent l="0" t="0" r="9525" b="4445"/>
            <wp:docPr id="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33DFA" w14:textId="77777777" w:rsidR="00193C37" w:rsidRDefault="00000000">
      <w:pPr>
        <w:pStyle w:val="3"/>
      </w:pPr>
      <w:bookmarkStart w:id="26" w:name="_Toc31074"/>
      <w:r>
        <w:rPr>
          <w:rFonts w:hint="eastAsia"/>
        </w:rPr>
        <w:t>指令执行</w:t>
      </w:r>
      <w:bookmarkEnd w:id="26"/>
    </w:p>
    <w:p w14:paraId="080D8726" w14:textId="77777777" w:rsidR="00193C37" w:rsidRDefault="00000000">
      <w:pPr>
        <w:ind w:firstLine="420"/>
      </w:pPr>
      <w:r>
        <w:rPr>
          <w:rFonts w:hint="eastAsia"/>
        </w:rPr>
        <w:t>指令控制体系采取二级指令调度，一个指令指示一个工作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:</w:t>
      </w:r>
      <w:r>
        <w:rPr>
          <w:rFonts w:hint="eastAsia"/>
        </w:rPr>
        <w:t>矩阵运算，输出</w:t>
      </w:r>
      <w:r>
        <w:rPr>
          <w:rFonts w:hint="eastAsia"/>
        </w:rPr>
        <w:t>S)</w:t>
      </w:r>
      <w:r>
        <w:rPr>
          <w:rFonts w:hint="eastAsia"/>
        </w:rPr>
        <w:t>的运行，指令给出所需参数。通过待机</w:t>
      </w:r>
      <w:r>
        <w:rPr>
          <w:rFonts w:hint="eastAsia"/>
        </w:rPr>
        <w:t>-</w:t>
      </w:r>
      <w:r>
        <w:rPr>
          <w:rFonts w:hint="eastAsia"/>
        </w:rPr>
        <w:t>取指</w:t>
      </w:r>
      <w:r>
        <w:rPr>
          <w:rFonts w:hint="eastAsia"/>
        </w:rPr>
        <w:t>-</w:t>
      </w:r>
      <w:r>
        <w:rPr>
          <w:rFonts w:hint="eastAsia"/>
        </w:rPr>
        <w:t>译码</w:t>
      </w:r>
      <w:r>
        <w:rPr>
          <w:rFonts w:hint="eastAsia"/>
        </w:rPr>
        <w:t>-</w:t>
      </w:r>
      <w:r>
        <w:rPr>
          <w:rFonts w:hint="eastAsia"/>
        </w:rPr>
        <w:t>执行的流程控制子模块，在执行阶段，通过一条条微指令进行具体子模块信号的控制。</w:t>
      </w:r>
    </w:p>
    <w:p w14:paraId="0A0682CB" w14:textId="77777777" w:rsidR="00193C37" w:rsidRDefault="00000000">
      <w:r>
        <w:rPr>
          <w:rFonts w:hint="eastAsia"/>
        </w:rPr>
        <w:t>单指令下波形：</w:t>
      </w:r>
    </w:p>
    <w:p w14:paraId="36D44BE3" w14:textId="77777777" w:rsidR="00193C37" w:rsidRDefault="00000000">
      <w:pPr>
        <w:pStyle w:val="3"/>
        <w:numPr>
          <w:ilvl w:val="2"/>
          <w:numId w:val="0"/>
        </w:numPr>
        <w:tabs>
          <w:tab w:val="clear" w:pos="851"/>
        </w:tabs>
      </w:pPr>
      <w:bookmarkStart w:id="27" w:name="_Toc9801"/>
      <w:r>
        <w:rPr>
          <w:noProof/>
        </w:rPr>
        <w:lastRenderedPageBreak/>
        <w:drawing>
          <wp:inline distT="0" distB="0" distL="114300" distR="114300" wp14:anchorId="190D3F69" wp14:editId="2C464B34">
            <wp:extent cx="5727700" cy="1172845"/>
            <wp:effectExtent l="0" t="0" r="6350" b="8255"/>
            <wp:docPr id="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7"/>
    </w:p>
    <w:p w14:paraId="09700867" w14:textId="77777777" w:rsidR="00193C37" w:rsidRDefault="00000000">
      <w:r>
        <w:rPr>
          <w:rFonts w:hint="eastAsia"/>
        </w:rPr>
        <w:t>多个指令整体波形：</w:t>
      </w:r>
    </w:p>
    <w:p w14:paraId="29FF0F17" w14:textId="77777777" w:rsidR="00193C37" w:rsidRDefault="00000000">
      <w:r>
        <w:rPr>
          <w:noProof/>
        </w:rPr>
        <w:drawing>
          <wp:inline distT="0" distB="0" distL="114300" distR="114300" wp14:anchorId="1FBFDC3D" wp14:editId="1E70DB8A">
            <wp:extent cx="5727700" cy="1031240"/>
            <wp:effectExtent l="0" t="0" r="6350" b="1651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2BD9F" w14:textId="77777777" w:rsidR="00193C37" w:rsidRDefault="00000000">
      <w:r>
        <w:rPr>
          <w:rFonts w:hint="eastAsia"/>
        </w:rPr>
        <w:t>一个指令对应一个待机</w:t>
      </w:r>
      <w:r>
        <w:rPr>
          <w:rFonts w:hint="eastAsia"/>
        </w:rPr>
        <w:t>-</w:t>
      </w:r>
      <w:r>
        <w:rPr>
          <w:rFonts w:hint="eastAsia"/>
        </w:rPr>
        <w:t>取指</w:t>
      </w:r>
      <w:r>
        <w:rPr>
          <w:rFonts w:hint="eastAsia"/>
        </w:rPr>
        <w:t>-</w:t>
      </w:r>
      <w:r>
        <w:rPr>
          <w:rFonts w:hint="eastAsia"/>
        </w:rPr>
        <w:t>译码</w:t>
      </w:r>
      <w:r>
        <w:rPr>
          <w:rFonts w:hint="eastAsia"/>
        </w:rPr>
        <w:t>-</w:t>
      </w:r>
      <w:r>
        <w:rPr>
          <w:rFonts w:hint="eastAsia"/>
        </w:rPr>
        <w:t>执行的流程循环。</w:t>
      </w:r>
    </w:p>
    <w:p w14:paraId="5361558D" w14:textId="77777777" w:rsidR="00193C37" w:rsidRDefault="00193C37"/>
    <w:p w14:paraId="581BE56D" w14:textId="77777777" w:rsidR="00193C37" w:rsidRDefault="00193C37"/>
    <w:p w14:paraId="413D7352" w14:textId="77777777" w:rsidR="00193C37" w:rsidRDefault="00193C37"/>
    <w:p w14:paraId="6D7DD9C4" w14:textId="77777777" w:rsidR="00193C37" w:rsidRDefault="00193C37"/>
    <w:p w14:paraId="10183143" w14:textId="77777777" w:rsidR="00193C37" w:rsidRDefault="00193C37"/>
    <w:p w14:paraId="0B2690F7" w14:textId="77777777" w:rsidR="00193C37" w:rsidRDefault="00000000">
      <w:pPr>
        <w:pStyle w:val="3"/>
      </w:pPr>
      <w:bookmarkStart w:id="28" w:name="_Toc31486"/>
      <w:r>
        <w:rPr>
          <w:rFonts w:hint="eastAsia"/>
        </w:rPr>
        <w:t>哈希模块</w:t>
      </w:r>
      <w:bookmarkEnd w:id="28"/>
    </w:p>
    <w:p w14:paraId="6193FAFE" w14:textId="77777777" w:rsidR="00193C37" w:rsidRDefault="00000000">
      <w:pPr>
        <w:widowControl/>
        <w:ind w:firstLine="420"/>
        <w:jc w:val="left"/>
      </w:pPr>
      <w:r>
        <w:rPr>
          <w:color w:val="000000"/>
          <w:kern w:val="0"/>
          <w:sz w:val="24"/>
          <w:lang w:bidi="ar"/>
        </w:rPr>
        <w:t>下图为</w:t>
      </w:r>
      <w:r>
        <w:rPr>
          <w:color w:val="000000"/>
          <w:kern w:val="0"/>
          <w:sz w:val="24"/>
          <w:lang w:bidi="ar"/>
        </w:rPr>
        <w:t>Hash</w:t>
      </w:r>
      <w:r>
        <w:rPr>
          <w:color w:val="000000"/>
          <w:kern w:val="0"/>
          <w:sz w:val="24"/>
          <w:lang w:bidi="ar"/>
        </w:rPr>
        <w:t>模块工作仿真波形：</w:t>
      </w:r>
    </w:p>
    <w:p w14:paraId="0510C303" w14:textId="77777777" w:rsidR="00193C37" w:rsidRDefault="00000000">
      <w:r>
        <w:rPr>
          <w:noProof/>
        </w:rPr>
        <w:drawing>
          <wp:inline distT="0" distB="0" distL="114300" distR="114300" wp14:anchorId="6AA30CA1" wp14:editId="0C2871FB">
            <wp:extent cx="5727700" cy="1694180"/>
            <wp:effectExtent l="0" t="0" r="6350" b="1270"/>
            <wp:docPr id="3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5EA4E" w14:textId="77777777" w:rsidR="00193C37" w:rsidRDefault="00000000">
      <w:pPr>
        <w:widowControl/>
        <w:ind w:firstLine="420"/>
        <w:jc w:val="left"/>
      </w:pP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 xml:space="preserve">挤压输出的结果直接连到采样输出，根据具体情况决定是直接采用挤压输出值还是 </w:t>
      </w:r>
    </w:p>
    <w:p w14:paraId="36CAB696" w14:textId="77777777" w:rsidR="00193C37" w:rsidRDefault="00000000">
      <w:pPr>
        <w:widowControl/>
        <w:jc w:val="left"/>
      </w:pP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采样输出值。</w:t>
      </w:r>
    </w:p>
    <w:p w14:paraId="19CB62E6" w14:textId="77777777" w:rsidR="00193C37" w:rsidRDefault="00000000">
      <w:pPr>
        <w:pStyle w:val="3"/>
      </w:pPr>
      <w:bookmarkStart w:id="29" w:name="_Toc17054"/>
      <w:bookmarkStart w:id="30" w:name="_Toc15445"/>
      <w:r>
        <w:rPr>
          <w:rFonts w:hint="eastAsia"/>
        </w:rPr>
        <w:t>PE</w:t>
      </w:r>
      <w:r>
        <w:rPr>
          <w:rFonts w:hint="eastAsia"/>
        </w:rPr>
        <w:t>阵列</w:t>
      </w:r>
      <w:bookmarkEnd w:id="29"/>
      <w:bookmarkEnd w:id="30"/>
    </w:p>
    <w:p w14:paraId="2A9DD332" w14:textId="77777777" w:rsidR="00193C37" w:rsidRDefault="00000000">
      <w:pPr>
        <w:widowControl/>
        <w:jc w:val="left"/>
        <w:rPr>
          <w:b/>
          <w:bCs/>
        </w:rPr>
      </w:pPr>
      <w:r>
        <w:rPr>
          <w:rFonts w:ascii="瀹嬩綋" w:eastAsia="瀹嬩綋" w:hAnsi="瀹嬩綋" w:cs="瀹嬩綋" w:hint="eastAsia"/>
          <w:color w:val="000000"/>
          <w:kern w:val="0"/>
          <w:sz w:val="24"/>
          <w:lang w:bidi="ar"/>
        </w:rPr>
        <w:t>下图</w:t>
      </w:r>
      <w:r>
        <w:rPr>
          <w:rFonts w:eastAsia="瀹嬩綋" w:hint="eastAsia"/>
          <w:color w:val="000000"/>
          <w:kern w:val="0"/>
          <w:sz w:val="24"/>
          <w:lang w:bidi="ar"/>
        </w:rPr>
        <w:t>PE</w:t>
      </w:r>
      <w:r>
        <w:rPr>
          <w:rFonts w:eastAsia="瀹嬩綋" w:hint="eastAsia"/>
          <w:color w:val="000000"/>
          <w:kern w:val="0"/>
          <w:sz w:val="24"/>
          <w:lang w:bidi="ar"/>
        </w:rPr>
        <w:t>阵列</w:t>
      </w:r>
      <w:r>
        <w:rPr>
          <w:rFonts w:ascii="瀹嬩綋" w:eastAsia="瀹嬩綋" w:hAnsi="瀹嬩綋" w:cs="瀹嬩綋" w:hint="eastAsia"/>
          <w:color w:val="000000"/>
          <w:kern w:val="0"/>
          <w:sz w:val="24"/>
          <w:lang w:bidi="ar"/>
        </w:rPr>
        <w:t>工作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过程仿真波形：</w:t>
      </w:r>
    </w:p>
    <w:p w14:paraId="03BBDD24" w14:textId="77777777" w:rsidR="00193C37" w:rsidRDefault="00000000">
      <w:pPr>
        <w:rPr>
          <w:b/>
          <w:bCs/>
        </w:rPr>
      </w:pPr>
      <w:r>
        <w:rPr>
          <w:noProof/>
        </w:rPr>
        <w:lastRenderedPageBreak/>
        <w:drawing>
          <wp:inline distT="0" distB="0" distL="114300" distR="114300" wp14:anchorId="06A95678" wp14:editId="2966FA7C">
            <wp:extent cx="5725795" cy="3393440"/>
            <wp:effectExtent l="0" t="0" r="825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F557D" w14:textId="77777777" w:rsidR="00193C37" w:rsidRDefault="00000000">
      <w:pPr>
        <w:ind w:firstLine="420"/>
        <w:rPr>
          <w:b/>
          <w:bCs/>
          <w:sz w:val="24"/>
        </w:rPr>
      </w:pPr>
      <w:r>
        <w:rPr>
          <w:rFonts w:hint="eastAsia"/>
          <w:sz w:val="24"/>
        </w:rPr>
        <w:t>输入数据与使能有效后，下一个周期输出乘积，再下一周期输出乘加运算结果。输出数据位宽为</w:t>
      </w:r>
      <w:r>
        <w:rPr>
          <w:rFonts w:hint="eastAsia"/>
          <w:sz w:val="24"/>
        </w:rPr>
        <w:t>64</w:t>
      </w:r>
      <w:r>
        <w:rPr>
          <w:rFonts w:hint="eastAsia"/>
          <w:sz w:val="24"/>
        </w:rPr>
        <w:t>位，即将四个计算结果并行输出。</w:t>
      </w:r>
    </w:p>
    <w:p w14:paraId="221F8B15" w14:textId="77777777" w:rsidR="00193C37" w:rsidRDefault="00193C37">
      <w:pPr>
        <w:rPr>
          <w:b/>
          <w:bCs/>
        </w:rPr>
      </w:pPr>
    </w:p>
    <w:p w14:paraId="2F2762F8" w14:textId="77777777" w:rsidR="00193C37" w:rsidRDefault="00193C37">
      <w:pPr>
        <w:rPr>
          <w:b/>
          <w:bCs/>
        </w:rPr>
      </w:pPr>
    </w:p>
    <w:p w14:paraId="150CA2BB" w14:textId="77777777" w:rsidR="00193C37" w:rsidRDefault="00193C37">
      <w:pPr>
        <w:rPr>
          <w:b/>
          <w:bCs/>
        </w:rPr>
      </w:pPr>
    </w:p>
    <w:p w14:paraId="20CBA339" w14:textId="77777777" w:rsidR="00193C37" w:rsidRDefault="00193C37">
      <w:pPr>
        <w:rPr>
          <w:b/>
          <w:bCs/>
        </w:rPr>
      </w:pPr>
    </w:p>
    <w:p w14:paraId="3F417987" w14:textId="77777777" w:rsidR="00193C37" w:rsidRDefault="00193C37">
      <w:pPr>
        <w:rPr>
          <w:b/>
          <w:bCs/>
        </w:rPr>
      </w:pPr>
    </w:p>
    <w:p w14:paraId="4DE0163F" w14:textId="77777777" w:rsidR="00193C37" w:rsidRDefault="00193C37">
      <w:pPr>
        <w:rPr>
          <w:b/>
          <w:bCs/>
        </w:rPr>
      </w:pPr>
    </w:p>
    <w:p w14:paraId="28C23F70" w14:textId="77777777" w:rsidR="00193C37" w:rsidRDefault="00193C37">
      <w:pPr>
        <w:rPr>
          <w:b/>
          <w:bCs/>
        </w:rPr>
      </w:pPr>
    </w:p>
    <w:p w14:paraId="3F086947" w14:textId="77777777" w:rsidR="00193C37" w:rsidRDefault="00193C37">
      <w:pPr>
        <w:rPr>
          <w:b/>
          <w:bCs/>
        </w:rPr>
      </w:pPr>
    </w:p>
    <w:p w14:paraId="40BBAE79" w14:textId="77777777" w:rsidR="00193C37" w:rsidRDefault="00193C37">
      <w:pPr>
        <w:rPr>
          <w:b/>
          <w:bCs/>
        </w:rPr>
      </w:pPr>
    </w:p>
    <w:p w14:paraId="7B211E16" w14:textId="77777777" w:rsidR="00193C37" w:rsidRDefault="00193C37">
      <w:pPr>
        <w:rPr>
          <w:b/>
          <w:bCs/>
        </w:rPr>
      </w:pPr>
    </w:p>
    <w:p w14:paraId="408C32CB" w14:textId="77777777" w:rsidR="00193C37" w:rsidRDefault="00193C37">
      <w:pPr>
        <w:rPr>
          <w:b/>
          <w:bCs/>
        </w:rPr>
      </w:pPr>
    </w:p>
    <w:p w14:paraId="5D8578E0" w14:textId="77777777" w:rsidR="00193C37" w:rsidRDefault="00193C37">
      <w:pPr>
        <w:rPr>
          <w:b/>
          <w:bCs/>
        </w:rPr>
      </w:pPr>
    </w:p>
    <w:p w14:paraId="647B0F20" w14:textId="77777777" w:rsidR="00193C37" w:rsidRDefault="00193C37">
      <w:pPr>
        <w:rPr>
          <w:b/>
          <w:bCs/>
        </w:rPr>
      </w:pPr>
    </w:p>
    <w:p w14:paraId="60003216" w14:textId="77777777" w:rsidR="00193C37" w:rsidRDefault="00193C37">
      <w:pPr>
        <w:rPr>
          <w:b/>
          <w:bCs/>
        </w:rPr>
      </w:pPr>
    </w:p>
    <w:p w14:paraId="028E72AD" w14:textId="77777777" w:rsidR="00193C37" w:rsidRDefault="00193C37">
      <w:pPr>
        <w:rPr>
          <w:b/>
          <w:bCs/>
        </w:rPr>
      </w:pPr>
    </w:p>
    <w:p w14:paraId="2DD213EA" w14:textId="77777777" w:rsidR="00193C37" w:rsidRDefault="00193C37">
      <w:pPr>
        <w:rPr>
          <w:b/>
          <w:bCs/>
        </w:rPr>
      </w:pPr>
    </w:p>
    <w:p w14:paraId="6F52D345" w14:textId="77777777" w:rsidR="00193C37" w:rsidRDefault="00193C37">
      <w:pPr>
        <w:rPr>
          <w:b/>
          <w:bCs/>
        </w:rPr>
      </w:pPr>
    </w:p>
    <w:p w14:paraId="577FF80C" w14:textId="77777777" w:rsidR="00193C37" w:rsidRDefault="00000000">
      <w:pPr>
        <w:pStyle w:val="1"/>
      </w:pPr>
      <w:bookmarkStart w:id="31" w:name="_Toc1246"/>
      <w:r>
        <w:rPr>
          <w:rFonts w:hint="eastAsia"/>
        </w:rPr>
        <w:lastRenderedPageBreak/>
        <w:t>硬件评估结果</w:t>
      </w:r>
      <w:bookmarkEnd w:id="31"/>
    </w:p>
    <w:p w14:paraId="635BD978" w14:textId="77777777" w:rsidR="00193C37" w:rsidRDefault="00000000">
      <w:pPr>
        <w:rPr>
          <w:sz w:val="24"/>
        </w:rPr>
      </w:pPr>
      <w:r>
        <w:rPr>
          <w:sz w:val="24"/>
        </w:rPr>
        <w:t>Vivado</w:t>
      </w:r>
      <w:r>
        <w:rPr>
          <w:sz w:val="24"/>
        </w:rPr>
        <w:t>版本</w:t>
      </w:r>
      <w:r>
        <w:rPr>
          <w:rFonts w:hint="eastAsia"/>
          <w:sz w:val="24"/>
        </w:rPr>
        <w:t>: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93C37" w14:paraId="440A28E9" w14:textId="77777777">
        <w:tc>
          <w:tcPr>
            <w:tcW w:w="9242" w:type="dxa"/>
          </w:tcPr>
          <w:p w14:paraId="55B2CD2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Vivado v2024.2 (64-bit)</w:t>
            </w:r>
          </w:p>
          <w:p w14:paraId="47741A1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SW Build 5239630 on Fri Nov 08 22:35:27 MST 2024</w:t>
            </w:r>
          </w:p>
          <w:p w14:paraId="4C1AD46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IP Build 5239520 on Sun Nov 10 16:12:51 MST 2024</w:t>
            </w:r>
          </w:p>
          <w:p w14:paraId="3C5355A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Tool Version Limit: 2024.11</w:t>
            </w:r>
          </w:p>
          <w:p w14:paraId="6409A02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Copyright 1986-2022 Xilinx, Inc. All Rights Reserved.</w:t>
            </w:r>
          </w:p>
          <w:p w14:paraId="6052437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Copyright 2022-2024 Advanced Micro Devices, Inc. All Rights Reserved.</w:t>
            </w:r>
          </w:p>
          <w:p w14:paraId="4EF2649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SharedData Build 5239561 on Fri Nov 08 14:39:27 MST 2024</w:t>
            </w:r>
          </w:p>
        </w:tc>
      </w:tr>
    </w:tbl>
    <w:p w14:paraId="54D038A0" w14:textId="77777777" w:rsidR="00193C37" w:rsidRDefault="00000000">
      <w:pPr>
        <w:widowControl/>
        <w:jc w:val="left"/>
        <w:rPr>
          <w:color w:val="000000" w:themeColor="text1"/>
          <w:kern w:val="0"/>
          <w:sz w:val="24"/>
          <w:lang w:bidi="ar"/>
        </w:rPr>
      </w:pPr>
      <w:r>
        <w:rPr>
          <w:rFonts w:hint="eastAsia"/>
          <w:sz w:val="24"/>
        </w:rPr>
        <w:t>FPGA</w:t>
      </w:r>
      <w:r>
        <w:rPr>
          <w:rFonts w:hint="eastAsia"/>
          <w:sz w:val="24"/>
        </w:rPr>
        <w:t>型号</w:t>
      </w:r>
      <w:r>
        <w:rPr>
          <w:rFonts w:hint="eastAsia"/>
          <w:sz w:val="24"/>
        </w:rPr>
        <w:t>:</w:t>
      </w:r>
      <w:r>
        <w:rPr>
          <w:color w:val="000000" w:themeColor="text1"/>
          <w:kern w:val="0"/>
          <w:sz w:val="24"/>
          <w:lang w:bidi="ar"/>
        </w:rPr>
        <w:t>xcku15p-ffve1517-2-i</w:t>
      </w:r>
    </w:p>
    <w:p w14:paraId="531944FD" w14:textId="77777777" w:rsidR="00193C37" w:rsidRDefault="00000000">
      <w:pPr>
        <w:pStyle w:val="2"/>
      </w:pPr>
      <w:bookmarkStart w:id="32" w:name="_Toc25799"/>
      <w:r>
        <w:t>Synthesis</w:t>
      </w:r>
      <w:r>
        <w:t>结果</w:t>
      </w:r>
      <w:bookmarkEnd w:id="32"/>
    </w:p>
    <w:p w14:paraId="0B788936" w14:textId="77777777" w:rsidR="00193C37" w:rsidRDefault="00000000">
      <w:pPr>
        <w:pStyle w:val="3"/>
      </w:pPr>
      <w:bookmarkStart w:id="33" w:name="_Toc15082"/>
      <w:r>
        <w:t>硬件资源评估</w:t>
      </w:r>
      <w:bookmarkEnd w:id="33"/>
    </w:p>
    <w:p w14:paraId="2A34944A" w14:textId="77777777" w:rsidR="00193C37" w:rsidRDefault="00000000">
      <w:pPr>
        <w:widowControl/>
        <w:ind w:firstLine="420"/>
        <w:jc w:val="left"/>
        <w:rPr>
          <w:color w:val="000000"/>
          <w:kern w:val="0"/>
          <w:sz w:val="24"/>
          <w:lang w:bidi="ar"/>
        </w:rPr>
      </w:pP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综合后硬件资源评估结果如下，共消耗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6359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个</w:t>
      </w:r>
      <w:r>
        <w:rPr>
          <w:color w:val="000000"/>
          <w:kern w:val="0"/>
          <w:sz w:val="24"/>
          <w:lang w:bidi="ar"/>
        </w:rPr>
        <w:t>LUT</w:t>
      </w:r>
      <w:r>
        <w:rPr>
          <w:rFonts w:hint="eastAsia"/>
          <w:color w:val="000000"/>
          <w:kern w:val="0"/>
          <w:sz w:val="24"/>
          <w:lang w:bidi="ar"/>
        </w:rPr>
        <w:t>、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4428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个</w:t>
      </w:r>
      <w:r>
        <w:rPr>
          <w:color w:val="000000"/>
          <w:kern w:val="0"/>
          <w:sz w:val="24"/>
          <w:lang w:bidi="ar"/>
        </w:rPr>
        <w:t>FF</w:t>
      </w:r>
      <w:r>
        <w:rPr>
          <w:rFonts w:ascii="瀹嬩綋" w:eastAsia="瀹嬩綋" w:hAnsi="瀹嬩綋" w:cs="瀹嬩綋" w:hint="eastAsia"/>
          <w:color w:val="000000"/>
          <w:kern w:val="0"/>
          <w:sz w:val="24"/>
          <w:lang w:bidi="ar"/>
        </w:rPr>
        <w:t>、</w:t>
      </w:r>
      <w:r>
        <w:rPr>
          <w:b/>
          <w:bCs/>
          <w:color w:val="000000"/>
          <w:kern w:val="0"/>
          <w:sz w:val="24"/>
          <w:lang w:bidi="ar"/>
        </w:rPr>
        <w:t>1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9.5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个</w:t>
      </w:r>
      <w:r>
        <w:rPr>
          <w:color w:val="000000"/>
          <w:kern w:val="0"/>
          <w:sz w:val="24"/>
          <w:lang w:bidi="ar"/>
        </w:rPr>
        <w:t>BRAM</w:t>
      </w:r>
      <w:r>
        <w:rPr>
          <w:rFonts w:hint="eastAsia"/>
          <w:color w:val="000000"/>
          <w:kern w:val="0"/>
          <w:sz w:val="24"/>
          <w:lang w:bidi="ar"/>
        </w:rPr>
        <w:t>和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4</w:t>
      </w:r>
      <w:r>
        <w:rPr>
          <w:rFonts w:hint="eastAsia"/>
          <w:color w:val="000000"/>
          <w:kern w:val="0"/>
          <w:sz w:val="24"/>
          <w:lang w:bidi="ar"/>
        </w:rPr>
        <w:t>个</w:t>
      </w:r>
      <w:r>
        <w:rPr>
          <w:rFonts w:hint="eastAsia"/>
          <w:color w:val="000000"/>
          <w:kern w:val="0"/>
          <w:sz w:val="24"/>
          <w:lang w:bidi="ar"/>
        </w:rPr>
        <w:t>DSP</w:t>
      </w:r>
      <w:r>
        <w:rPr>
          <w:rFonts w:hint="eastAsia"/>
          <w:color w:val="000000"/>
          <w:kern w:val="0"/>
          <w:sz w:val="24"/>
          <w:lang w:bidi="ar"/>
        </w:rPr>
        <w:t>。</w:t>
      </w:r>
    </w:p>
    <w:p w14:paraId="3E29B326" w14:textId="77777777" w:rsidR="00193C37" w:rsidRDefault="00000000">
      <w:pPr>
        <w:widowControl/>
        <w:ind w:firstLine="420"/>
        <w:jc w:val="left"/>
      </w:pPr>
      <w:r>
        <w:rPr>
          <w:rFonts w:hint="eastAsia"/>
          <w:color w:val="000000"/>
          <w:kern w:val="0"/>
          <w:sz w:val="24"/>
          <w:lang w:bidi="ar"/>
        </w:rPr>
        <w:t>其中</w:t>
      </w:r>
      <w:r>
        <w:rPr>
          <w:rFonts w:hint="eastAsia"/>
          <w:color w:val="000000"/>
          <w:kern w:val="0"/>
          <w:sz w:val="24"/>
          <w:lang w:bidi="ar"/>
        </w:rPr>
        <w:t>Frodo</w:t>
      </w:r>
      <w:r>
        <w:rPr>
          <w:rFonts w:hint="eastAsia"/>
          <w:color w:val="000000"/>
          <w:kern w:val="0"/>
          <w:sz w:val="24"/>
          <w:lang w:bidi="ar"/>
        </w:rPr>
        <w:t>本体</w:t>
      </w:r>
      <w:r>
        <w:rPr>
          <w:rFonts w:hint="eastAsia"/>
          <w:color w:val="000000"/>
          <w:kern w:val="0"/>
          <w:sz w:val="24"/>
          <w:lang w:bidi="ar"/>
        </w:rPr>
        <w:t>(u_Frodo_top )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共消耗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5205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个</w:t>
      </w:r>
      <w:r>
        <w:rPr>
          <w:color w:val="000000"/>
          <w:kern w:val="0"/>
          <w:sz w:val="24"/>
          <w:lang w:bidi="ar"/>
        </w:rPr>
        <w:t>LUT</w:t>
      </w:r>
      <w:r>
        <w:rPr>
          <w:rFonts w:hint="eastAsia"/>
          <w:color w:val="000000"/>
          <w:kern w:val="0"/>
          <w:sz w:val="24"/>
          <w:lang w:bidi="ar"/>
        </w:rPr>
        <w:t>、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2730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个</w:t>
      </w:r>
      <w:r>
        <w:rPr>
          <w:color w:val="000000"/>
          <w:kern w:val="0"/>
          <w:sz w:val="24"/>
          <w:lang w:bidi="ar"/>
        </w:rPr>
        <w:t>FF</w:t>
      </w:r>
      <w:r>
        <w:rPr>
          <w:rFonts w:ascii="瀹嬩綋" w:eastAsia="瀹嬩綋" w:hAnsi="瀹嬩綋" w:cs="瀹嬩綋" w:hint="eastAsia"/>
          <w:color w:val="000000"/>
          <w:kern w:val="0"/>
          <w:sz w:val="24"/>
          <w:lang w:bidi="ar"/>
        </w:rPr>
        <w:t>、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16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 xml:space="preserve">个 </w:t>
      </w:r>
      <w:r>
        <w:rPr>
          <w:color w:val="000000"/>
          <w:kern w:val="0"/>
          <w:sz w:val="24"/>
          <w:lang w:bidi="ar"/>
        </w:rPr>
        <w:t>BRAM</w:t>
      </w:r>
      <w:r>
        <w:rPr>
          <w:rFonts w:hint="eastAsia"/>
          <w:color w:val="000000"/>
          <w:kern w:val="0"/>
          <w:sz w:val="24"/>
          <w:lang w:bidi="ar"/>
        </w:rPr>
        <w:t>和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4</w:t>
      </w:r>
      <w:r>
        <w:rPr>
          <w:rFonts w:hint="eastAsia"/>
          <w:color w:val="000000"/>
          <w:kern w:val="0"/>
          <w:sz w:val="24"/>
          <w:lang w:bidi="ar"/>
        </w:rPr>
        <w:t>个</w:t>
      </w:r>
      <w:r>
        <w:rPr>
          <w:rFonts w:hint="eastAsia"/>
          <w:color w:val="000000"/>
          <w:kern w:val="0"/>
          <w:sz w:val="24"/>
          <w:lang w:bidi="ar"/>
        </w:rPr>
        <w:t>DSP</w:t>
      </w:r>
      <w:r>
        <w:rPr>
          <w:rFonts w:hint="eastAsia"/>
          <w:color w:val="000000"/>
          <w:kern w:val="0"/>
          <w:sz w:val="24"/>
          <w:lang w:bidi="ar"/>
        </w:rPr>
        <w:t>。</w:t>
      </w:r>
    </w:p>
    <w:p w14:paraId="60CA9198" w14:textId="77777777" w:rsidR="00193C37" w:rsidRDefault="00000000">
      <w:r>
        <w:rPr>
          <w:noProof/>
        </w:rPr>
        <w:drawing>
          <wp:inline distT="0" distB="0" distL="114300" distR="114300" wp14:anchorId="6EA4260F" wp14:editId="2A550470">
            <wp:extent cx="5728970" cy="1560195"/>
            <wp:effectExtent l="0" t="0" r="5080" b="190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0576C" w14:textId="77777777" w:rsidR="00193C37" w:rsidRDefault="00000000">
      <w:pPr>
        <w:pStyle w:val="3"/>
      </w:pPr>
      <w:bookmarkStart w:id="34" w:name="_Toc12182"/>
      <w:r>
        <w:rPr>
          <w:rFonts w:hint="eastAsia"/>
        </w:rPr>
        <w:t>最高频率估计</w:t>
      </w:r>
      <w:bookmarkEnd w:id="34"/>
    </w:p>
    <w:p w14:paraId="7D66B6F4" w14:textId="77777777" w:rsidR="00193C37" w:rsidRDefault="00000000">
      <w:pPr>
        <w:widowControl/>
        <w:ind w:firstLine="420"/>
        <w:jc w:val="left"/>
        <w:rPr>
          <w:rFonts w:cs="瀹嬩綋"/>
          <w:color w:val="000000"/>
          <w:kern w:val="0"/>
          <w:sz w:val="24"/>
          <w:lang w:bidi="ar"/>
        </w:rPr>
      </w:pPr>
      <w:r>
        <w:rPr>
          <w:rFonts w:cs="瀹嬩綋"/>
          <w:color w:val="000000"/>
          <w:kern w:val="0"/>
          <w:sz w:val="24"/>
          <w:lang w:bidi="ar"/>
        </w:rPr>
        <w:t>综合的时序评估如下，建立时间的裕度为</w:t>
      </w:r>
      <w:r>
        <w:rPr>
          <w:rFonts w:hint="eastAsia"/>
          <w:color w:val="000000"/>
          <w:kern w:val="0"/>
          <w:sz w:val="24"/>
          <w:lang w:bidi="ar"/>
        </w:rPr>
        <w:t>4</w:t>
      </w:r>
      <w:r>
        <w:rPr>
          <w:color w:val="000000"/>
          <w:kern w:val="0"/>
          <w:sz w:val="24"/>
          <w:lang w:bidi="ar"/>
        </w:rPr>
        <w:t>.</w:t>
      </w:r>
      <w:r>
        <w:rPr>
          <w:rFonts w:hint="eastAsia"/>
          <w:color w:val="000000"/>
          <w:kern w:val="0"/>
          <w:sz w:val="24"/>
          <w:lang w:bidi="ar"/>
        </w:rPr>
        <w:t>841</w:t>
      </w:r>
      <w:r>
        <w:rPr>
          <w:color w:val="000000"/>
          <w:kern w:val="0"/>
          <w:sz w:val="24"/>
          <w:lang w:bidi="ar"/>
        </w:rPr>
        <w:t>ns</w:t>
      </w:r>
      <w:r>
        <w:rPr>
          <w:rFonts w:cs="瀹嬩綋"/>
          <w:color w:val="000000"/>
          <w:kern w:val="0"/>
          <w:sz w:val="24"/>
          <w:lang w:bidi="ar"/>
        </w:rPr>
        <w:t>，评估得到的最高频</w:t>
      </w:r>
      <w:r>
        <w:rPr>
          <w:rFonts w:cs="瀹嬩綋" w:hint="eastAsia"/>
          <w:color w:val="000000"/>
          <w:kern w:val="0"/>
          <w:sz w:val="24"/>
          <w:lang w:bidi="ar"/>
        </w:rPr>
        <w:t>1</w:t>
      </w:r>
      <w:r>
        <w:rPr>
          <w:rFonts w:cs="宋体" w:hint="eastAsia"/>
          <w:color w:val="000000"/>
          <w:kern w:val="0"/>
          <w:sz w:val="24"/>
          <w:lang w:bidi="ar"/>
        </w:rPr>
        <w:t>93.8</w:t>
      </w:r>
      <w:r>
        <w:rPr>
          <w:color w:val="000000"/>
          <w:kern w:val="0"/>
          <w:sz w:val="24"/>
          <w:lang w:bidi="ar"/>
        </w:rPr>
        <w:t>MH</w:t>
      </w:r>
      <w:r>
        <w:rPr>
          <w:rFonts w:hint="eastAsia"/>
          <w:color w:val="000000"/>
          <w:kern w:val="0"/>
          <w:sz w:val="24"/>
          <w:lang w:bidi="ar"/>
        </w:rPr>
        <w:t>z</w:t>
      </w:r>
      <w:r>
        <w:rPr>
          <w:rFonts w:cs="瀹嬩綋"/>
          <w:color w:val="000000"/>
          <w:kern w:val="0"/>
          <w:sz w:val="24"/>
          <w:lang w:bidi="ar"/>
        </w:rPr>
        <w:t>。综合过程的</w:t>
      </w:r>
      <w:r>
        <w:rPr>
          <w:color w:val="000000"/>
          <w:kern w:val="0"/>
          <w:sz w:val="24"/>
          <w:lang w:bidi="ar"/>
        </w:rPr>
        <w:t>Hold Slack</w:t>
      </w:r>
      <w:r>
        <w:rPr>
          <w:rFonts w:cs="瀹嬩綋"/>
          <w:color w:val="000000"/>
          <w:kern w:val="0"/>
          <w:sz w:val="24"/>
          <w:lang w:bidi="ar"/>
        </w:rPr>
        <w:t>不用考虑。</w:t>
      </w:r>
    </w:p>
    <w:p w14:paraId="68859DFB" w14:textId="77777777" w:rsidR="00193C37" w:rsidRDefault="00000000">
      <w:pPr>
        <w:widowControl/>
        <w:jc w:val="left"/>
        <w:rPr>
          <w:rFonts w:cs="瀹嬩綋"/>
          <w:color w:val="000000"/>
          <w:kern w:val="0"/>
          <w:sz w:val="24"/>
          <w:lang w:bidi="ar"/>
        </w:rPr>
      </w:pPr>
      <w:r>
        <w:rPr>
          <w:noProof/>
        </w:rPr>
        <w:drawing>
          <wp:inline distT="0" distB="0" distL="114300" distR="114300" wp14:anchorId="1A980140" wp14:editId="5474AF71">
            <wp:extent cx="5727065" cy="1262380"/>
            <wp:effectExtent l="12700" t="12700" r="13335" b="2032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12623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90AA363" w14:textId="77777777" w:rsidR="00193C37" w:rsidRDefault="00000000">
      <w:r>
        <w:rPr>
          <w:noProof/>
        </w:rPr>
        <w:lastRenderedPageBreak/>
        <w:drawing>
          <wp:inline distT="0" distB="0" distL="114300" distR="114300" wp14:anchorId="1B7B6EED" wp14:editId="695B2AA6">
            <wp:extent cx="5723890" cy="1223645"/>
            <wp:effectExtent l="12700" t="12700" r="16510" b="2095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22364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82AFACF" w14:textId="77777777" w:rsidR="00193C37" w:rsidRDefault="00000000">
      <w:pPr>
        <w:pStyle w:val="3"/>
      </w:pPr>
      <w:bookmarkStart w:id="35" w:name="_Toc8772"/>
      <w:r>
        <w:rPr>
          <w:rFonts w:hint="eastAsia"/>
        </w:rPr>
        <w:t>功耗评估</w:t>
      </w:r>
      <w:bookmarkEnd w:id="35"/>
    </w:p>
    <w:p w14:paraId="03E4BBFB" w14:textId="77777777" w:rsidR="00193C37" w:rsidRDefault="00000000">
      <w:pPr>
        <w:pStyle w:val="3"/>
        <w:numPr>
          <w:ilvl w:val="2"/>
          <w:numId w:val="0"/>
        </w:numPr>
        <w:tabs>
          <w:tab w:val="clear" w:pos="851"/>
        </w:tabs>
        <w:ind w:left="142"/>
      </w:pPr>
      <w:bookmarkStart w:id="36" w:name="_Toc30294"/>
      <w:r>
        <w:rPr>
          <w:rFonts w:hint="eastAsia"/>
          <w:b w:val="0"/>
          <w:bCs w:val="0"/>
          <w:sz w:val="24"/>
          <w:szCs w:val="24"/>
        </w:rPr>
        <w:t>功耗评估如下：</w:t>
      </w:r>
      <w:bookmarkEnd w:id="36"/>
    </w:p>
    <w:p w14:paraId="790C4B6B" w14:textId="77777777" w:rsidR="00193C37" w:rsidRDefault="00000000">
      <w:r>
        <w:rPr>
          <w:noProof/>
        </w:rPr>
        <w:drawing>
          <wp:inline distT="0" distB="0" distL="114300" distR="114300" wp14:anchorId="6980171E" wp14:editId="7203BA8E">
            <wp:extent cx="5726430" cy="3355975"/>
            <wp:effectExtent l="12700" t="12700" r="13970" b="2222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35597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7B653C3" w14:textId="77777777" w:rsidR="00193C37" w:rsidRDefault="00000000">
      <w:pPr>
        <w:pStyle w:val="2"/>
      </w:pPr>
      <w:bookmarkStart w:id="37" w:name="_Toc23361"/>
      <w:r>
        <w:t>Implementation</w:t>
      </w:r>
      <w:r>
        <w:t>结果</w:t>
      </w:r>
      <w:bookmarkEnd w:id="37"/>
    </w:p>
    <w:p w14:paraId="58B83E79" w14:textId="77777777" w:rsidR="00193C37" w:rsidRDefault="00000000">
      <w:pPr>
        <w:pStyle w:val="3"/>
      </w:pPr>
      <w:bookmarkStart w:id="38" w:name="_Toc6350"/>
      <w:r>
        <w:t>硬件资源评估</w:t>
      </w:r>
      <w:bookmarkEnd w:id="38"/>
    </w:p>
    <w:p w14:paraId="2F41919B" w14:textId="77777777" w:rsidR="00193C37" w:rsidRDefault="00000000">
      <w:pPr>
        <w:widowControl/>
        <w:ind w:firstLine="420"/>
        <w:jc w:val="left"/>
        <w:rPr>
          <w:color w:val="000000"/>
          <w:kern w:val="0"/>
          <w:sz w:val="24"/>
          <w:lang w:bidi="ar"/>
        </w:rPr>
      </w:pPr>
      <w:r>
        <w:rPr>
          <w:rFonts w:ascii="瀹嬩綋" w:eastAsia="瀹嬩綋" w:hAnsi="瀹嬩綋" w:cs="瀹嬩綋" w:hint="eastAsia"/>
          <w:color w:val="000000"/>
          <w:kern w:val="0"/>
          <w:sz w:val="24"/>
          <w:lang w:bidi="ar"/>
        </w:rPr>
        <w:t>实现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后硬件资源评估结果如下，共消耗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6640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个</w:t>
      </w:r>
      <w:r>
        <w:rPr>
          <w:color w:val="000000"/>
          <w:kern w:val="0"/>
          <w:sz w:val="24"/>
          <w:lang w:bidi="ar"/>
        </w:rPr>
        <w:t>LUT</w:t>
      </w:r>
      <w:r>
        <w:rPr>
          <w:rFonts w:hint="eastAsia"/>
          <w:color w:val="000000"/>
          <w:kern w:val="0"/>
          <w:sz w:val="24"/>
          <w:lang w:bidi="ar"/>
        </w:rPr>
        <w:t>、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4923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个</w:t>
      </w:r>
      <w:r>
        <w:rPr>
          <w:color w:val="000000"/>
          <w:kern w:val="0"/>
          <w:sz w:val="24"/>
          <w:lang w:bidi="ar"/>
        </w:rPr>
        <w:t>FF</w:t>
      </w:r>
      <w:r>
        <w:rPr>
          <w:rFonts w:ascii="瀹嬩綋" w:eastAsia="瀹嬩綋" w:hAnsi="瀹嬩綋" w:cs="瀹嬩綋" w:hint="eastAsia"/>
          <w:color w:val="000000"/>
          <w:kern w:val="0"/>
          <w:sz w:val="24"/>
          <w:lang w:bidi="ar"/>
        </w:rPr>
        <w:t>、</w:t>
      </w:r>
      <w:r>
        <w:rPr>
          <w:b/>
          <w:bCs/>
          <w:color w:val="000000"/>
          <w:kern w:val="0"/>
          <w:sz w:val="24"/>
          <w:lang w:bidi="ar"/>
        </w:rPr>
        <w:t>1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9.5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个</w:t>
      </w:r>
      <w:r>
        <w:rPr>
          <w:color w:val="000000"/>
          <w:kern w:val="0"/>
          <w:sz w:val="24"/>
          <w:lang w:bidi="ar"/>
        </w:rPr>
        <w:t>BRAM</w:t>
      </w:r>
      <w:r>
        <w:rPr>
          <w:rFonts w:hint="eastAsia"/>
          <w:color w:val="000000"/>
          <w:kern w:val="0"/>
          <w:sz w:val="24"/>
          <w:lang w:bidi="ar"/>
        </w:rPr>
        <w:t>和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4</w:t>
      </w:r>
      <w:r>
        <w:rPr>
          <w:rFonts w:hint="eastAsia"/>
          <w:color w:val="000000"/>
          <w:kern w:val="0"/>
          <w:sz w:val="24"/>
          <w:lang w:bidi="ar"/>
        </w:rPr>
        <w:t>个</w:t>
      </w:r>
      <w:r>
        <w:rPr>
          <w:rFonts w:hint="eastAsia"/>
          <w:color w:val="000000"/>
          <w:kern w:val="0"/>
          <w:sz w:val="24"/>
          <w:lang w:bidi="ar"/>
        </w:rPr>
        <w:t>DSP</w:t>
      </w:r>
      <w:r>
        <w:rPr>
          <w:rFonts w:hint="eastAsia"/>
          <w:color w:val="000000"/>
          <w:kern w:val="0"/>
          <w:sz w:val="24"/>
          <w:lang w:bidi="ar"/>
        </w:rPr>
        <w:t>。</w:t>
      </w:r>
    </w:p>
    <w:p w14:paraId="017BC57F" w14:textId="77777777" w:rsidR="00193C37" w:rsidRDefault="00000000">
      <w:pPr>
        <w:widowControl/>
        <w:ind w:firstLine="420"/>
        <w:jc w:val="left"/>
      </w:pPr>
      <w:r>
        <w:rPr>
          <w:rFonts w:hint="eastAsia"/>
          <w:color w:val="000000"/>
          <w:kern w:val="0"/>
          <w:sz w:val="24"/>
          <w:lang w:bidi="ar"/>
        </w:rPr>
        <w:t>其中</w:t>
      </w:r>
      <w:r>
        <w:rPr>
          <w:rFonts w:hint="eastAsia"/>
          <w:color w:val="000000"/>
          <w:kern w:val="0"/>
          <w:sz w:val="24"/>
          <w:lang w:bidi="ar"/>
        </w:rPr>
        <w:t>Frodo</w:t>
      </w:r>
      <w:r>
        <w:rPr>
          <w:rFonts w:hint="eastAsia"/>
          <w:color w:val="000000"/>
          <w:kern w:val="0"/>
          <w:sz w:val="24"/>
          <w:lang w:bidi="ar"/>
        </w:rPr>
        <w:t>本体</w:t>
      </w:r>
      <w:r>
        <w:rPr>
          <w:rFonts w:hint="eastAsia"/>
          <w:color w:val="000000"/>
          <w:kern w:val="0"/>
          <w:sz w:val="24"/>
          <w:lang w:bidi="ar"/>
        </w:rPr>
        <w:t>(u_Frodo_top )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共消耗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5144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个</w:t>
      </w:r>
      <w:r>
        <w:rPr>
          <w:color w:val="000000"/>
          <w:kern w:val="0"/>
          <w:sz w:val="24"/>
          <w:lang w:bidi="ar"/>
        </w:rPr>
        <w:t>LUT</w:t>
      </w:r>
      <w:r>
        <w:rPr>
          <w:rFonts w:hint="eastAsia"/>
          <w:color w:val="000000"/>
          <w:kern w:val="0"/>
          <w:sz w:val="24"/>
          <w:lang w:bidi="ar"/>
        </w:rPr>
        <w:t>、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2530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>个</w:t>
      </w:r>
      <w:r>
        <w:rPr>
          <w:color w:val="000000"/>
          <w:kern w:val="0"/>
          <w:sz w:val="24"/>
          <w:lang w:bidi="ar"/>
        </w:rPr>
        <w:t>FF</w:t>
      </w:r>
      <w:r>
        <w:rPr>
          <w:rFonts w:ascii="瀹嬩綋" w:eastAsia="瀹嬩綋" w:hAnsi="瀹嬩綋" w:cs="瀹嬩綋" w:hint="eastAsia"/>
          <w:color w:val="000000"/>
          <w:kern w:val="0"/>
          <w:sz w:val="24"/>
          <w:lang w:bidi="ar"/>
        </w:rPr>
        <w:t>、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16</w:t>
      </w:r>
      <w:r>
        <w:rPr>
          <w:rFonts w:ascii="瀹嬩綋" w:eastAsia="瀹嬩綋" w:hAnsi="瀹嬩綋" w:cs="瀹嬩綋"/>
          <w:color w:val="000000"/>
          <w:kern w:val="0"/>
          <w:sz w:val="24"/>
          <w:lang w:bidi="ar"/>
        </w:rPr>
        <w:t xml:space="preserve">个 </w:t>
      </w:r>
      <w:r>
        <w:rPr>
          <w:color w:val="000000"/>
          <w:kern w:val="0"/>
          <w:sz w:val="24"/>
          <w:lang w:bidi="ar"/>
        </w:rPr>
        <w:t>BRAM</w:t>
      </w:r>
      <w:r>
        <w:rPr>
          <w:rFonts w:hint="eastAsia"/>
          <w:color w:val="000000"/>
          <w:kern w:val="0"/>
          <w:sz w:val="24"/>
          <w:lang w:bidi="ar"/>
        </w:rPr>
        <w:t>和</w:t>
      </w:r>
      <w:r>
        <w:rPr>
          <w:rFonts w:hint="eastAsia"/>
          <w:b/>
          <w:bCs/>
          <w:color w:val="000000"/>
          <w:kern w:val="0"/>
          <w:sz w:val="24"/>
          <w:lang w:bidi="ar"/>
        </w:rPr>
        <w:t>4</w:t>
      </w:r>
      <w:r>
        <w:rPr>
          <w:rFonts w:hint="eastAsia"/>
          <w:color w:val="000000"/>
          <w:kern w:val="0"/>
          <w:sz w:val="24"/>
          <w:lang w:bidi="ar"/>
        </w:rPr>
        <w:t>个</w:t>
      </w:r>
      <w:r>
        <w:rPr>
          <w:rFonts w:hint="eastAsia"/>
          <w:color w:val="000000"/>
          <w:kern w:val="0"/>
          <w:sz w:val="24"/>
          <w:lang w:bidi="ar"/>
        </w:rPr>
        <w:t>DSP</w:t>
      </w:r>
      <w:r>
        <w:rPr>
          <w:rFonts w:hint="eastAsia"/>
          <w:color w:val="000000"/>
          <w:kern w:val="0"/>
          <w:sz w:val="24"/>
          <w:lang w:bidi="ar"/>
        </w:rPr>
        <w:t>。</w:t>
      </w:r>
    </w:p>
    <w:p w14:paraId="045458FB" w14:textId="77777777" w:rsidR="00193C37" w:rsidRDefault="00193C37"/>
    <w:p w14:paraId="32E63F5F" w14:textId="77777777" w:rsidR="00193C37" w:rsidRDefault="00000000">
      <w:r>
        <w:rPr>
          <w:noProof/>
        </w:rPr>
        <w:lastRenderedPageBreak/>
        <w:drawing>
          <wp:inline distT="0" distB="0" distL="114300" distR="114300" wp14:anchorId="1418BF91" wp14:editId="1479D966">
            <wp:extent cx="5727700" cy="1197610"/>
            <wp:effectExtent l="12700" t="12700" r="12700" b="2794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9761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619E899" w14:textId="77777777" w:rsidR="00193C37" w:rsidRDefault="00000000">
      <w:pPr>
        <w:pStyle w:val="3"/>
      </w:pPr>
      <w:bookmarkStart w:id="39" w:name="_Toc11304"/>
      <w:r>
        <w:rPr>
          <w:rFonts w:hint="eastAsia"/>
        </w:rPr>
        <w:t>最高频率估计</w:t>
      </w:r>
      <w:bookmarkEnd w:id="39"/>
    </w:p>
    <w:p w14:paraId="6AFD2243" w14:textId="77777777" w:rsidR="00193C37" w:rsidRDefault="00000000">
      <w:pPr>
        <w:widowControl/>
        <w:ind w:firstLine="420"/>
        <w:jc w:val="left"/>
        <w:rPr>
          <w:rFonts w:cs="瀹嬩綋"/>
          <w:color w:val="000000"/>
          <w:kern w:val="0"/>
          <w:sz w:val="24"/>
          <w:lang w:bidi="ar"/>
        </w:rPr>
      </w:pPr>
      <w:r>
        <w:rPr>
          <w:rFonts w:cs="瀹嬩綋" w:hint="eastAsia"/>
          <w:color w:val="000000"/>
          <w:kern w:val="0"/>
          <w:sz w:val="24"/>
          <w:lang w:bidi="ar"/>
        </w:rPr>
        <w:t>实现后</w:t>
      </w:r>
      <w:r>
        <w:rPr>
          <w:rFonts w:cs="瀹嬩綋"/>
          <w:color w:val="000000"/>
          <w:kern w:val="0"/>
          <w:sz w:val="24"/>
          <w:lang w:bidi="ar"/>
        </w:rPr>
        <w:t>的时序评估如下，建立时间的裕度为</w:t>
      </w:r>
      <w:r>
        <w:rPr>
          <w:rFonts w:hint="eastAsia"/>
          <w:color w:val="000000"/>
          <w:kern w:val="0"/>
          <w:sz w:val="24"/>
          <w:lang w:bidi="ar"/>
        </w:rPr>
        <w:t>2</w:t>
      </w:r>
      <w:r>
        <w:rPr>
          <w:color w:val="000000"/>
          <w:kern w:val="0"/>
          <w:sz w:val="24"/>
          <w:lang w:bidi="ar"/>
        </w:rPr>
        <w:t>.</w:t>
      </w:r>
      <w:r>
        <w:rPr>
          <w:rFonts w:hint="eastAsia"/>
          <w:color w:val="000000"/>
          <w:kern w:val="0"/>
          <w:sz w:val="24"/>
          <w:lang w:bidi="ar"/>
        </w:rPr>
        <w:t>682</w:t>
      </w:r>
      <w:r>
        <w:rPr>
          <w:color w:val="000000"/>
          <w:kern w:val="0"/>
          <w:sz w:val="24"/>
          <w:lang w:bidi="ar"/>
        </w:rPr>
        <w:t>ns</w:t>
      </w:r>
      <w:r>
        <w:rPr>
          <w:rFonts w:cs="瀹嬩綋"/>
          <w:color w:val="000000"/>
          <w:kern w:val="0"/>
          <w:sz w:val="24"/>
          <w:lang w:bidi="ar"/>
        </w:rPr>
        <w:t>，评估得到的最高频</w:t>
      </w:r>
      <w:r>
        <w:rPr>
          <w:rFonts w:cs="瀹嬩綋" w:hint="eastAsia"/>
          <w:color w:val="000000"/>
          <w:kern w:val="0"/>
          <w:sz w:val="24"/>
          <w:lang w:bidi="ar"/>
        </w:rPr>
        <w:t>136.6</w:t>
      </w:r>
      <w:r>
        <w:rPr>
          <w:color w:val="000000"/>
          <w:kern w:val="0"/>
          <w:sz w:val="24"/>
          <w:lang w:bidi="ar"/>
        </w:rPr>
        <w:t>MH</w:t>
      </w:r>
      <w:r>
        <w:rPr>
          <w:rFonts w:hint="eastAsia"/>
          <w:color w:val="000000"/>
          <w:kern w:val="0"/>
          <w:sz w:val="24"/>
          <w:lang w:bidi="ar"/>
        </w:rPr>
        <w:t>z</w:t>
      </w:r>
      <w:r>
        <w:rPr>
          <w:rFonts w:cs="瀹嬩綋"/>
          <w:color w:val="000000"/>
          <w:kern w:val="0"/>
          <w:sz w:val="24"/>
          <w:lang w:bidi="ar"/>
        </w:rPr>
        <w:t>。</w:t>
      </w:r>
    </w:p>
    <w:p w14:paraId="0C18636C" w14:textId="77777777" w:rsidR="00193C37" w:rsidRDefault="00000000">
      <w:pPr>
        <w:widowControl/>
        <w:jc w:val="left"/>
        <w:rPr>
          <w:rFonts w:cs="瀹嬩綋"/>
          <w:color w:val="000000"/>
          <w:kern w:val="0"/>
          <w:sz w:val="24"/>
          <w:lang w:bidi="ar"/>
        </w:rPr>
      </w:pPr>
      <w:r>
        <w:rPr>
          <w:noProof/>
        </w:rPr>
        <w:drawing>
          <wp:inline distT="0" distB="0" distL="114300" distR="114300" wp14:anchorId="2195C89E" wp14:editId="0A3E0F79">
            <wp:extent cx="5718175" cy="927735"/>
            <wp:effectExtent l="12700" t="12700" r="22225" b="31115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92773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EAADC1C" w14:textId="77777777" w:rsidR="00193C37" w:rsidRDefault="00000000">
      <w:r>
        <w:rPr>
          <w:noProof/>
        </w:rPr>
        <w:drawing>
          <wp:inline distT="0" distB="0" distL="114300" distR="114300" wp14:anchorId="09E43FAB" wp14:editId="146B4B21">
            <wp:extent cx="5726430" cy="1414780"/>
            <wp:effectExtent l="12700" t="12700" r="13970" b="20320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4147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BCAE8A7" w14:textId="77777777" w:rsidR="00193C37" w:rsidRDefault="00000000">
      <w:pPr>
        <w:pStyle w:val="3"/>
      </w:pPr>
      <w:bookmarkStart w:id="40" w:name="_Toc6981"/>
      <w:r>
        <w:rPr>
          <w:rFonts w:hint="eastAsia"/>
        </w:rPr>
        <w:t>功耗评估</w:t>
      </w:r>
      <w:bookmarkEnd w:id="40"/>
    </w:p>
    <w:p w14:paraId="524C1746" w14:textId="77777777" w:rsidR="00193C37" w:rsidRDefault="00000000">
      <w:pPr>
        <w:pStyle w:val="3"/>
        <w:numPr>
          <w:ilvl w:val="2"/>
          <w:numId w:val="0"/>
        </w:numPr>
        <w:tabs>
          <w:tab w:val="clear" w:pos="851"/>
        </w:tabs>
        <w:ind w:left="142"/>
      </w:pPr>
      <w:bookmarkStart w:id="41" w:name="_Toc27357"/>
      <w:r>
        <w:rPr>
          <w:rFonts w:hint="eastAsia"/>
          <w:b w:val="0"/>
          <w:bCs w:val="0"/>
          <w:sz w:val="24"/>
          <w:szCs w:val="24"/>
        </w:rPr>
        <w:t>功耗评估如下：</w:t>
      </w:r>
      <w:bookmarkEnd w:id="41"/>
    </w:p>
    <w:p w14:paraId="4C25B2A5" w14:textId="77777777" w:rsidR="00193C37" w:rsidRDefault="00000000">
      <w:r>
        <w:rPr>
          <w:noProof/>
        </w:rPr>
        <w:drawing>
          <wp:inline distT="0" distB="0" distL="114300" distR="114300" wp14:anchorId="732DF9D1" wp14:editId="45D5B60B">
            <wp:extent cx="5730875" cy="3338195"/>
            <wp:effectExtent l="12700" t="12700" r="28575" b="20955"/>
            <wp:docPr id="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33819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D433217" w14:textId="77777777" w:rsidR="00193C37" w:rsidRDefault="00000000">
      <w:pPr>
        <w:pStyle w:val="2"/>
        <w:rPr>
          <w:color w:val="000000" w:themeColor="text1"/>
        </w:rPr>
      </w:pPr>
      <w:bookmarkStart w:id="42" w:name="_Toc7163"/>
      <w:r>
        <w:rPr>
          <w:rFonts w:hint="eastAsia"/>
          <w:color w:val="000000" w:themeColor="text1"/>
        </w:rPr>
        <w:lastRenderedPageBreak/>
        <w:t>等效逻辑门数评估</w:t>
      </w:r>
      <w:bookmarkEnd w:id="42"/>
    </w:p>
    <w:p w14:paraId="75E58780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以下为</w:t>
      </w:r>
      <w:r>
        <w:rPr>
          <w:rFonts w:hint="eastAsia"/>
          <w:sz w:val="24"/>
        </w:rPr>
        <w:t>DC</w:t>
      </w:r>
      <w:r>
        <w:rPr>
          <w:rFonts w:hint="eastAsia"/>
          <w:sz w:val="24"/>
        </w:rPr>
        <w:t>综合所得</w:t>
      </w:r>
      <w:r>
        <w:rPr>
          <w:rFonts w:hint="eastAsia"/>
          <w:sz w:val="24"/>
        </w:rPr>
        <w:t xml:space="preserve">Total cell area </w:t>
      </w:r>
    </w:p>
    <w:p w14:paraId="018C2FF7" w14:textId="77777777" w:rsidR="00193C37" w:rsidRDefault="00000000">
      <w:r>
        <w:rPr>
          <w:noProof/>
        </w:rPr>
        <w:drawing>
          <wp:inline distT="0" distB="0" distL="114300" distR="114300" wp14:anchorId="32B5AC39" wp14:editId="7E9CD394">
            <wp:extent cx="5726430" cy="1746250"/>
            <wp:effectExtent l="0" t="0" r="762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D0F2" w14:textId="77777777" w:rsidR="00193C37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可得</w:t>
      </w:r>
      <w:r>
        <w:rPr>
          <w:rFonts w:hint="eastAsia"/>
          <w:sz w:val="24"/>
        </w:rPr>
        <w:t>Total cell area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166721.015792</w:t>
      </w:r>
      <w:r>
        <w:rPr>
          <w:rFonts w:hint="eastAsia"/>
          <w:sz w:val="24"/>
        </w:rPr>
        <w:t>，保守估计等效逻辑门数为</w:t>
      </w:r>
      <w:r>
        <w:rPr>
          <w:rFonts w:hint="eastAsia"/>
          <w:sz w:val="24"/>
        </w:rPr>
        <w:t>315,043.49</w:t>
      </w:r>
      <w:r>
        <w:rPr>
          <w:rFonts w:hint="eastAsia"/>
          <w:sz w:val="24"/>
        </w:rPr>
        <w:t>，在</w:t>
      </w:r>
      <w:r>
        <w:rPr>
          <w:rFonts w:hint="eastAsia"/>
          <w:sz w:val="24"/>
        </w:rPr>
        <w:t>31</w:t>
      </w:r>
      <w:r>
        <w:rPr>
          <w:rFonts w:hint="eastAsia"/>
          <w:sz w:val="24"/>
        </w:rPr>
        <w:t>万等效逻辑门左右，远小于预期的</w:t>
      </w:r>
      <w:r>
        <w:rPr>
          <w:rFonts w:hint="eastAsia"/>
          <w:sz w:val="24"/>
        </w:rPr>
        <w:t>100</w:t>
      </w:r>
      <w:r>
        <w:rPr>
          <w:rFonts w:hint="eastAsia"/>
          <w:sz w:val="24"/>
        </w:rPr>
        <w:t>万门，且在不同驱动能力下等效逻辑门数可能有所降低，符合小于</w:t>
      </w:r>
      <w:r>
        <w:rPr>
          <w:rFonts w:hint="eastAsia"/>
          <w:sz w:val="24"/>
        </w:rPr>
        <w:t>100</w:t>
      </w:r>
      <w:r>
        <w:rPr>
          <w:rFonts w:hint="eastAsia"/>
          <w:sz w:val="24"/>
        </w:rPr>
        <w:t>万的门要求。</w:t>
      </w:r>
    </w:p>
    <w:p w14:paraId="2514D94A" w14:textId="77777777" w:rsidR="00193C37" w:rsidRDefault="00193C37">
      <w:pPr>
        <w:rPr>
          <w:sz w:val="24"/>
        </w:rPr>
      </w:pPr>
    </w:p>
    <w:p w14:paraId="2BE0B730" w14:textId="77777777" w:rsidR="00193C37" w:rsidRDefault="00000000">
      <w:pPr>
        <w:pStyle w:val="2"/>
      </w:pPr>
      <w:bookmarkStart w:id="43" w:name="_Toc1245"/>
      <w:r>
        <w:rPr>
          <w:rFonts w:hint="eastAsia"/>
        </w:rPr>
        <w:t>PTPX</w:t>
      </w:r>
      <w:r>
        <w:rPr>
          <w:rFonts w:hint="eastAsia"/>
        </w:rPr>
        <w:t>功耗分析</w:t>
      </w:r>
      <w:bookmarkEnd w:id="43"/>
    </w:p>
    <w:p w14:paraId="66E074F7" w14:textId="77777777" w:rsidR="00193C37" w:rsidRDefault="00000000">
      <w:pPr>
        <w:pStyle w:val="3"/>
      </w:pPr>
      <w:bookmarkStart w:id="44" w:name="_Toc432"/>
      <w:r>
        <w:rPr>
          <w:rFonts w:hint="eastAsia"/>
        </w:rPr>
        <w:t>在</w:t>
      </w:r>
      <w:r>
        <w:rPr>
          <w:rFonts w:hint="eastAsia"/>
        </w:rPr>
        <w:t>16Mhz</w:t>
      </w:r>
      <w:r>
        <w:rPr>
          <w:rFonts w:hint="eastAsia"/>
        </w:rPr>
        <w:t>时钟下功耗分析</w:t>
      </w:r>
      <w:bookmarkEnd w:id="44"/>
    </w:p>
    <w:p w14:paraId="4BF42157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16Mhz</w:t>
      </w:r>
      <w:r>
        <w:rPr>
          <w:rFonts w:hint="eastAsia"/>
          <w:sz w:val="24"/>
        </w:rPr>
        <w:t>时钟下的</w:t>
      </w:r>
      <w:r>
        <w:rPr>
          <w:rFonts w:hint="eastAsia"/>
          <w:sz w:val="24"/>
        </w:rPr>
        <w:t>PTPX</w:t>
      </w:r>
      <w:r>
        <w:rPr>
          <w:rFonts w:hint="eastAsia"/>
          <w:sz w:val="24"/>
        </w:rPr>
        <w:t>功耗分析报告如下：</w:t>
      </w:r>
    </w:p>
    <w:p w14:paraId="6FAFD8E0" w14:textId="77777777" w:rsidR="00193C37" w:rsidRDefault="00000000">
      <w:pPr>
        <w:jc w:val="center"/>
      </w:pPr>
      <w:r>
        <w:rPr>
          <w:noProof/>
        </w:rPr>
        <w:drawing>
          <wp:inline distT="0" distB="0" distL="114300" distR="114300" wp14:anchorId="616DE2E7" wp14:editId="4FA6A7C9">
            <wp:extent cx="5424805" cy="3616325"/>
            <wp:effectExtent l="0" t="0" r="4445" b="317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F426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由图可知</w:t>
      </w:r>
      <w:r>
        <w:rPr>
          <w:rFonts w:hint="eastAsia"/>
          <w:sz w:val="24"/>
        </w:rPr>
        <w:t>16Mhz</w:t>
      </w:r>
      <w:r>
        <w:rPr>
          <w:rFonts w:hint="eastAsia"/>
          <w:sz w:val="24"/>
        </w:rPr>
        <w:t>下</w:t>
      </w:r>
      <w:r>
        <w:rPr>
          <w:rFonts w:hint="eastAsia"/>
          <w:sz w:val="24"/>
        </w:rPr>
        <w:t>PTPX</w:t>
      </w:r>
      <w:r>
        <w:rPr>
          <w:rFonts w:hint="eastAsia"/>
          <w:sz w:val="24"/>
        </w:rPr>
        <w:t>分析出的总峰值功耗为</w:t>
      </w:r>
      <w:r>
        <w:rPr>
          <w:rFonts w:hint="eastAsia"/>
          <w:sz w:val="24"/>
        </w:rPr>
        <w:t>8.069w</w:t>
      </w:r>
      <w:r>
        <w:rPr>
          <w:rFonts w:hint="eastAsia"/>
          <w:sz w:val="24"/>
        </w:rPr>
        <w:t>，其他数据如下表所示：</w:t>
      </w:r>
    </w:p>
    <w:p w14:paraId="0CE62981" w14:textId="77777777" w:rsidR="00193C37" w:rsidRDefault="00193C37"/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433"/>
        <w:gridCol w:w="1387"/>
        <w:gridCol w:w="1691"/>
        <w:gridCol w:w="1540"/>
        <w:gridCol w:w="1540"/>
      </w:tblGrid>
      <w:tr w:rsidR="00193C37" w14:paraId="486382E5" w14:textId="77777777">
        <w:trPr>
          <w:jc w:val="center"/>
        </w:trPr>
        <w:tc>
          <w:tcPr>
            <w:tcW w:w="1433" w:type="dxa"/>
            <w:vAlign w:val="center"/>
          </w:tcPr>
          <w:p w14:paraId="74D2E937" w14:textId="77777777" w:rsidR="00193C37" w:rsidRDefault="00000000">
            <w:pPr>
              <w:jc w:val="center"/>
            </w:pPr>
            <w:r>
              <w:rPr>
                <w:rFonts w:hint="eastAsia"/>
              </w:rPr>
              <w:lastRenderedPageBreak/>
              <w:t>模块</w:t>
            </w:r>
          </w:p>
        </w:tc>
        <w:tc>
          <w:tcPr>
            <w:tcW w:w="1387" w:type="dxa"/>
            <w:vAlign w:val="center"/>
          </w:tcPr>
          <w:p w14:paraId="5A49DB64" w14:textId="77777777" w:rsidR="00193C37" w:rsidRDefault="00000000">
            <w:pPr>
              <w:jc w:val="center"/>
            </w:pPr>
            <w:r>
              <w:rPr>
                <w:rFonts w:hint="eastAsia"/>
              </w:rPr>
              <w:t>Int Power(w)</w:t>
            </w:r>
          </w:p>
        </w:tc>
        <w:tc>
          <w:tcPr>
            <w:tcW w:w="1691" w:type="dxa"/>
            <w:vAlign w:val="center"/>
          </w:tcPr>
          <w:p w14:paraId="5E726145" w14:textId="77777777" w:rsidR="00193C37" w:rsidRDefault="00000000">
            <w:pPr>
              <w:jc w:val="center"/>
            </w:pPr>
            <w:r>
              <w:rPr>
                <w:rFonts w:hint="eastAsia"/>
              </w:rPr>
              <w:t>Swtich Power(w)</w:t>
            </w:r>
          </w:p>
        </w:tc>
        <w:tc>
          <w:tcPr>
            <w:tcW w:w="1540" w:type="dxa"/>
            <w:vAlign w:val="center"/>
          </w:tcPr>
          <w:p w14:paraId="650A7B04" w14:textId="77777777" w:rsidR="00193C37" w:rsidRDefault="00000000">
            <w:pPr>
              <w:jc w:val="center"/>
            </w:pPr>
            <w:r>
              <w:rPr>
                <w:rFonts w:hint="eastAsia"/>
              </w:rPr>
              <w:t>Leak Power(w)</w:t>
            </w:r>
          </w:p>
        </w:tc>
        <w:tc>
          <w:tcPr>
            <w:tcW w:w="1540" w:type="dxa"/>
            <w:vAlign w:val="center"/>
          </w:tcPr>
          <w:p w14:paraId="5E1E3852" w14:textId="77777777" w:rsidR="00193C37" w:rsidRDefault="00000000">
            <w:pPr>
              <w:jc w:val="center"/>
            </w:pPr>
            <w:r>
              <w:rPr>
                <w:rFonts w:hint="eastAsia"/>
              </w:rPr>
              <w:t>Total Power(w)</w:t>
            </w:r>
          </w:p>
        </w:tc>
      </w:tr>
      <w:tr w:rsidR="00193C37" w14:paraId="3B7EB9F3" w14:textId="77777777">
        <w:trPr>
          <w:jc w:val="center"/>
        </w:trPr>
        <w:tc>
          <w:tcPr>
            <w:tcW w:w="1433" w:type="dxa"/>
            <w:vAlign w:val="center"/>
          </w:tcPr>
          <w:p w14:paraId="2CA1749E" w14:textId="77777777" w:rsidR="00193C37" w:rsidRDefault="00000000">
            <w:pPr>
              <w:jc w:val="center"/>
            </w:pPr>
            <w:r>
              <w:rPr>
                <w:rFonts w:hint="eastAsia"/>
              </w:rPr>
              <w:t>总体工程</w:t>
            </w:r>
          </w:p>
        </w:tc>
        <w:tc>
          <w:tcPr>
            <w:tcW w:w="1387" w:type="dxa"/>
            <w:vAlign w:val="center"/>
          </w:tcPr>
          <w:p w14:paraId="49039AAE" w14:textId="77777777" w:rsidR="00193C37" w:rsidRDefault="00000000">
            <w:pPr>
              <w:jc w:val="center"/>
            </w:pPr>
            <w:r>
              <w:rPr>
                <w:rFonts w:hint="eastAsia"/>
              </w:rPr>
              <w:t>1.28e</w:t>
            </w:r>
            <w:r>
              <w:rPr>
                <w:rFonts w:hint="eastAsia"/>
                <w:vertAlign w:val="superscript"/>
              </w:rPr>
              <w:t xml:space="preserve"> - 3</w:t>
            </w:r>
          </w:p>
        </w:tc>
        <w:tc>
          <w:tcPr>
            <w:tcW w:w="1691" w:type="dxa"/>
            <w:vAlign w:val="center"/>
          </w:tcPr>
          <w:p w14:paraId="2A51D16A" w14:textId="77777777" w:rsidR="00193C37" w:rsidRDefault="00000000">
            <w:pPr>
              <w:jc w:val="center"/>
            </w:pPr>
            <w:r>
              <w:rPr>
                <w:rFonts w:hint="eastAsia"/>
              </w:rPr>
              <w:t>1.38e</w:t>
            </w:r>
            <w:r>
              <w:rPr>
                <w:rFonts w:hint="eastAsia"/>
                <w:vertAlign w:val="superscript"/>
              </w:rPr>
              <w:t xml:space="preserve"> - 5</w:t>
            </w:r>
          </w:p>
        </w:tc>
        <w:tc>
          <w:tcPr>
            <w:tcW w:w="1540" w:type="dxa"/>
            <w:vAlign w:val="center"/>
          </w:tcPr>
          <w:p w14:paraId="1FDB9EEF" w14:textId="77777777" w:rsidR="00193C37" w:rsidRDefault="00000000">
            <w:pPr>
              <w:jc w:val="center"/>
            </w:pPr>
            <w:r>
              <w:rPr>
                <w:rFonts w:hint="eastAsia"/>
              </w:rPr>
              <w:t>2.49e</w:t>
            </w:r>
            <w:r>
              <w:rPr>
                <w:rFonts w:hint="eastAsia"/>
                <w:vertAlign w:val="superscript"/>
              </w:rPr>
              <w:t xml:space="preserve"> - 2</w:t>
            </w:r>
          </w:p>
        </w:tc>
        <w:tc>
          <w:tcPr>
            <w:tcW w:w="1540" w:type="dxa"/>
            <w:vAlign w:val="center"/>
          </w:tcPr>
          <w:p w14:paraId="476CFEFB" w14:textId="77777777" w:rsidR="00193C37" w:rsidRDefault="00000000">
            <w:pPr>
              <w:jc w:val="center"/>
            </w:pPr>
            <w:r>
              <w:rPr>
                <w:rFonts w:hint="eastAsia"/>
              </w:rPr>
              <w:t>2.62e</w:t>
            </w:r>
            <w:r>
              <w:rPr>
                <w:rFonts w:hint="eastAsia"/>
                <w:vertAlign w:val="superscript"/>
              </w:rPr>
              <w:t xml:space="preserve"> - 2</w:t>
            </w:r>
          </w:p>
        </w:tc>
      </w:tr>
      <w:tr w:rsidR="00193C37" w14:paraId="3A939780" w14:textId="77777777">
        <w:trPr>
          <w:jc w:val="center"/>
        </w:trPr>
        <w:tc>
          <w:tcPr>
            <w:tcW w:w="1433" w:type="dxa"/>
            <w:vAlign w:val="center"/>
          </w:tcPr>
          <w:p w14:paraId="07B08628" w14:textId="77777777" w:rsidR="00193C37" w:rsidRDefault="00000000">
            <w:pPr>
              <w:jc w:val="center"/>
            </w:pPr>
            <w:r>
              <w:rPr>
                <w:rFonts w:hint="eastAsia"/>
              </w:rPr>
              <w:t>keccak</w:t>
            </w:r>
          </w:p>
        </w:tc>
        <w:tc>
          <w:tcPr>
            <w:tcW w:w="1387" w:type="dxa"/>
            <w:vAlign w:val="center"/>
          </w:tcPr>
          <w:p w14:paraId="1A176F12" w14:textId="77777777" w:rsidR="00193C37" w:rsidRDefault="00000000">
            <w:pPr>
              <w:jc w:val="center"/>
            </w:pPr>
            <w:r>
              <w:rPr>
                <w:rFonts w:hint="eastAsia"/>
              </w:rPr>
              <w:t>2.71e</w:t>
            </w:r>
            <w:r>
              <w:rPr>
                <w:rFonts w:hint="eastAsia"/>
                <w:vertAlign w:val="superscript"/>
              </w:rPr>
              <w:t xml:space="preserve"> - 4</w:t>
            </w:r>
          </w:p>
        </w:tc>
        <w:tc>
          <w:tcPr>
            <w:tcW w:w="1691" w:type="dxa"/>
            <w:vAlign w:val="center"/>
          </w:tcPr>
          <w:p w14:paraId="100CC468" w14:textId="77777777" w:rsidR="00193C37" w:rsidRDefault="00000000">
            <w:pPr>
              <w:jc w:val="center"/>
            </w:pPr>
            <w:r>
              <w:rPr>
                <w:rFonts w:hint="eastAsia"/>
              </w:rPr>
              <w:t>7.79e</w:t>
            </w:r>
            <w:r>
              <w:rPr>
                <w:rFonts w:hint="eastAsia"/>
                <w:vertAlign w:val="superscript"/>
              </w:rPr>
              <w:t xml:space="preserve"> - 6</w:t>
            </w:r>
          </w:p>
        </w:tc>
        <w:tc>
          <w:tcPr>
            <w:tcW w:w="1540" w:type="dxa"/>
            <w:vAlign w:val="center"/>
          </w:tcPr>
          <w:p w14:paraId="54D78C77" w14:textId="77777777" w:rsidR="00193C37" w:rsidRDefault="00000000">
            <w:pPr>
              <w:jc w:val="center"/>
            </w:pPr>
            <w:r>
              <w:rPr>
                <w:rFonts w:hint="eastAsia"/>
              </w:rPr>
              <w:t>1.76e</w:t>
            </w:r>
            <w:r>
              <w:rPr>
                <w:rFonts w:hint="eastAsia"/>
                <w:vertAlign w:val="superscript"/>
              </w:rPr>
              <w:t xml:space="preserve"> - 2</w:t>
            </w:r>
          </w:p>
        </w:tc>
        <w:tc>
          <w:tcPr>
            <w:tcW w:w="1540" w:type="dxa"/>
            <w:vAlign w:val="center"/>
          </w:tcPr>
          <w:p w14:paraId="6C34A465" w14:textId="77777777" w:rsidR="00193C37" w:rsidRDefault="00000000">
            <w:pPr>
              <w:jc w:val="center"/>
            </w:pPr>
            <w:r>
              <w:rPr>
                <w:rFonts w:hint="eastAsia"/>
              </w:rPr>
              <w:t>1.78e</w:t>
            </w:r>
            <w:r>
              <w:rPr>
                <w:rFonts w:hint="eastAsia"/>
                <w:vertAlign w:val="superscript"/>
              </w:rPr>
              <w:t xml:space="preserve"> - 2</w:t>
            </w:r>
          </w:p>
        </w:tc>
      </w:tr>
      <w:tr w:rsidR="00193C37" w14:paraId="76DC73E3" w14:textId="77777777">
        <w:trPr>
          <w:jc w:val="center"/>
        </w:trPr>
        <w:tc>
          <w:tcPr>
            <w:tcW w:w="1433" w:type="dxa"/>
            <w:vAlign w:val="center"/>
          </w:tcPr>
          <w:p w14:paraId="4B27D70D" w14:textId="77777777" w:rsidR="00193C37" w:rsidRDefault="00000000">
            <w:pPr>
              <w:jc w:val="center"/>
            </w:pPr>
            <w:r>
              <w:rPr>
                <w:rFonts w:hint="eastAsia"/>
              </w:rPr>
              <w:t>Control</w:t>
            </w:r>
          </w:p>
        </w:tc>
        <w:tc>
          <w:tcPr>
            <w:tcW w:w="1387" w:type="dxa"/>
            <w:vAlign w:val="center"/>
          </w:tcPr>
          <w:p w14:paraId="5271E77C" w14:textId="77777777" w:rsidR="00193C37" w:rsidRDefault="00000000">
            <w:pPr>
              <w:jc w:val="center"/>
            </w:pPr>
            <w:r>
              <w:rPr>
                <w:rFonts w:hint="eastAsia"/>
              </w:rPr>
              <w:t>8.13e</w:t>
            </w:r>
            <w:r>
              <w:rPr>
                <w:rFonts w:hint="eastAsia"/>
                <w:vertAlign w:val="superscript"/>
              </w:rPr>
              <w:t xml:space="preserve"> - 5</w:t>
            </w:r>
          </w:p>
        </w:tc>
        <w:tc>
          <w:tcPr>
            <w:tcW w:w="1691" w:type="dxa"/>
            <w:vAlign w:val="center"/>
          </w:tcPr>
          <w:p w14:paraId="76CA711C" w14:textId="77777777" w:rsidR="00193C37" w:rsidRDefault="00000000">
            <w:pPr>
              <w:jc w:val="center"/>
            </w:pPr>
            <w:r>
              <w:rPr>
                <w:rFonts w:hint="eastAsia"/>
              </w:rPr>
              <w:t>2.16e</w:t>
            </w:r>
            <w:r>
              <w:rPr>
                <w:rFonts w:hint="eastAsia"/>
                <w:vertAlign w:val="superscript"/>
              </w:rPr>
              <w:t xml:space="preserve"> - 6</w:t>
            </w:r>
          </w:p>
        </w:tc>
        <w:tc>
          <w:tcPr>
            <w:tcW w:w="1540" w:type="dxa"/>
            <w:vAlign w:val="center"/>
          </w:tcPr>
          <w:p w14:paraId="4F62430C" w14:textId="77777777" w:rsidR="00193C37" w:rsidRDefault="00000000">
            <w:pPr>
              <w:jc w:val="center"/>
            </w:pPr>
            <w:r>
              <w:rPr>
                <w:rFonts w:hint="eastAsia"/>
              </w:rPr>
              <w:t>2.28e</w:t>
            </w:r>
            <w:r>
              <w:rPr>
                <w:rFonts w:hint="eastAsia"/>
                <w:vertAlign w:val="superscript"/>
              </w:rPr>
              <w:t xml:space="preserve"> - 3</w:t>
            </w:r>
          </w:p>
        </w:tc>
        <w:tc>
          <w:tcPr>
            <w:tcW w:w="1540" w:type="dxa"/>
            <w:vAlign w:val="center"/>
          </w:tcPr>
          <w:p w14:paraId="07B2F137" w14:textId="77777777" w:rsidR="00193C37" w:rsidRDefault="00000000">
            <w:pPr>
              <w:jc w:val="center"/>
            </w:pPr>
            <w:r>
              <w:rPr>
                <w:rFonts w:hint="eastAsia"/>
              </w:rPr>
              <w:t>2.37e</w:t>
            </w:r>
            <w:r>
              <w:rPr>
                <w:rFonts w:hint="eastAsia"/>
                <w:vertAlign w:val="superscript"/>
              </w:rPr>
              <w:t xml:space="preserve"> - 3</w:t>
            </w:r>
          </w:p>
        </w:tc>
      </w:tr>
      <w:tr w:rsidR="00193C37" w14:paraId="57876FB2" w14:textId="77777777">
        <w:trPr>
          <w:jc w:val="center"/>
        </w:trPr>
        <w:tc>
          <w:tcPr>
            <w:tcW w:w="1433" w:type="dxa"/>
            <w:vAlign w:val="center"/>
          </w:tcPr>
          <w:p w14:paraId="0256D26A" w14:textId="77777777" w:rsidR="00193C37" w:rsidRDefault="00000000">
            <w:pPr>
              <w:jc w:val="center"/>
            </w:pPr>
            <w:r>
              <w:rPr>
                <w:rFonts w:hint="eastAsia"/>
              </w:rPr>
              <w:t>其他模块</w:t>
            </w:r>
          </w:p>
        </w:tc>
        <w:tc>
          <w:tcPr>
            <w:tcW w:w="1387" w:type="dxa"/>
            <w:vAlign w:val="center"/>
          </w:tcPr>
          <w:p w14:paraId="57D2E53A" w14:textId="77777777" w:rsidR="00193C37" w:rsidRDefault="00000000">
            <w:pPr>
              <w:jc w:val="center"/>
            </w:pPr>
            <w:r>
              <w:rPr>
                <w:rFonts w:hint="eastAsia"/>
              </w:rPr>
              <w:t>9.28e</w:t>
            </w:r>
            <w:r>
              <w:rPr>
                <w:rFonts w:hint="eastAsia"/>
                <w:vertAlign w:val="superscript"/>
              </w:rPr>
              <w:t xml:space="preserve"> - 4</w:t>
            </w:r>
          </w:p>
        </w:tc>
        <w:tc>
          <w:tcPr>
            <w:tcW w:w="1691" w:type="dxa"/>
            <w:vAlign w:val="center"/>
          </w:tcPr>
          <w:p w14:paraId="50B0CF2B" w14:textId="77777777" w:rsidR="00193C37" w:rsidRDefault="00000000">
            <w:pPr>
              <w:jc w:val="center"/>
            </w:pPr>
            <w:r>
              <w:rPr>
                <w:rFonts w:hint="eastAsia"/>
              </w:rPr>
              <w:t>3.85e</w:t>
            </w:r>
            <w:r>
              <w:rPr>
                <w:rFonts w:hint="eastAsia"/>
                <w:vertAlign w:val="superscript"/>
              </w:rPr>
              <w:t xml:space="preserve"> - 6</w:t>
            </w:r>
          </w:p>
        </w:tc>
        <w:tc>
          <w:tcPr>
            <w:tcW w:w="1540" w:type="dxa"/>
            <w:vAlign w:val="center"/>
          </w:tcPr>
          <w:p w14:paraId="2A088116" w14:textId="77777777" w:rsidR="00193C37" w:rsidRDefault="00000000">
            <w:pPr>
              <w:jc w:val="center"/>
            </w:pPr>
            <w:r>
              <w:rPr>
                <w:rFonts w:hint="eastAsia"/>
              </w:rPr>
              <w:t>5.02e</w:t>
            </w:r>
            <w:r>
              <w:rPr>
                <w:rFonts w:hint="eastAsia"/>
                <w:vertAlign w:val="superscript"/>
              </w:rPr>
              <w:t xml:space="preserve"> - 3</w:t>
            </w:r>
          </w:p>
        </w:tc>
        <w:tc>
          <w:tcPr>
            <w:tcW w:w="1540" w:type="dxa"/>
            <w:vAlign w:val="center"/>
          </w:tcPr>
          <w:p w14:paraId="234CE204" w14:textId="77777777" w:rsidR="00193C37" w:rsidRDefault="00000000">
            <w:pPr>
              <w:jc w:val="center"/>
            </w:pPr>
            <w:r>
              <w:rPr>
                <w:rFonts w:hint="eastAsia"/>
              </w:rPr>
              <w:t>6.03e</w:t>
            </w:r>
            <w:r>
              <w:rPr>
                <w:rFonts w:hint="eastAsia"/>
                <w:vertAlign w:val="superscript"/>
              </w:rPr>
              <w:t xml:space="preserve"> - 3</w:t>
            </w:r>
          </w:p>
        </w:tc>
      </w:tr>
    </w:tbl>
    <w:p w14:paraId="01D4DB01" w14:textId="77777777" w:rsidR="00193C37" w:rsidRDefault="00193C37"/>
    <w:p w14:paraId="5DE278F2" w14:textId="77777777" w:rsidR="00193C37" w:rsidRDefault="00000000">
      <w:pPr>
        <w:pStyle w:val="3"/>
      </w:pPr>
      <w:bookmarkStart w:id="45" w:name="_Toc8256"/>
      <w:r>
        <w:rPr>
          <w:rFonts w:hint="eastAsia"/>
        </w:rPr>
        <w:t>在</w:t>
      </w:r>
      <w:r>
        <w:rPr>
          <w:rFonts w:hint="eastAsia"/>
        </w:rPr>
        <w:t>24Mhz</w:t>
      </w:r>
      <w:r>
        <w:rPr>
          <w:rFonts w:hint="eastAsia"/>
        </w:rPr>
        <w:t>时钟下功耗分析</w:t>
      </w:r>
      <w:bookmarkEnd w:id="45"/>
    </w:p>
    <w:p w14:paraId="5446D5F9" w14:textId="77777777" w:rsidR="00193C37" w:rsidRDefault="00000000">
      <w:r>
        <w:rPr>
          <w:rFonts w:hint="eastAsia"/>
          <w:sz w:val="24"/>
        </w:rPr>
        <w:t>16Mhz</w:t>
      </w:r>
      <w:r>
        <w:rPr>
          <w:rFonts w:hint="eastAsia"/>
          <w:sz w:val="24"/>
        </w:rPr>
        <w:t>时钟下的</w:t>
      </w:r>
      <w:r>
        <w:rPr>
          <w:rFonts w:hint="eastAsia"/>
          <w:sz w:val="24"/>
        </w:rPr>
        <w:t>PTPX</w:t>
      </w:r>
      <w:r>
        <w:rPr>
          <w:rFonts w:hint="eastAsia"/>
          <w:sz w:val="24"/>
        </w:rPr>
        <w:t>功耗分析报告如下：</w:t>
      </w:r>
    </w:p>
    <w:p w14:paraId="3C8B9E2E" w14:textId="77777777" w:rsidR="00193C37" w:rsidRDefault="00000000">
      <w:pPr>
        <w:jc w:val="center"/>
      </w:pPr>
      <w:r>
        <w:rPr>
          <w:noProof/>
        </w:rPr>
        <w:drawing>
          <wp:inline distT="0" distB="0" distL="114300" distR="114300" wp14:anchorId="477FAB20" wp14:editId="07D4D40E">
            <wp:extent cx="5344160" cy="3602355"/>
            <wp:effectExtent l="0" t="0" r="8890" b="1714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013B1" w14:textId="77777777" w:rsidR="00193C37" w:rsidRDefault="00000000">
      <w:r>
        <w:rPr>
          <w:rFonts w:hint="eastAsia"/>
        </w:rPr>
        <w:t>由图可知</w:t>
      </w:r>
      <w:r>
        <w:rPr>
          <w:rFonts w:hint="eastAsia"/>
        </w:rPr>
        <w:t>24Mhz</w:t>
      </w:r>
      <w:r>
        <w:rPr>
          <w:rFonts w:hint="eastAsia"/>
        </w:rPr>
        <w:t>下</w:t>
      </w:r>
      <w:r>
        <w:rPr>
          <w:rFonts w:hint="eastAsia"/>
        </w:rPr>
        <w:t>PTPX</w:t>
      </w:r>
      <w:r>
        <w:rPr>
          <w:rFonts w:hint="eastAsia"/>
        </w:rPr>
        <w:t>分析出的总峰值功耗为</w:t>
      </w:r>
      <w:r>
        <w:rPr>
          <w:rFonts w:hint="eastAsia"/>
        </w:rPr>
        <w:t>8.069w</w:t>
      </w:r>
      <w:r>
        <w:rPr>
          <w:rFonts w:hint="eastAsia"/>
        </w:rPr>
        <w:t>，其他数据如下表所示：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433"/>
        <w:gridCol w:w="1387"/>
        <w:gridCol w:w="1691"/>
        <w:gridCol w:w="1540"/>
        <w:gridCol w:w="1540"/>
      </w:tblGrid>
      <w:tr w:rsidR="00193C37" w14:paraId="16CD4744" w14:textId="77777777">
        <w:trPr>
          <w:jc w:val="center"/>
        </w:trPr>
        <w:tc>
          <w:tcPr>
            <w:tcW w:w="1433" w:type="dxa"/>
            <w:vAlign w:val="center"/>
          </w:tcPr>
          <w:p w14:paraId="5C4043FE" w14:textId="77777777" w:rsidR="00193C37" w:rsidRDefault="00000000">
            <w:pPr>
              <w:jc w:val="center"/>
            </w:pPr>
            <w:r>
              <w:rPr>
                <w:rFonts w:hint="eastAsia"/>
              </w:rPr>
              <w:t>模块</w:t>
            </w:r>
          </w:p>
        </w:tc>
        <w:tc>
          <w:tcPr>
            <w:tcW w:w="1387" w:type="dxa"/>
            <w:vAlign w:val="center"/>
          </w:tcPr>
          <w:p w14:paraId="287D472F" w14:textId="77777777" w:rsidR="00193C37" w:rsidRDefault="00000000">
            <w:pPr>
              <w:jc w:val="center"/>
            </w:pPr>
            <w:r>
              <w:rPr>
                <w:rFonts w:hint="eastAsia"/>
              </w:rPr>
              <w:t>Int Power(w)</w:t>
            </w:r>
          </w:p>
        </w:tc>
        <w:tc>
          <w:tcPr>
            <w:tcW w:w="1691" w:type="dxa"/>
            <w:vAlign w:val="center"/>
          </w:tcPr>
          <w:p w14:paraId="69209CBB" w14:textId="77777777" w:rsidR="00193C37" w:rsidRDefault="00000000">
            <w:pPr>
              <w:jc w:val="center"/>
            </w:pPr>
            <w:r>
              <w:rPr>
                <w:rFonts w:hint="eastAsia"/>
              </w:rPr>
              <w:t>Swtich Power(w)</w:t>
            </w:r>
          </w:p>
        </w:tc>
        <w:tc>
          <w:tcPr>
            <w:tcW w:w="1540" w:type="dxa"/>
            <w:vAlign w:val="center"/>
          </w:tcPr>
          <w:p w14:paraId="232996CA" w14:textId="77777777" w:rsidR="00193C37" w:rsidRDefault="00000000">
            <w:pPr>
              <w:jc w:val="center"/>
            </w:pPr>
            <w:r>
              <w:rPr>
                <w:rFonts w:hint="eastAsia"/>
              </w:rPr>
              <w:t>Leak Power(w)</w:t>
            </w:r>
          </w:p>
        </w:tc>
        <w:tc>
          <w:tcPr>
            <w:tcW w:w="1540" w:type="dxa"/>
            <w:vAlign w:val="center"/>
          </w:tcPr>
          <w:p w14:paraId="0D8A8998" w14:textId="77777777" w:rsidR="00193C37" w:rsidRDefault="00000000">
            <w:pPr>
              <w:jc w:val="center"/>
            </w:pPr>
            <w:r>
              <w:rPr>
                <w:rFonts w:hint="eastAsia"/>
              </w:rPr>
              <w:t>Total Power(w)</w:t>
            </w:r>
          </w:p>
        </w:tc>
      </w:tr>
      <w:tr w:rsidR="00193C37" w14:paraId="2848B04E" w14:textId="77777777">
        <w:trPr>
          <w:jc w:val="center"/>
        </w:trPr>
        <w:tc>
          <w:tcPr>
            <w:tcW w:w="1433" w:type="dxa"/>
            <w:vAlign w:val="center"/>
          </w:tcPr>
          <w:p w14:paraId="5C33B446" w14:textId="77777777" w:rsidR="00193C37" w:rsidRDefault="00000000">
            <w:pPr>
              <w:jc w:val="center"/>
            </w:pPr>
            <w:r>
              <w:rPr>
                <w:rFonts w:hint="eastAsia"/>
              </w:rPr>
              <w:t>总体工程</w:t>
            </w:r>
          </w:p>
        </w:tc>
        <w:tc>
          <w:tcPr>
            <w:tcW w:w="1387" w:type="dxa"/>
            <w:vAlign w:val="center"/>
          </w:tcPr>
          <w:p w14:paraId="4697C097" w14:textId="77777777" w:rsidR="00193C37" w:rsidRDefault="00000000">
            <w:pPr>
              <w:jc w:val="center"/>
            </w:pPr>
            <w:r>
              <w:rPr>
                <w:rFonts w:hint="eastAsia"/>
              </w:rPr>
              <w:t>1.91e</w:t>
            </w:r>
            <w:r>
              <w:rPr>
                <w:rFonts w:hint="eastAsia"/>
                <w:vertAlign w:val="superscript"/>
              </w:rPr>
              <w:t xml:space="preserve"> - 3</w:t>
            </w:r>
          </w:p>
        </w:tc>
        <w:tc>
          <w:tcPr>
            <w:tcW w:w="1691" w:type="dxa"/>
            <w:vAlign w:val="center"/>
          </w:tcPr>
          <w:p w14:paraId="46C42E8E" w14:textId="77777777" w:rsidR="00193C37" w:rsidRDefault="00000000">
            <w:pPr>
              <w:jc w:val="center"/>
            </w:pPr>
            <w:r>
              <w:rPr>
                <w:rFonts w:hint="eastAsia"/>
              </w:rPr>
              <w:t>2.07e</w:t>
            </w:r>
            <w:r>
              <w:rPr>
                <w:rFonts w:hint="eastAsia"/>
                <w:vertAlign w:val="superscript"/>
              </w:rPr>
              <w:t xml:space="preserve"> - 5</w:t>
            </w:r>
          </w:p>
        </w:tc>
        <w:tc>
          <w:tcPr>
            <w:tcW w:w="1540" w:type="dxa"/>
            <w:vAlign w:val="center"/>
          </w:tcPr>
          <w:p w14:paraId="6F3AE549" w14:textId="77777777" w:rsidR="00193C37" w:rsidRDefault="00000000">
            <w:pPr>
              <w:jc w:val="center"/>
            </w:pPr>
            <w:r>
              <w:rPr>
                <w:rFonts w:hint="eastAsia"/>
              </w:rPr>
              <w:t>2.49e</w:t>
            </w:r>
            <w:r>
              <w:rPr>
                <w:rFonts w:hint="eastAsia"/>
                <w:vertAlign w:val="superscript"/>
              </w:rPr>
              <w:t xml:space="preserve"> - 2</w:t>
            </w:r>
          </w:p>
        </w:tc>
        <w:tc>
          <w:tcPr>
            <w:tcW w:w="1540" w:type="dxa"/>
            <w:vAlign w:val="center"/>
          </w:tcPr>
          <w:p w14:paraId="417B0A58" w14:textId="77777777" w:rsidR="00193C37" w:rsidRDefault="00000000">
            <w:pPr>
              <w:jc w:val="center"/>
            </w:pPr>
            <w:r>
              <w:rPr>
                <w:rFonts w:hint="eastAsia"/>
              </w:rPr>
              <w:t>2.68e</w:t>
            </w:r>
            <w:r>
              <w:rPr>
                <w:rFonts w:hint="eastAsia"/>
                <w:vertAlign w:val="superscript"/>
              </w:rPr>
              <w:t xml:space="preserve"> - 2</w:t>
            </w:r>
          </w:p>
        </w:tc>
      </w:tr>
      <w:tr w:rsidR="00193C37" w14:paraId="35EEE899" w14:textId="77777777">
        <w:trPr>
          <w:jc w:val="center"/>
        </w:trPr>
        <w:tc>
          <w:tcPr>
            <w:tcW w:w="1433" w:type="dxa"/>
            <w:vAlign w:val="center"/>
          </w:tcPr>
          <w:p w14:paraId="07A06E1E" w14:textId="77777777" w:rsidR="00193C37" w:rsidRDefault="00000000">
            <w:pPr>
              <w:jc w:val="center"/>
            </w:pPr>
            <w:r>
              <w:rPr>
                <w:rFonts w:hint="eastAsia"/>
              </w:rPr>
              <w:t>keccak</w:t>
            </w:r>
          </w:p>
        </w:tc>
        <w:tc>
          <w:tcPr>
            <w:tcW w:w="1387" w:type="dxa"/>
            <w:vAlign w:val="center"/>
          </w:tcPr>
          <w:p w14:paraId="30AD16D8" w14:textId="77777777" w:rsidR="00193C37" w:rsidRDefault="00000000">
            <w:pPr>
              <w:jc w:val="center"/>
            </w:pPr>
            <w:r>
              <w:rPr>
                <w:rFonts w:hint="eastAsia"/>
              </w:rPr>
              <w:t>4.07e</w:t>
            </w:r>
            <w:r>
              <w:rPr>
                <w:rFonts w:hint="eastAsia"/>
                <w:vertAlign w:val="superscript"/>
              </w:rPr>
              <w:t xml:space="preserve"> - 4</w:t>
            </w:r>
          </w:p>
        </w:tc>
        <w:tc>
          <w:tcPr>
            <w:tcW w:w="1691" w:type="dxa"/>
            <w:vAlign w:val="center"/>
          </w:tcPr>
          <w:p w14:paraId="7B521ACE" w14:textId="77777777" w:rsidR="00193C37" w:rsidRDefault="00000000">
            <w:pPr>
              <w:jc w:val="center"/>
            </w:pPr>
            <w:r>
              <w:rPr>
                <w:rFonts w:hint="eastAsia"/>
              </w:rPr>
              <w:t>1.17e</w:t>
            </w:r>
            <w:r>
              <w:rPr>
                <w:rFonts w:hint="eastAsia"/>
                <w:vertAlign w:val="superscript"/>
              </w:rPr>
              <w:t xml:space="preserve"> - 5</w:t>
            </w:r>
          </w:p>
        </w:tc>
        <w:tc>
          <w:tcPr>
            <w:tcW w:w="1540" w:type="dxa"/>
            <w:vAlign w:val="center"/>
          </w:tcPr>
          <w:p w14:paraId="17DB55D6" w14:textId="77777777" w:rsidR="00193C37" w:rsidRDefault="00000000">
            <w:pPr>
              <w:jc w:val="center"/>
            </w:pPr>
            <w:r>
              <w:rPr>
                <w:rFonts w:hint="eastAsia"/>
              </w:rPr>
              <w:t>1.76e</w:t>
            </w:r>
            <w:r>
              <w:rPr>
                <w:rFonts w:hint="eastAsia"/>
                <w:vertAlign w:val="superscript"/>
              </w:rPr>
              <w:t xml:space="preserve"> - 2</w:t>
            </w:r>
          </w:p>
        </w:tc>
        <w:tc>
          <w:tcPr>
            <w:tcW w:w="1540" w:type="dxa"/>
            <w:vAlign w:val="center"/>
          </w:tcPr>
          <w:p w14:paraId="5478B61A" w14:textId="77777777" w:rsidR="00193C37" w:rsidRDefault="00000000">
            <w:pPr>
              <w:jc w:val="center"/>
            </w:pPr>
            <w:r>
              <w:rPr>
                <w:rFonts w:hint="eastAsia"/>
              </w:rPr>
              <w:t>1.80e</w:t>
            </w:r>
            <w:r>
              <w:rPr>
                <w:rFonts w:hint="eastAsia"/>
                <w:vertAlign w:val="superscript"/>
              </w:rPr>
              <w:t xml:space="preserve"> - 2</w:t>
            </w:r>
          </w:p>
        </w:tc>
      </w:tr>
      <w:tr w:rsidR="00193C37" w14:paraId="401C4BB3" w14:textId="77777777">
        <w:trPr>
          <w:jc w:val="center"/>
        </w:trPr>
        <w:tc>
          <w:tcPr>
            <w:tcW w:w="1433" w:type="dxa"/>
            <w:vAlign w:val="center"/>
          </w:tcPr>
          <w:p w14:paraId="295E17AA" w14:textId="77777777" w:rsidR="00193C37" w:rsidRDefault="00000000">
            <w:pPr>
              <w:jc w:val="center"/>
            </w:pPr>
            <w:r>
              <w:rPr>
                <w:rFonts w:hint="eastAsia"/>
              </w:rPr>
              <w:t>Control</w:t>
            </w:r>
          </w:p>
        </w:tc>
        <w:tc>
          <w:tcPr>
            <w:tcW w:w="1387" w:type="dxa"/>
            <w:vAlign w:val="center"/>
          </w:tcPr>
          <w:p w14:paraId="19BEA5AF" w14:textId="77777777" w:rsidR="00193C37" w:rsidRDefault="00000000">
            <w:pPr>
              <w:jc w:val="center"/>
            </w:pPr>
            <w:r>
              <w:rPr>
                <w:rFonts w:hint="eastAsia"/>
              </w:rPr>
              <w:t>1.22e</w:t>
            </w:r>
            <w:r>
              <w:rPr>
                <w:rFonts w:hint="eastAsia"/>
                <w:vertAlign w:val="superscript"/>
              </w:rPr>
              <w:t xml:space="preserve"> - 4</w:t>
            </w:r>
          </w:p>
        </w:tc>
        <w:tc>
          <w:tcPr>
            <w:tcW w:w="1691" w:type="dxa"/>
            <w:vAlign w:val="center"/>
          </w:tcPr>
          <w:p w14:paraId="41E6E4A5" w14:textId="77777777" w:rsidR="00193C37" w:rsidRDefault="00000000">
            <w:pPr>
              <w:jc w:val="center"/>
            </w:pPr>
            <w:r>
              <w:rPr>
                <w:rFonts w:hint="eastAsia"/>
              </w:rPr>
              <w:t>3.24e</w:t>
            </w:r>
            <w:r>
              <w:rPr>
                <w:rFonts w:hint="eastAsia"/>
                <w:vertAlign w:val="superscript"/>
              </w:rPr>
              <w:t xml:space="preserve"> - 6</w:t>
            </w:r>
          </w:p>
        </w:tc>
        <w:tc>
          <w:tcPr>
            <w:tcW w:w="1540" w:type="dxa"/>
            <w:vAlign w:val="center"/>
          </w:tcPr>
          <w:p w14:paraId="51DE5F03" w14:textId="77777777" w:rsidR="00193C37" w:rsidRDefault="00000000">
            <w:pPr>
              <w:jc w:val="center"/>
            </w:pPr>
            <w:r>
              <w:rPr>
                <w:rFonts w:hint="eastAsia"/>
              </w:rPr>
              <w:t>2.28e</w:t>
            </w:r>
            <w:r>
              <w:rPr>
                <w:rFonts w:hint="eastAsia"/>
                <w:vertAlign w:val="superscript"/>
              </w:rPr>
              <w:t xml:space="preserve"> - 3</w:t>
            </w:r>
          </w:p>
        </w:tc>
        <w:tc>
          <w:tcPr>
            <w:tcW w:w="1540" w:type="dxa"/>
            <w:vAlign w:val="center"/>
          </w:tcPr>
          <w:p w14:paraId="5AEFE475" w14:textId="77777777" w:rsidR="00193C37" w:rsidRDefault="00000000">
            <w:pPr>
              <w:jc w:val="center"/>
            </w:pPr>
            <w:r>
              <w:rPr>
                <w:rFonts w:hint="eastAsia"/>
              </w:rPr>
              <w:t>2.41e</w:t>
            </w:r>
            <w:r>
              <w:rPr>
                <w:rFonts w:hint="eastAsia"/>
                <w:vertAlign w:val="superscript"/>
              </w:rPr>
              <w:t xml:space="preserve"> - 3</w:t>
            </w:r>
          </w:p>
        </w:tc>
      </w:tr>
      <w:tr w:rsidR="00193C37" w14:paraId="3C8DC2DC" w14:textId="77777777">
        <w:trPr>
          <w:jc w:val="center"/>
        </w:trPr>
        <w:tc>
          <w:tcPr>
            <w:tcW w:w="1433" w:type="dxa"/>
            <w:vAlign w:val="center"/>
          </w:tcPr>
          <w:p w14:paraId="1890DAC9" w14:textId="77777777" w:rsidR="00193C37" w:rsidRDefault="00000000">
            <w:pPr>
              <w:jc w:val="center"/>
            </w:pPr>
            <w:r>
              <w:rPr>
                <w:rFonts w:hint="eastAsia"/>
              </w:rPr>
              <w:t>其他模块</w:t>
            </w:r>
          </w:p>
        </w:tc>
        <w:tc>
          <w:tcPr>
            <w:tcW w:w="1387" w:type="dxa"/>
            <w:vAlign w:val="center"/>
          </w:tcPr>
          <w:p w14:paraId="082612CF" w14:textId="77777777" w:rsidR="00193C37" w:rsidRDefault="00000000">
            <w:pPr>
              <w:jc w:val="center"/>
            </w:pPr>
            <w:r>
              <w:rPr>
                <w:rFonts w:hint="eastAsia"/>
              </w:rPr>
              <w:t>1.38e</w:t>
            </w:r>
            <w:r>
              <w:rPr>
                <w:rFonts w:hint="eastAsia"/>
                <w:vertAlign w:val="superscript"/>
              </w:rPr>
              <w:t xml:space="preserve"> -3</w:t>
            </w:r>
          </w:p>
        </w:tc>
        <w:tc>
          <w:tcPr>
            <w:tcW w:w="1691" w:type="dxa"/>
            <w:vAlign w:val="center"/>
          </w:tcPr>
          <w:p w14:paraId="37AC551C" w14:textId="77777777" w:rsidR="00193C37" w:rsidRDefault="00000000">
            <w:pPr>
              <w:jc w:val="center"/>
            </w:pPr>
            <w:r>
              <w:rPr>
                <w:rFonts w:hint="eastAsia"/>
              </w:rPr>
              <w:t>5.76e</w:t>
            </w:r>
            <w:r>
              <w:rPr>
                <w:rFonts w:hint="eastAsia"/>
                <w:vertAlign w:val="superscript"/>
              </w:rPr>
              <w:t xml:space="preserve"> - 6</w:t>
            </w:r>
          </w:p>
        </w:tc>
        <w:tc>
          <w:tcPr>
            <w:tcW w:w="1540" w:type="dxa"/>
            <w:vAlign w:val="center"/>
          </w:tcPr>
          <w:p w14:paraId="6949D8B4" w14:textId="77777777" w:rsidR="00193C37" w:rsidRDefault="00000000">
            <w:pPr>
              <w:jc w:val="center"/>
            </w:pPr>
            <w:r>
              <w:rPr>
                <w:rFonts w:hint="eastAsia"/>
              </w:rPr>
              <w:t>5.02e</w:t>
            </w:r>
            <w:r>
              <w:rPr>
                <w:rFonts w:hint="eastAsia"/>
                <w:vertAlign w:val="superscript"/>
              </w:rPr>
              <w:t xml:space="preserve"> - 3</w:t>
            </w:r>
          </w:p>
        </w:tc>
        <w:tc>
          <w:tcPr>
            <w:tcW w:w="1540" w:type="dxa"/>
            <w:vAlign w:val="center"/>
          </w:tcPr>
          <w:p w14:paraId="510B60CF" w14:textId="77777777" w:rsidR="00193C37" w:rsidRDefault="00000000">
            <w:pPr>
              <w:jc w:val="center"/>
            </w:pPr>
            <w:r>
              <w:rPr>
                <w:rFonts w:hint="eastAsia"/>
              </w:rPr>
              <w:t>6.39e</w:t>
            </w:r>
            <w:r>
              <w:rPr>
                <w:rFonts w:hint="eastAsia"/>
                <w:vertAlign w:val="superscript"/>
              </w:rPr>
              <w:t xml:space="preserve"> - 3</w:t>
            </w:r>
          </w:p>
        </w:tc>
      </w:tr>
    </w:tbl>
    <w:p w14:paraId="25794DB6" w14:textId="77777777" w:rsidR="00193C37" w:rsidRDefault="00193C37"/>
    <w:p w14:paraId="39A70626" w14:textId="77777777" w:rsidR="00193C37" w:rsidRDefault="00193C37"/>
    <w:p w14:paraId="57A3C123" w14:textId="77777777" w:rsidR="00193C37" w:rsidRDefault="00193C37"/>
    <w:p w14:paraId="403533AE" w14:textId="77777777" w:rsidR="00193C37" w:rsidRDefault="00193C37"/>
    <w:p w14:paraId="540C7D7D" w14:textId="77777777" w:rsidR="00193C37" w:rsidRDefault="00000000">
      <w:pPr>
        <w:pStyle w:val="1"/>
      </w:pPr>
      <w:bookmarkStart w:id="46" w:name="_Toc4904"/>
      <w:r>
        <w:lastRenderedPageBreak/>
        <w:t>上板验证结果</w:t>
      </w:r>
      <w:bookmarkEnd w:id="46"/>
    </w:p>
    <w:p w14:paraId="1043A416" w14:textId="056CAE94" w:rsidR="00F2023C" w:rsidRPr="00F2023C" w:rsidRDefault="00F2023C" w:rsidP="00F2023C">
      <w:pPr>
        <w:ind w:left="420"/>
      </w:pPr>
      <w:r>
        <w:rPr>
          <w:rFonts w:hint="eastAsia"/>
        </w:rPr>
        <w:t>以下结果系统时钟为</w:t>
      </w:r>
      <w:r>
        <w:rPr>
          <w:rFonts w:hint="eastAsia"/>
        </w:rPr>
        <w:t>200MHz</w:t>
      </w:r>
      <w:r>
        <w:rPr>
          <w:rFonts w:hint="eastAsia"/>
        </w:rPr>
        <w:t>，</w:t>
      </w:r>
      <w:r>
        <w:rPr>
          <w:rFonts w:hint="eastAsia"/>
        </w:rPr>
        <w:t>Frodo_top</w:t>
      </w:r>
      <w:r>
        <w:rPr>
          <w:rFonts w:hint="eastAsia"/>
        </w:rPr>
        <w:t>的时钟频率为</w:t>
      </w:r>
      <w:r>
        <w:rPr>
          <w:rFonts w:hint="eastAsia"/>
        </w:rPr>
        <w:t>pll</w:t>
      </w:r>
      <w:r>
        <w:rPr>
          <w:rFonts w:hint="eastAsia"/>
        </w:rPr>
        <w:t>的输出频率为</w:t>
      </w:r>
      <w:r>
        <w:rPr>
          <w:rFonts w:hint="eastAsia"/>
        </w:rPr>
        <w:t>100MHz</w:t>
      </w:r>
      <w:r>
        <w:rPr>
          <w:rFonts w:hint="eastAsia"/>
        </w:rPr>
        <w:t>。</w:t>
      </w:r>
    </w:p>
    <w:p w14:paraId="7E371819" w14:textId="77777777" w:rsidR="00193C37" w:rsidRDefault="00000000">
      <w:pPr>
        <w:pStyle w:val="2"/>
      </w:pPr>
      <w:bookmarkStart w:id="47" w:name="_Toc26006"/>
      <w:r>
        <w:t>Frodo640</w:t>
      </w:r>
      <w:bookmarkEnd w:id="47"/>
    </w:p>
    <w:p w14:paraId="22A4624E" w14:textId="77777777" w:rsidR="00193C37" w:rsidRDefault="00000000">
      <w:pPr>
        <w:pStyle w:val="3"/>
      </w:pPr>
      <w:bookmarkStart w:id="48" w:name="_Toc26636"/>
      <w:r>
        <w:rPr>
          <w:rFonts w:hint="eastAsia"/>
        </w:rPr>
        <w:t>Keygen</w:t>
      </w:r>
      <w:r>
        <w:rPr>
          <w:rFonts w:hint="eastAsia"/>
        </w:rPr>
        <w:t>生成</w:t>
      </w:r>
      <w:r>
        <w:rPr>
          <w:rFonts w:hint="eastAsia"/>
        </w:rPr>
        <w:t>pkh</w:t>
      </w:r>
      <w:bookmarkEnd w:id="48"/>
    </w:p>
    <w:p w14:paraId="175C217B" w14:textId="77777777" w:rsidR="00193C37" w:rsidRDefault="00000000">
      <w:pPr>
        <w:rPr>
          <w:sz w:val="24"/>
        </w:rPr>
      </w:pPr>
      <w:r>
        <w:rPr>
          <w:rFonts w:hint="eastAsia"/>
          <w:sz w:val="24"/>
        </w:rPr>
        <w:t>硬件仿真结果：</w:t>
      </w:r>
    </w:p>
    <w:p w14:paraId="447D28AD" w14:textId="77777777" w:rsidR="00193C37" w:rsidRDefault="00000000">
      <w:pPr>
        <w:rPr>
          <w:b/>
          <w:bCs/>
          <w:sz w:val="28"/>
          <w:szCs w:val="36"/>
        </w:rPr>
      </w:pPr>
      <w:r>
        <w:rPr>
          <w:noProof/>
        </w:rPr>
        <w:drawing>
          <wp:inline distT="0" distB="0" distL="114300" distR="114300" wp14:anchorId="0AD7C002" wp14:editId="11EDB292">
            <wp:extent cx="5728335" cy="623570"/>
            <wp:effectExtent l="0" t="0" r="5715" b="5080"/>
            <wp:docPr id="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2A9DA927" w14:textId="77777777">
        <w:tc>
          <w:tcPr>
            <w:tcW w:w="9242" w:type="dxa"/>
            <w:tcBorders>
              <w:tl2br w:val="nil"/>
              <w:tr2bl w:val="nil"/>
            </w:tcBorders>
          </w:tcPr>
          <w:p w14:paraId="108E4925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fd2 ,  output_data = db2e85b3977dca13</w:t>
            </w:r>
          </w:p>
          <w:p w14:paraId="3D98D12E" w14:textId="77777777" w:rsidR="00193C37" w:rsidRDefault="00000000">
            <w:r>
              <w:rPr>
                <w:rFonts w:hint="eastAsia"/>
                <w:color w:val="0000FF"/>
                <w:szCs w:val="21"/>
              </w:rPr>
              <w:t>mem1_addr = fd3 ,  output_data = adfb88507c1be248</w:t>
            </w:r>
          </w:p>
        </w:tc>
      </w:tr>
    </w:tbl>
    <w:p w14:paraId="7D6F1608" w14:textId="77777777" w:rsidR="00193C37" w:rsidRDefault="00000000">
      <w:pPr>
        <w:widowControl/>
        <w:jc w:val="left"/>
        <w:rPr>
          <w:color w:val="000000"/>
          <w:kern w:val="0"/>
          <w:sz w:val="24"/>
          <w:lang w:bidi="ar"/>
        </w:rPr>
      </w:pPr>
      <w:r>
        <w:rPr>
          <w:rFonts w:hint="eastAsia"/>
          <w:color w:val="000000"/>
          <w:kern w:val="0"/>
          <w:sz w:val="24"/>
          <w:lang w:bidi="ar"/>
        </w:rPr>
        <w:t>上板波形：</w:t>
      </w:r>
    </w:p>
    <w:p w14:paraId="29AD1B15" w14:textId="77777777" w:rsidR="00193C37" w:rsidRDefault="00000000">
      <w:pPr>
        <w:widowControl/>
        <w:jc w:val="left"/>
        <w:rPr>
          <w:color w:val="000000"/>
          <w:kern w:val="0"/>
          <w:sz w:val="24"/>
          <w:lang w:bidi="ar"/>
        </w:rPr>
      </w:pPr>
      <w:r>
        <w:rPr>
          <w:noProof/>
          <w:color w:val="000000"/>
          <w:kern w:val="0"/>
          <w:sz w:val="24"/>
          <w:lang w:bidi="ar"/>
        </w:rPr>
        <w:drawing>
          <wp:inline distT="0" distB="0" distL="114300" distR="114300" wp14:anchorId="66E83419" wp14:editId="75239199">
            <wp:extent cx="5728970" cy="1188085"/>
            <wp:effectExtent l="0" t="0" r="0" b="0"/>
            <wp:docPr id="3" name="图片 3" descr="0903a0d124c60b48f928facae64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903a0d124c60b48f928facae645456"/>
                    <pic:cNvPicPr>
                      <a:picLocks noChangeAspect="1"/>
                    </pic:cNvPicPr>
                  </pic:nvPicPr>
                  <pic:blipFill>
                    <a:blip r:embed="rId47"/>
                    <a:srcRect t="24640" b="2551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B6F0" w14:textId="77777777" w:rsidR="00193C37" w:rsidRDefault="00000000">
      <w:pPr>
        <w:pStyle w:val="3"/>
      </w:pPr>
      <w:bookmarkStart w:id="49" w:name="_Toc16856"/>
      <w:r>
        <w:rPr>
          <w:rFonts w:hint="eastAsia"/>
        </w:rPr>
        <w:t>Encaps</w:t>
      </w:r>
      <w:r>
        <w:rPr>
          <w:rFonts w:hint="eastAsia"/>
        </w:rPr>
        <w:t>生成</w:t>
      </w:r>
      <w:r>
        <w:rPr>
          <w:rFonts w:hint="eastAsia"/>
        </w:rPr>
        <w:t>ss</w:t>
      </w:r>
      <w:bookmarkEnd w:id="49"/>
    </w:p>
    <w:p w14:paraId="771B0BDF" w14:textId="77777777" w:rsidR="00193C37" w:rsidRDefault="00000000">
      <w:r>
        <w:rPr>
          <w:rFonts w:hint="eastAsia"/>
          <w:sz w:val="24"/>
        </w:rPr>
        <w:t>硬件仿真结果：</w:t>
      </w:r>
    </w:p>
    <w:p w14:paraId="63A35F6C" w14:textId="77777777" w:rsidR="00193C37" w:rsidRDefault="00000000">
      <w:r>
        <w:rPr>
          <w:noProof/>
        </w:rPr>
        <w:drawing>
          <wp:inline distT="0" distB="0" distL="114300" distR="114300" wp14:anchorId="709597B6" wp14:editId="35EA0825">
            <wp:extent cx="5725795" cy="461645"/>
            <wp:effectExtent l="0" t="0" r="8255" b="14605"/>
            <wp:docPr id="4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2607935E" w14:textId="77777777">
        <w:tc>
          <w:tcPr>
            <w:tcW w:w="9242" w:type="dxa"/>
            <w:tcBorders>
              <w:tl2br w:val="nil"/>
              <w:tr2bl w:val="nil"/>
            </w:tcBorders>
          </w:tcPr>
          <w:p w14:paraId="0D90A45B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mem0_addr = ffc ,  output_data = 11fbdbd5e72cd42e</w:t>
            </w:r>
          </w:p>
          <w:p w14:paraId="00FDDCAD" w14:textId="77777777" w:rsidR="00193C37" w:rsidRDefault="00000000">
            <w:r>
              <w:rPr>
                <w:rFonts w:hint="eastAsia"/>
                <w:color w:val="0000FF"/>
                <w:szCs w:val="21"/>
              </w:rPr>
              <w:t>mem0_addr = ffd ,  output_data = fab350b6dc2b2e5f</w:t>
            </w:r>
          </w:p>
        </w:tc>
      </w:tr>
    </w:tbl>
    <w:p w14:paraId="0BAD51AC" w14:textId="77777777" w:rsidR="00193C37" w:rsidRDefault="00000000">
      <w:pPr>
        <w:widowControl/>
        <w:jc w:val="left"/>
        <w:rPr>
          <w:color w:val="000000"/>
          <w:kern w:val="0"/>
          <w:sz w:val="24"/>
          <w:lang w:bidi="ar"/>
        </w:rPr>
      </w:pPr>
      <w:r>
        <w:rPr>
          <w:rFonts w:hint="eastAsia"/>
          <w:color w:val="000000"/>
          <w:kern w:val="0"/>
          <w:sz w:val="24"/>
          <w:lang w:bidi="ar"/>
        </w:rPr>
        <w:t>上板波形：</w:t>
      </w:r>
    </w:p>
    <w:p w14:paraId="1322EE45" w14:textId="77777777" w:rsidR="00193C37" w:rsidRDefault="00000000">
      <w:pPr>
        <w:widowControl/>
        <w:jc w:val="left"/>
      </w:pPr>
      <w:r>
        <w:rPr>
          <w:rFonts w:hint="eastAsia"/>
          <w:noProof/>
          <w:color w:val="000000"/>
          <w:kern w:val="0"/>
          <w:sz w:val="24"/>
          <w:lang w:bidi="ar"/>
        </w:rPr>
        <w:drawing>
          <wp:inline distT="0" distB="0" distL="114300" distR="114300" wp14:anchorId="6E4743FD" wp14:editId="3F0824DD">
            <wp:extent cx="5711190" cy="1192530"/>
            <wp:effectExtent l="0" t="0" r="3810" b="7620"/>
            <wp:docPr id="41" name="图片 41" descr="83fef9b4126a813b1de3d5ad47b27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83fef9b4126a813b1de3d5ad47b276b"/>
                    <pic:cNvPicPr>
                      <a:picLocks noChangeAspect="1"/>
                    </pic:cNvPicPr>
                  </pic:nvPicPr>
                  <pic:blipFill>
                    <a:blip r:embed="rId48"/>
                    <a:srcRect l="3018" t="26473" b="21577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806E" w14:textId="77777777" w:rsidR="00193C37" w:rsidRDefault="00000000">
      <w:pPr>
        <w:pStyle w:val="3"/>
      </w:pPr>
      <w:bookmarkStart w:id="50" w:name="_Toc26011"/>
      <w:r>
        <w:rPr>
          <w:rFonts w:hint="eastAsia"/>
        </w:rPr>
        <w:t>Decaps</w:t>
      </w:r>
      <w:r>
        <w:rPr>
          <w:rFonts w:hint="eastAsia"/>
        </w:rPr>
        <w:t>生成</w:t>
      </w:r>
      <w:r>
        <w:rPr>
          <w:rFonts w:hint="eastAsia"/>
        </w:rPr>
        <w:t>ss</w:t>
      </w:r>
      <w:bookmarkEnd w:id="50"/>
    </w:p>
    <w:p w14:paraId="401AD65D" w14:textId="77777777" w:rsidR="00193C37" w:rsidRDefault="00000000">
      <w:r>
        <w:rPr>
          <w:rFonts w:hint="eastAsia"/>
          <w:sz w:val="24"/>
        </w:rPr>
        <w:t>硬件仿真结果：</w:t>
      </w:r>
    </w:p>
    <w:p w14:paraId="609E7A36" w14:textId="77777777" w:rsidR="00193C37" w:rsidRDefault="00000000">
      <w:r>
        <w:rPr>
          <w:noProof/>
        </w:rPr>
        <w:lastRenderedPageBreak/>
        <w:drawing>
          <wp:inline distT="0" distB="0" distL="114300" distR="114300" wp14:anchorId="367B181D" wp14:editId="2B58E49B">
            <wp:extent cx="5726430" cy="445135"/>
            <wp:effectExtent l="0" t="0" r="7620" b="12065"/>
            <wp:docPr id="4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0DBECD6F" w14:textId="77777777">
        <w:trPr>
          <w:trHeight w:val="729"/>
        </w:trPr>
        <w:tc>
          <w:tcPr>
            <w:tcW w:w="9242" w:type="dxa"/>
            <w:tcBorders>
              <w:tl2br w:val="nil"/>
              <w:tr2bl w:val="nil"/>
            </w:tcBorders>
          </w:tcPr>
          <w:p w14:paraId="3AC34DF2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fd6 ,  output_data = 11fbdbd5e72cd42e</w:t>
            </w:r>
          </w:p>
          <w:p w14:paraId="71921F11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fd7 ,  output_data = fab350b6dc2b2e5f</w:t>
            </w:r>
          </w:p>
        </w:tc>
      </w:tr>
    </w:tbl>
    <w:p w14:paraId="6BDBD158" w14:textId="77777777" w:rsidR="00193C37" w:rsidRDefault="00000000">
      <w:pPr>
        <w:widowControl/>
        <w:jc w:val="left"/>
      </w:pPr>
      <w:r>
        <w:rPr>
          <w:rFonts w:hint="eastAsia"/>
          <w:color w:val="000000"/>
          <w:kern w:val="0"/>
          <w:sz w:val="24"/>
          <w:lang w:bidi="ar"/>
        </w:rPr>
        <w:t>上板波形：</w:t>
      </w:r>
    </w:p>
    <w:p w14:paraId="6AFB1BBF" w14:textId="77777777" w:rsidR="00193C37" w:rsidRDefault="00000000">
      <w:r>
        <w:rPr>
          <w:rFonts w:hint="eastAsia"/>
          <w:noProof/>
        </w:rPr>
        <w:drawing>
          <wp:inline distT="0" distB="0" distL="114300" distR="114300" wp14:anchorId="0C46E082" wp14:editId="161F98AC">
            <wp:extent cx="5735320" cy="1034415"/>
            <wp:effectExtent l="0" t="0" r="17780" b="13335"/>
            <wp:docPr id="48" name="图片 48" descr="7b2ac93768ce701d89034bad261ea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7b2ac93768ce701d89034bad261ea0e"/>
                    <pic:cNvPicPr>
                      <a:picLocks noChangeAspect="1"/>
                    </pic:cNvPicPr>
                  </pic:nvPicPr>
                  <pic:blipFill>
                    <a:blip r:embed="rId49"/>
                    <a:srcRect l="3016" t="27452" b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551D" w14:textId="77777777" w:rsidR="00193C37" w:rsidRDefault="00000000">
      <w:r>
        <w:rPr>
          <w:rFonts w:hint="eastAsia"/>
          <w:sz w:val="24"/>
        </w:rPr>
        <w:t>通过比对，数据一致，说明</w:t>
      </w:r>
      <w:r>
        <w:rPr>
          <w:rFonts w:hint="eastAsia"/>
          <w:sz w:val="24"/>
        </w:rPr>
        <w:t>Frodo640</w:t>
      </w:r>
      <w:r>
        <w:rPr>
          <w:rFonts w:hint="eastAsia"/>
          <w:sz w:val="24"/>
        </w:rPr>
        <w:t>安全等级下，各算法流程执行正确</w:t>
      </w:r>
    </w:p>
    <w:p w14:paraId="2A221493" w14:textId="77777777" w:rsidR="00193C37" w:rsidRDefault="00000000">
      <w:pPr>
        <w:pStyle w:val="2"/>
      </w:pPr>
      <w:bookmarkStart w:id="51" w:name="_Toc10443"/>
      <w:r>
        <w:t>Frodo</w:t>
      </w:r>
      <w:r>
        <w:rPr>
          <w:rFonts w:hint="eastAsia"/>
        </w:rPr>
        <w:t>976</w:t>
      </w:r>
      <w:bookmarkEnd w:id="51"/>
    </w:p>
    <w:p w14:paraId="787C1979" w14:textId="77777777" w:rsidR="00193C37" w:rsidRDefault="00000000">
      <w:pPr>
        <w:pStyle w:val="3"/>
      </w:pPr>
      <w:bookmarkStart w:id="52" w:name="_Toc19968"/>
      <w:r>
        <w:rPr>
          <w:rFonts w:hint="eastAsia"/>
        </w:rPr>
        <w:t>Keygen</w:t>
      </w:r>
      <w:r>
        <w:rPr>
          <w:rFonts w:hint="eastAsia"/>
        </w:rPr>
        <w:t>生成</w:t>
      </w:r>
      <w:r>
        <w:rPr>
          <w:rFonts w:hint="eastAsia"/>
        </w:rPr>
        <w:t>pkh</w:t>
      </w:r>
      <w:bookmarkEnd w:id="52"/>
    </w:p>
    <w:p w14:paraId="4BEA4180" w14:textId="77777777" w:rsidR="00193C37" w:rsidRDefault="00000000">
      <w:pPr>
        <w:widowControl/>
        <w:jc w:val="left"/>
        <w:rPr>
          <w:color w:val="000000"/>
          <w:kern w:val="0"/>
          <w:sz w:val="24"/>
          <w:lang w:bidi="ar"/>
        </w:rPr>
      </w:pPr>
      <w:r>
        <w:rPr>
          <w:rFonts w:hint="eastAsia"/>
          <w:color w:val="000000"/>
          <w:kern w:val="0"/>
          <w:sz w:val="24"/>
          <w:lang w:bidi="ar"/>
        </w:rPr>
        <w:t>硬件仿真结果：</w:t>
      </w:r>
    </w:p>
    <w:p w14:paraId="74DF9FCB" w14:textId="77777777" w:rsidR="00193C37" w:rsidRDefault="00000000">
      <w:r>
        <w:rPr>
          <w:noProof/>
        </w:rPr>
        <w:drawing>
          <wp:inline distT="0" distB="0" distL="114300" distR="114300" wp14:anchorId="5530AFDC" wp14:editId="47D77FA9">
            <wp:extent cx="5727700" cy="487045"/>
            <wp:effectExtent l="0" t="0" r="6350" b="8255"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3E5D3F4C" w14:textId="77777777">
        <w:tc>
          <w:tcPr>
            <w:tcW w:w="9242" w:type="dxa"/>
            <w:tcBorders>
              <w:tl2br w:val="nil"/>
              <w:tr2bl w:val="nil"/>
            </w:tcBorders>
          </w:tcPr>
          <w:p w14:paraId="420215D9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fd2 ,  output_data = 3e04668a8d7a1f9b</w:t>
            </w:r>
          </w:p>
          <w:p w14:paraId="650CFD45" w14:textId="77777777" w:rsidR="00193C37" w:rsidRDefault="00000000">
            <w:r>
              <w:rPr>
                <w:rFonts w:hint="eastAsia"/>
                <w:color w:val="0000FF"/>
                <w:szCs w:val="21"/>
              </w:rPr>
              <w:t>mem1_addr = fd3 ,  output_data = af5072a3962884da</w:t>
            </w:r>
            <w:r>
              <w:rPr>
                <w:rFonts w:hint="eastAsia"/>
                <w:color w:val="0000FF"/>
                <w:szCs w:val="21"/>
              </w:rPr>
              <w:br/>
              <w:t>mem1_addr = fd4 ,  output_data = cfc763dd12a3802c</w:t>
            </w:r>
          </w:p>
        </w:tc>
      </w:tr>
    </w:tbl>
    <w:p w14:paraId="1A520A6C" w14:textId="77777777" w:rsidR="00193C37" w:rsidRDefault="00000000">
      <w:pPr>
        <w:widowControl/>
        <w:jc w:val="left"/>
        <w:rPr>
          <w:color w:val="000000"/>
          <w:kern w:val="0"/>
          <w:sz w:val="24"/>
          <w:lang w:bidi="ar"/>
        </w:rPr>
      </w:pPr>
      <w:r>
        <w:rPr>
          <w:rFonts w:hint="eastAsia"/>
          <w:color w:val="000000"/>
          <w:kern w:val="0"/>
          <w:sz w:val="24"/>
          <w:lang w:bidi="ar"/>
        </w:rPr>
        <w:t>上板波形：</w:t>
      </w:r>
    </w:p>
    <w:p w14:paraId="58669378" w14:textId="77777777" w:rsidR="00193C37" w:rsidRDefault="00000000">
      <w:pPr>
        <w:widowControl/>
        <w:jc w:val="left"/>
        <w:rPr>
          <w:color w:val="000000"/>
          <w:kern w:val="0"/>
          <w:sz w:val="24"/>
          <w:lang w:bidi="ar"/>
        </w:rPr>
      </w:pPr>
      <w:r>
        <w:rPr>
          <w:noProof/>
          <w:color w:val="000000"/>
          <w:kern w:val="0"/>
          <w:sz w:val="24"/>
          <w:lang w:bidi="ar"/>
        </w:rPr>
        <w:drawing>
          <wp:inline distT="0" distB="0" distL="114300" distR="114300" wp14:anchorId="31495016" wp14:editId="64921FBA">
            <wp:extent cx="5802630" cy="1153795"/>
            <wp:effectExtent l="0" t="0" r="7620" b="8255"/>
            <wp:docPr id="51" name="图片 51" descr="2143d0cea79af862f1b5b65799f5c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2143d0cea79af862f1b5b65799f5ca0"/>
                    <pic:cNvPicPr>
                      <a:picLocks noChangeAspect="1"/>
                    </pic:cNvPicPr>
                  </pic:nvPicPr>
                  <pic:blipFill>
                    <a:blip r:embed="rId50"/>
                    <a:srcRect l="3429" t="22210" b="29860"/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524F" w14:textId="77777777" w:rsidR="00193C37" w:rsidRDefault="00000000">
      <w:pPr>
        <w:pStyle w:val="3"/>
      </w:pPr>
      <w:bookmarkStart w:id="53" w:name="_Toc25474"/>
      <w:r>
        <w:rPr>
          <w:rFonts w:hint="eastAsia"/>
        </w:rPr>
        <w:t>Encaps</w:t>
      </w:r>
      <w:r>
        <w:rPr>
          <w:rFonts w:hint="eastAsia"/>
        </w:rPr>
        <w:t>生成</w:t>
      </w:r>
      <w:r>
        <w:rPr>
          <w:rFonts w:hint="eastAsia"/>
        </w:rPr>
        <w:t>ss</w:t>
      </w:r>
      <w:bookmarkEnd w:id="53"/>
    </w:p>
    <w:p w14:paraId="5C469A3B" w14:textId="77777777" w:rsidR="00193C37" w:rsidRDefault="00000000">
      <w:pPr>
        <w:widowControl/>
        <w:jc w:val="left"/>
      </w:pPr>
      <w:r>
        <w:rPr>
          <w:rFonts w:hint="eastAsia"/>
          <w:color w:val="000000"/>
          <w:kern w:val="0"/>
          <w:sz w:val="24"/>
          <w:lang w:bidi="ar"/>
        </w:rPr>
        <w:t>硬件仿真结果：</w:t>
      </w:r>
    </w:p>
    <w:p w14:paraId="1B97BB41" w14:textId="77777777" w:rsidR="00193C37" w:rsidRDefault="00000000">
      <w:r>
        <w:rPr>
          <w:noProof/>
        </w:rPr>
        <w:drawing>
          <wp:inline distT="0" distB="0" distL="114300" distR="114300" wp14:anchorId="54D80433" wp14:editId="7E260C5D">
            <wp:extent cx="5728335" cy="462280"/>
            <wp:effectExtent l="0" t="0" r="5715" b="13970"/>
            <wp:docPr id="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51C85CDA" w14:textId="77777777">
        <w:tc>
          <w:tcPr>
            <w:tcW w:w="9242" w:type="dxa"/>
            <w:tcBorders>
              <w:tl2br w:val="nil"/>
              <w:tr2bl w:val="nil"/>
            </w:tcBorders>
          </w:tcPr>
          <w:p w14:paraId="26F75CB8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mem0_addr = ffc ,  output_data = e7f8d5a3695a6e5b</w:t>
            </w:r>
          </w:p>
          <w:p w14:paraId="7AACC9D8" w14:textId="77777777" w:rsidR="00193C37" w:rsidRDefault="00000000">
            <w:r>
              <w:rPr>
                <w:rFonts w:hint="eastAsia"/>
                <w:color w:val="0000FF"/>
                <w:szCs w:val="21"/>
              </w:rPr>
              <w:t>mem0_addr = ffd ,  output_data = d05e59956e3aea5e</w:t>
            </w:r>
            <w:r>
              <w:rPr>
                <w:rFonts w:hint="eastAsia"/>
                <w:color w:val="0000FF"/>
                <w:szCs w:val="21"/>
              </w:rPr>
              <w:br/>
              <w:t>mem0_addr = ffd ,  output_data = 4231378b5ba58d27</w:t>
            </w:r>
          </w:p>
        </w:tc>
      </w:tr>
    </w:tbl>
    <w:p w14:paraId="0E9EFAEE" w14:textId="77777777" w:rsidR="00193C37" w:rsidRDefault="00000000">
      <w:pPr>
        <w:widowControl/>
        <w:jc w:val="left"/>
        <w:rPr>
          <w:color w:val="000000"/>
          <w:kern w:val="0"/>
          <w:sz w:val="24"/>
          <w:lang w:bidi="ar"/>
        </w:rPr>
      </w:pPr>
      <w:r>
        <w:rPr>
          <w:rFonts w:hint="eastAsia"/>
          <w:color w:val="000000"/>
          <w:kern w:val="0"/>
          <w:sz w:val="24"/>
          <w:lang w:bidi="ar"/>
        </w:rPr>
        <w:t>上板波形：</w:t>
      </w:r>
    </w:p>
    <w:p w14:paraId="040D26E0" w14:textId="77777777" w:rsidR="00193C37" w:rsidRDefault="00000000">
      <w:r>
        <w:rPr>
          <w:rFonts w:hint="eastAsia"/>
          <w:noProof/>
        </w:rPr>
        <w:lastRenderedPageBreak/>
        <w:drawing>
          <wp:inline distT="0" distB="0" distL="114300" distR="114300" wp14:anchorId="14B544F2" wp14:editId="0922C6D1">
            <wp:extent cx="5801360" cy="1130935"/>
            <wp:effectExtent l="0" t="0" r="8890" b="12065"/>
            <wp:docPr id="6" name="图片 6" descr="caf819b7760c5350e79d27f0a1de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af819b7760c5350e79d27f0a1de723"/>
                    <pic:cNvPicPr>
                      <a:picLocks noChangeAspect="1"/>
                    </pic:cNvPicPr>
                  </pic:nvPicPr>
                  <pic:blipFill>
                    <a:blip r:embed="rId51"/>
                    <a:srcRect t="23596" b="22039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0B83" w14:textId="77777777" w:rsidR="00193C37" w:rsidRDefault="00000000">
      <w:pPr>
        <w:pStyle w:val="3"/>
      </w:pPr>
      <w:bookmarkStart w:id="54" w:name="_Toc24399"/>
      <w:r>
        <w:rPr>
          <w:rFonts w:hint="eastAsia"/>
        </w:rPr>
        <w:t>Decaps</w:t>
      </w:r>
      <w:r>
        <w:rPr>
          <w:rFonts w:hint="eastAsia"/>
        </w:rPr>
        <w:t>生成</w:t>
      </w:r>
      <w:r>
        <w:rPr>
          <w:rFonts w:hint="eastAsia"/>
        </w:rPr>
        <w:t>ss</w:t>
      </w:r>
      <w:bookmarkEnd w:id="54"/>
    </w:p>
    <w:p w14:paraId="155B538B" w14:textId="77777777" w:rsidR="00193C37" w:rsidRDefault="00000000">
      <w:pPr>
        <w:widowControl/>
        <w:jc w:val="left"/>
      </w:pPr>
      <w:r>
        <w:rPr>
          <w:rFonts w:hint="eastAsia"/>
          <w:color w:val="000000"/>
          <w:kern w:val="0"/>
          <w:sz w:val="24"/>
          <w:lang w:bidi="ar"/>
        </w:rPr>
        <w:t>硬件仿真结果：</w:t>
      </w:r>
    </w:p>
    <w:p w14:paraId="6BA0C2C0" w14:textId="77777777" w:rsidR="00193C37" w:rsidRDefault="00000000">
      <w:r>
        <w:rPr>
          <w:noProof/>
        </w:rPr>
        <w:drawing>
          <wp:inline distT="0" distB="0" distL="114300" distR="114300" wp14:anchorId="1631FDAB" wp14:editId="16DD5660">
            <wp:extent cx="5780405" cy="450215"/>
            <wp:effectExtent l="0" t="0" r="10795" b="6985"/>
            <wp:docPr id="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42F6A3BC" w14:textId="77777777">
        <w:trPr>
          <w:trHeight w:val="1057"/>
        </w:trPr>
        <w:tc>
          <w:tcPr>
            <w:tcW w:w="9242" w:type="dxa"/>
            <w:tcBorders>
              <w:tl2br w:val="nil"/>
              <w:tr2bl w:val="nil"/>
            </w:tcBorders>
          </w:tcPr>
          <w:p w14:paraId="115C35FD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fd6 ,  output_data = e7f8d5a3695a6e5b</w:t>
            </w:r>
          </w:p>
          <w:p w14:paraId="198FF6AA" w14:textId="77777777" w:rsidR="00193C37" w:rsidRDefault="00000000">
            <w:r>
              <w:rPr>
                <w:rFonts w:hint="eastAsia"/>
                <w:color w:val="0000FF"/>
                <w:szCs w:val="21"/>
              </w:rPr>
              <w:t>mem1_addr = fd7 ,  output_data = d05e59956e3aea5e</w:t>
            </w:r>
            <w:r>
              <w:rPr>
                <w:rFonts w:hint="eastAsia"/>
                <w:color w:val="0000FF"/>
                <w:szCs w:val="21"/>
              </w:rPr>
              <w:br/>
              <w:t>mem1_addr = fd8 ,  output_data = 4231378b5ba58d27</w:t>
            </w:r>
          </w:p>
        </w:tc>
      </w:tr>
    </w:tbl>
    <w:p w14:paraId="0AF4442F" w14:textId="77777777" w:rsidR="00193C37" w:rsidRDefault="00000000">
      <w:pPr>
        <w:widowControl/>
        <w:jc w:val="left"/>
      </w:pPr>
      <w:r>
        <w:rPr>
          <w:rFonts w:hint="eastAsia"/>
          <w:color w:val="000000"/>
          <w:kern w:val="0"/>
          <w:sz w:val="24"/>
          <w:lang w:bidi="ar"/>
        </w:rPr>
        <w:t>上板波形：</w:t>
      </w:r>
    </w:p>
    <w:p w14:paraId="57E86D3B" w14:textId="77777777" w:rsidR="00193C37" w:rsidRDefault="00000000">
      <w:r>
        <w:rPr>
          <w:rFonts w:hint="eastAsia"/>
          <w:noProof/>
        </w:rPr>
        <w:drawing>
          <wp:inline distT="0" distB="0" distL="114300" distR="114300" wp14:anchorId="44475EC4" wp14:editId="010B6065">
            <wp:extent cx="5818505" cy="1205230"/>
            <wp:effectExtent l="0" t="0" r="10795" b="13970"/>
            <wp:docPr id="54" name="图片 54" descr="68fdf9510670ba6dba890378501e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68fdf9510670ba6dba890378501e5f0"/>
                    <pic:cNvPicPr>
                      <a:picLocks noChangeAspect="1"/>
                    </pic:cNvPicPr>
                  </pic:nvPicPr>
                  <pic:blipFill>
                    <a:blip r:embed="rId52"/>
                    <a:srcRect l="2539" t="24926" r="1685" b="22148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4615" w14:textId="77777777" w:rsidR="00193C37" w:rsidRDefault="00000000">
      <w:r>
        <w:rPr>
          <w:rFonts w:hint="eastAsia"/>
          <w:sz w:val="24"/>
        </w:rPr>
        <w:t>通过比对，数据一致，说明</w:t>
      </w:r>
      <w:r>
        <w:rPr>
          <w:rFonts w:hint="eastAsia"/>
          <w:sz w:val="24"/>
        </w:rPr>
        <w:t>Frodo976</w:t>
      </w:r>
      <w:r>
        <w:rPr>
          <w:rFonts w:hint="eastAsia"/>
          <w:sz w:val="24"/>
        </w:rPr>
        <w:t>安全等级下，各算法流程执行正确</w:t>
      </w:r>
    </w:p>
    <w:p w14:paraId="1A943859" w14:textId="77777777" w:rsidR="00193C37" w:rsidRDefault="00000000">
      <w:pPr>
        <w:pStyle w:val="2"/>
      </w:pPr>
      <w:bookmarkStart w:id="55" w:name="_Toc5087"/>
      <w:r>
        <w:t>Frodo</w:t>
      </w:r>
      <w:r>
        <w:rPr>
          <w:rFonts w:hint="eastAsia"/>
        </w:rPr>
        <w:t>1344</w:t>
      </w:r>
      <w:bookmarkEnd w:id="55"/>
    </w:p>
    <w:p w14:paraId="434261F5" w14:textId="77777777" w:rsidR="00193C37" w:rsidRDefault="00000000">
      <w:pPr>
        <w:pStyle w:val="3"/>
      </w:pPr>
      <w:bookmarkStart w:id="56" w:name="_Toc10102"/>
      <w:r>
        <w:rPr>
          <w:rFonts w:hint="eastAsia"/>
        </w:rPr>
        <w:t>Keygen</w:t>
      </w:r>
      <w:r>
        <w:rPr>
          <w:rFonts w:hint="eastAsia"/>
        </w:rPr>
        <w:t>生成</w:t>
      </w:r>
      <w:r>
        <w:rPr>
          <w:rFonts w:hint="eastAsia"/>
        </w:rPr>
        <w:t>pkh</w:t>
      </w:r>
      <w:bookmarkEnd w:id="56"/>
    </w:p>
    <w:p w14:paraId="64B4D39C" w14:textId="77777777" w:rsidR="00193C37" w:rsidRDefault="00000000">
      <w:pPr>
        <w:widowControl/>
        <w:jc w:val="left"/>
      </w:pPr>
      <w:r>
        <w:rPr>
          <w:rFonts w:hint="eastAsia"/>
          <w:color w:val="000000"/>
          <w:kern w:val="0"/>
          <w:sz w:val="24"/>
          <w:lang w:bidi="ar"/>
        </w:rPr>
        <w:t>硬件仿真结果：</w:t>
      </w:r>
    </w:p>
    <w:p w14:paraId="0826FF30" w14:textId="77777777" w:rsidR="00193C37" w:rsidRDefault="00000000">
      <w:pPr>
        <w:rPr>
          <w:b/>
          <w:bCs/>
          <w:sz w:val="28"/>
          <w:szCs w:val="36"/>
        </w:rPr>
      </w:pPr>
      <w:r>
        <w:rPr>
          <w:noProof/>
        </w:rPr>
        <w:drawing>
          <wp:inline distT="0" distB="0" distL="114300" distR="114300" wp14:anchorId="2C7DB857" wp14:editId="6E15BD8B">
            <wp:extent cx="5781675" cy="473075"/>
            <wp:effectExtent l="0" t="0" r="9525" b="3175"/>
            <wp:docPr id="5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677B45C4" w14:textId="77777777">
        <w:tc>
          <w:tcPr>
            <w:tcW w:w="9242" w:type="dxa"/>
            <w:tcBorders>
              <w:tl2br w:val="nil"/>
              <w:tr2bl w:val="nil"/>
            </w:tcBorders>
          </w:tcPr>
          <w:p w14:paraId="5B187D0C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fd2 ,  output_data = 1620695d8773363a</w:t>
            </w:r>
          </w:p>
          <w:p w14:paraId="5582206E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fd3 ,  output_data = 96ba22f90b7b5e27</w:t>
            </w:r>
            <w:r>
              <w:rPr>
                <w:rFonts w:hint="eastAsia"/>
                <w:color w:val="0000FF"/>
                <w:szCs w:val="21"/>
              </w:rPr>
              <w:br/>
              <w:t>mem1_addr = fd4 ,  output_data = df0445d51223a7b1</w:t>
            </w:r>
          </w:p>
          <w:p w14:paraId="7C230B73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fd5 ,  output_data = 797d67e53576d438</w:t>
            </w:r>
          </w:p>
        </w:tc>
      </w:tr>
    </w:tbl>
    <w:p w14:paraId="7F306E4E" w14:textId="77777777" w:rsidR="00193C37" w:rsidRDefault="00000000">
      <w:pPr>
        <w:widowControl/>
        <w:jc w:val="left"/>
        <w:rPr>
          <w:color w:val="000000"/>
          <w:kern w:val="0"/>
          <w:sz w:val="24"/>
          <w:lang w:bidi="ar"/>
        </w:rPr>
      </w:pPr>
      <w:r>
        <w:rPr>
          <w:rFonts w:hint="eastAsia"/>
          <w:color w:val="000000"/>
          <w:kern w:val="0"/>
          <w:sz w:val="24"/>
          <w:lang w:bidi="ar"/>
        </w:rPr>
        <w:t>上板波形：</w:t>
      </w:r>
    </w:p>
    <w:p w14:paraId="00049B14" w14:textId="77777777" w:rsidR="00193C37" w:rsidRDefault="00000000">
      <w:pPr>
        <w:widowControl/>
        <w:jc w:val="left"/>
      </w:pPr>
      <w:r>
        <w:rPr>
          <w:rFonts w:hint="eastAsia"/>
          <w:noProof/>
        </w:rPr>
        <w:lastRenderedPageBreak/>
        <w:drawing>
          <wp:inline distT="0" distB="0" distL="114300" distR="114300" wp14:anchorId="53155DF7" wp14:editId="75C2B481">
            <wp:extent cx="5739765" cy="1196340"/>
            <wp:effectExtent l="0" t="0" r="13335" b="3810"/>
            <wp:docPr id="56" name="图片 56" descr="1dee5036a10ade7230ee26b5a3af6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1dee5036a10ade7230ee26b5a3af6ab"/>
                    <pic:cNvPicPr>
                      <a:picLocks noChangeAspect="1"/>
                    </pic:cNvPicPr>
                  </pic:nvPicPr>
                  <pic:blipFill>
                    <a:blip r:embed="rId53"/>
                    <a:srcRect l="2471" t="26817" r="89" b="19482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01BE" w14:textId="77777777" w:rsidR="00193C37" w:rsidRDefault="00000000">
      <w:pPr>
        <w:pStyle w:val="3"/>
      </w:pPr>
      <w:bookmarkStart w:id="57" w:name="_Toc7500"/>
      <w:r>
        <w:rPr>
          <w:rFonts w:hint="eastAsia"/>
        </w:rPr>
        <w:t>Encaps</w:t>
      </w:r>
      <w:r>
        <w:rPr>
          <w:rFonts w:hint="eastAsia"/>
        </w:rPr>
        <w:t>生成</w:t>
      </w:r>
      <w:r>
        <w:rPr>
          <w:rFonts w:hint="eastAsia"/>
        </w:rPr>
        <w:t>ss</w:t>
      </w:r>
      <w:bookmarkEnd w:id="57"/>
    </w:p>
    <w:p w14:paraId="5355A7B2" w14:textId="77777777" w:rsidR="00193C37" w:rsidRDefault="00000000">
      <w:pPr>
        <w:widowControl/>
        <w:jc w:val="left"/>
      </w:pPr>
      <w:r>
        <w:rPr>
          <w:rFonts w:hint="eastAsia"/>
          <w:color w:val="000000"/>
          <w:kern w:val="0"/>
          <w:sz w:val="24"/>
          <w:lang w:bidi="ar"/>
        </w:rPr>
        <w:t>硬件仿真结果：</w:t>
      </w:r>
    </w:p>
    <w:p w14:paraId="180F3EEB" w14:textId="77777777" w:rsidR="00193C37" w:rsidRDefault="00000000">
      <w:r>
        <w:rPr>
          <w:noProof/>
        </w:rPr>
        <w:drawing>
          <wp:inline distT="0" distB="0" distL="114300" distR="114300" wp14:anchorId="4993A8A8" wp14:editId="40BA0F2C">
            <wp:extent cx="5782945" cy="542925"/>
            <wp:effectExtent l="0" t="0" r="8255" b="9525"/>
            <wp:docPr id="5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51F65926" w14:textId="77777777">
        <w:tc>
          <w:tcPr>
            <w:tcW w:w="9242" w:type="dxa"/>
            <w:tcBorders>
              <w:tl2br w:val="nil"/>
              <w:tr2bl w:val="nil"/>
            </w:tcBorders>
          </w:tcPr>
          <w:p w14:paraId="1BED7C63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mem0_addr = ffc ,  output_data = 9ef14d4671f9208d</w:t>
            </w:r>
          </w:p>
          <w:p w14:paraId="00C9B298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mem0_addr = ffd ,  output_data = e2d0af85d3bd6105</w:t>
            </w:r>
          </w:p>
          <w:p w14:paraId="54D50F6A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mem0_addr = ffd ,  output_data = 635ad4ef12e20cef</w:t>
            </w:r>
          </w:p>
          <w:p w14:paraId="0CBD3712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mem0_addr = ffe ,  output_data = ac6ad6f3642c5d2f</w:t>
            </w:r>
          </w:p>
        </w:tc>
      </w:tr>
    </w:tbl>
    <w:p w14:paraId="72C6D5B4" w14:textId="77777777" w:rsidR="00193C37" w:rsidRDefault="00000000">
      <w:pPr>
        <w:widowControl/>
        <w:jc w:val="left"/>
      </w:pPr>
      <w:r>
        <w:rPr>
          <w:rFonts w:hint="eastAsia"/>
          <w:color w:val="000000"/>
          <w:kern w:val="0"/>
          <w:sz w:val="24"/>
          <w:lang w:bidi="ar"/>
        </w:rPr>
        <w:t>上板波形：</w:t>
      </w:r>
    </w:p>
    <w:p w14:paraId="51013E7E" w14:textId="77777777" w:rsidR="00193C37" w:rsidRDefault="00000000">
      <w:r>
        <w:rPr>
          <w:rFonts w:hint="eastAsia"/>
          <w:noProof/>
        </w:rPr>
        <w:drawing>
          <wp:inline distT="0" distB="0" distL="114300" distR="114300" wp14:anchorId="3CE4D22B" wp14:editId="315F8487">
            <wp:extent cx="5837555" cy="1133475"/>
            <wp:effectExtent l="0" t="0" r="10795" b="9525"/>
            <wp:docPr id="58" name="图片 58" descr="271bf41d8477e163c7ece4453afa2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271bf41d8477e163c7ece4453afa26e"/>
                    <pic:cNvPicPr>
                      <a:picLocks noChangeAspect="1"/>
                    </pic:cNvPicPr>
                  </pic:nvPicPr>
                  <pic:blipFill>
                    <a:blip r:embed="rId54"/>
                    <a:srcRect l="3061" t="27171" b="19013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5B63" w14:textId="77777777" w:rsidR="00193C37" w:rsidRDefault="00000000">
      <w:pPr>
        <w:pStyle w:val="3"/>
      </w:pPr>
      <w:bookmarkStart w:id="58" w:name="_Toc7333"/>
      <w:r>
        <w:rPr>
          <w:rFonts w:hint="eastAsia"/>
        </w:rPr>
        <w:t>Decaps</w:t>
      </w:r>
      <w:r>
        <w:rPr>
          <w:rFonts w:hint="eastAsia"/>
        </w:rPr>
        <w:t>生成</w:t>
      </w:r>
      <w:r>
        <w:rPr>
          <w:rFonts w:hint="eastAsia"/>
        </w:rPr>
        <w:t>ss</w:t>
      </w:r>
      <w:bookmarkEnd w:id="58"/>
    </w:p>
    <w:p w14:paraId="7609C937" w14:textId="77777777" w:rsidR="00193C37" w:rsidRDefault="00000000">
      <w:pPr>
        <w:widowControl/>
        <w:jc w:val="left"/>
        <w:rPr>
          <w:color w:val="000000"/>
          <w:kern w:val="0"/>
          <w:sz w:val="24"/>
          <w:lang w:bidi="ar"/>
        </w:rPr>
      </w:pPr>
      <w:r>
        <w:rPr>
          <w:rFonts w:hint="eastAsia"/>
          <w:color w:val="000000"/>
          <w:kern w:val="0"/>
          <w:sz w:val="24"/>
          <w:lang w:bidi="ar"/>
        </w:rPr>
        <w:t>硬件仿真结果：</w:t>
      </w:r>
    </w:p>
    <w:p w14:paraId="70794487" w14:textId="77777777" w:rsidR="00193C37" w:rsidRDefault="00000000">
      <w:r>
        <w:rPr>
          <w:noProof/>
        </w:rPr>
        <w:drawing>
          <wp:inline distT="0" distB="0" distL="114300" distR="114300" wp14:anchorId="386BFEC4" wp14:editId="2219893C">
            <wp:extent cx="5821045" cy="347980"/>
            <wp:effectExtent l="0" t="0" r="8255" b="13970"/>
            <wp:docPr id="5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93C37" w14:paraId="0BA0CFC1" w14:textId="77777777">
        <w:trPr>
          <w:trHeight w:val="1057"/>
        </w:trPr>
        <w:tc>
          <w:tcPr>
            <w:tcW w:w="9242" w:type="dxa"/>
            <w:tcBorders>
              <w:tl2br w:val="nil"/>
              <w:tr2bl w:val="nil"/>
            </w:tcBorders>
          </w:tcPr>
          <w:p w14:paraId="7746F17D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fd6 ,  output_data = 9ef14d4671f9208d</w:t>
            </w:r>
          </w:p>
          <w:p w14:paraId="77AB51C0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fd7 ,  output_data = e2d0af85d3bd6105</w:t>
            </w:r>
            <w:r>
              <w:rPr>
                <w:rFonts w:hint="eastAsia"/>
                <w:color w:val="0000FF"/>
                <w:szCs w:val="21"/>
              </w:rPr>
              <w:br/>
              <w:t>mem1_addr = fd8 ,  output_data = 635ad4ef12e20cef</w:t>
            </w:r>
          </w:p>
          <w:p w14:paraId="026C3102" w14:textId="77777777" w:rsidR="00193C37" w:rsidRDefault="00000000">
            <w:pPr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mem1_addr = fd9 ,  output_data = ac6ad6f3642c5d2f</w:t>
            </w:r>
          </w:p>
        </w:tc>
      </w:tr>
    </w:tbl>
    <w:p w14:paraId="334ED12B" w14:textId="77777777" w:rsidR="00193C37" w:rsidRDefault="00000000">
      <w:pPr>
        <w:widowControl/>
        <w:jc w:val="left"/>
      </w:pPr>
      <w:r>
        <w:rPr>
          <w:rFonts w:hint="eastAsia"/>
          <w:color w:val="000000"/>
          <w:kern w:val="0"/>
          <w:sz w:val="24"/>
          <w:lang w:bidi="ar"/>
        </w:rPr>
        <w:t>上板波形：</w:t>
      </w:r>
    </w:p>
    <w:p w14:paraId="71BB35FA" w14:textId="77777777" w:rsidR="00193C37" w:rsidRDefault="00000000">
      <w:r>
        <w:rPr>
          <w:rFonts w:hint="eastAsia"/>
          <w:noProof/>
        </w:rPr>
        <w:drawing>
          <wp:inline distT="0" distB="0" distL="114300" distR="114300" wp14:anchorId="48B28914" wp14:editId="0441ACA5">
            <wp:extent cx="5874385" cy="1102995"/>
            <wp:effectExtent l="0" t="0" r="12065" b="1905"/>
            <wp:docPr id="60" name="图片 60" descr="cdd0421a9036982e415ed17e14b17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dd0421a9036982e415ed17e14b17d3"/>
                    <pic:cNvPicPr>
                      <a:picLocks noChangeAspect="1"/>
                    </pic:cNvPicPr>
                  </pic:nvPicPr>
                  <pic:blipFill>
                    <a:blip r:embed="rId55"/>
                    <a:srcRect l="1873" t="24546" b="22401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A0D5" w14:textId="77777777" w:rsidR="00193C37" w:rsidRDefault="00000000">
      <w:r>
        <w:rPr>
          <w:rFonts w:hint="eastAsia"/>
          <w:sz w:val="24"/>
        </w:rPr>
        <w:t>通过比对，数据一致，说明</w:t>
      </w:r>
      <w:r>
        <w:rPr>
          <w:rFonts w:hint="eastAsia"/>
          <w:sz w:val="24"/>
        </w:rPr>
        <w:t>Frodo1344</w:t>
      </w:r>
      <w:r>
        <w:rPr>
          <w:rFonts w:hint="eastAsia"/>
          <w:sz w:val="24"/>
        </w:rPr>
        <w:t>安全等级下，各算法流程执行正确</w:t>
      </w:r>
    </w:p>
    <w:p w14:paraId="03B0E7EB" w14:textId="77777777" w:rsidR="00193C37" w:rsidRDefault="00000000">
      <w:pPr>
        <w:pStyle w:val="1"/>
      </w:pPr>
      <w:bookmarkStart w:id="59" w:name="_Toc25599"/>
      <w:r>
        <w:rPr>
          <w:rFonts w:hint="eastAsia"/>
        </w:rPr>
        <w:lastRenderedPageBreak/>
        <w:t>附录</w:t>
      </w:r>
      <w:bookmarkEnd w:id="59"/>
    </w:p>
    <w:p w14:paraId="34BDE25C" w14:textId="77777777" w:rsidR="00193C37" w:rsidRDefault="00000000">
      <w:pPr>
        <w:pStyle w:val="2"/>
      </w:pPr>
      <w:bookmarkStart w:id="60" w:name="_Toc17907"/>
      <w:r>
        <w:rPr>
          <w:rFonts w:hint="eastAsia"/>
        </w:rPr>
        <w:t>算法执行指令</w:t>
      </w:r>
      <w:bookmarkEnd w:id="60"/>
    </w:p>
    <w:p w14:paraId="73A1C1E7" w14:textId="77777777" w:rsidR="00193C37" w:rsidRDefault="00000000">
      <w:pPr>
        <w:pStyle w:val="3"/>
      </w:pPr>
      <w:bookmarkStart w:id="61" w:name="_Toc8063"/>
      <w:r>
        <w:rPr>
          <w:rFonts w:hint="eastAsia"/>
        </w:rPr>
        <w:t>Frodo640</w:t>
      </w:r>
      <w:bookmarkEnd w:id="61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93C37" w14:paraId="419742B3" w14:textId="77777777">
        <w:tc>
          <w:tcPr>
            <w:tcW w:w="9242" w:type="dxa"/>
          </w:tcPr>
          <w:p w14:paraId="1F98BCFF" w14:textId="77777777" w:rsidR="00193C37" w:rsidRDefault="00000000">
            <w:pPr>
              <w:rPr>
                <w:sz w:val="28"/>
                <w:szCs w:val="28"/>
              </w:rPr>
            </w:pPr>
            <w:r>
              <w:rPr>
                <w:rFonts w:hint="eastAsia"/>
                <w:sz w:val="24"/>
              </w:rPr>
              <w:t>Keygen</w:t>
            </w:r>
          </w:p>
        </w:tc>
      </w:tr>
      <w:tr w:rsidR="00193C37" w14:paraId="00876B34" w14:textId="77777777">
        <w:tc>
          <w:tcPr>
            <w:tcW w:w="9242" w:type="dxa"/>
          </w:tcPr>
          <w:p w14:paraId="62E6B27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1100101111100000000000000011 //</w:t>
            </w:r>
            <w:r>
              <w:rPr>
                <w:sz w:val="24"/>
              </w:rPr>
              <w:t>吸收</w:t>
            </w:r>
            <w:r>
              <w:rPr>
                <w:sz w:val="24"/>
              </w:rPr>
              <w:t>5f   absorb_s</w:t>
            </w:r>
          </w:p>
          <w:p w14:paraId="4759F04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0001111111000000001000100000 //</w:t>
            </w:r>
            <w:r>
              <w:rPr>
                <w:sz w:val="24"/>
              </w:rPr>
              <w:t>吸收</w:t>
            </w:r>
            <w:r>
              <w:rPr>
                <w:sz w:val="24"/>
              </w:rPr>
              <w:t xml:space="preserve">seedse absorb 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256</w:t>
            </w:r>
          </w:p>
          <w:p w14:paraId="6063943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0111010100100000000000100100 // genS</w:t>
            </w:r>
          </w:p>
          <w:p w14:paraId="673A7D5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0110000000100000000000000101 //genE</w:t>
            </w:r>
          </w:p>
          <w:p w14:paraId="49E8422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0001111111100000000100000010 //</w:t>
            </w:r>
            <w:r>
              <w:rPr>
                <w:sz w:val="24"/>
              </w:rPr>
              <w:t>吸收</w:t>
            </w:r>
            <w:r>
              <w:rPr>
                <w:sz w:val="24"/>
              </w:rPr>
              <w:t xml:space="preserve">z  absorb 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128</w:t>
            </w:r>
          </w:p>
          <w:p w14:paraId="6E3DFB0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0100000000000000000100000001 //absorb_ex,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128</w:t>
            </w:r>
          </w:p>
          <w:p w14:paraId="5AD40BD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0101111110100000000100100000 //</w:t>
            </w:r>
            <w:r>
              <w:rPr>
                <w:sz w:val="24"/>
              </w:rPr>
              <w:t>生成</w:t>
            </w:r>
            <w:r>
              <w:rPr>
                <w:sz w:val="24"/>
              </w:rPr>
              <w:t>seedA,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128</w:t>
            </w:r>
          </w:p>
          <w:p w14:paraId="13D812B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1110001001100100000000000000 //Amatmul B = AS + E</w:t>
            </w:r>
          </w:p>
          <w:p w14:paraId="635228B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 xml:space="preserve">0001111110100000000100100010 //absorb </w:t>
            </w:r>
            <w:r>
              <w:rPr>
                <w:sz w:val="24"/>
              </w:rPr>
              <w:t>吸收</w:t>
            </w:r>
            <w:r>
              <w:rPr>
                <w:sz w:val="24"/>
              </w:rPr>
              <w:t>seedA,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128</w:t>
            </w:r>
          </w:p>
          <w:p w14:paraId="61F06CC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0000000000100000000000000001 // pkh,</w:t>
            </w:r>
            <w:r>
              <w:rPr>
                <w:sz w:val="24"/>
              </w:rPr>
              <w:t>吸收矩阵</w:t>
            </w:r>
            <w:r>
              <w:rPr>
                <w:sz w:val="24"/>
              </w:rPr>
              <w:t>B</w:t>
            </w:r>
          </w:p>
          <w:p w14:paraId="5F8959D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0100000000000000001010000001 //</w:t>
            </w:r>
            <w:r>
              <w:rPr>
                <w:sz w:val="24"/>
              </w:rPr>
              <w:t>执行一次吸收</w:t>
            </w:r>
          </w:p>
          <w:p w14:paraId="3348879D" w14:textId="77777777" w:rsidR="00193C37" w:rsidRDefault="00000000">
            <w:pPr>
              <w:rPr>
                <w:sz w:val="28"/>
                <w:szCs w:val="28"/>
              </w:rPr>
            </w:pPr>
            <w:r>
              <w:rPr>
                <w:sz w:val="24"/>
              </w:rPr>
              <w:t>0101111110100100000100100000 //</w:t>
            </w:r>
            <w:r>
              <w:rPr>
                <w:sz w:val="24"/>
              </w:rPr>
              <w:t>挤出</w:t>
            </w:r>
            <w:r>
              <w:rPr>
                <w:sz w:val="24"/>
              </w:rPr>
              <w:t>pkh,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128</w:t>
            </w:r>
          </w:p>
        </w:tc>
      </w:tr>
      <w:tr w:rsidR="00193C37" w14:paraId="3672E6BC" w14:textId="77777777">
        <w:tc>
          <w:tcPr>
            <w:tcW w:w="9242" w:type="dxa"/>
          </w:tcPr>
          <w:p w14:paraId="6628633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Encaps </w:t>
            </w:r>
          </w:p>
        </w:tc>
      </w:tr>
      <w:tr w:rsidR="00193C37" w14:paraId="620F984D" w14:textId="77777777">
        <w:tc>
          <w:tcPr>
            <w:tcW w:w="9242" w:type="dxa"/>
          </w:tcPr>
          <w:p w14:paraId="710A909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0001111110100000000100100010</w:t>
            </w:r>
          </w:p>
          <w:p w14:paraId="3D5ABA77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0000000000100000000000000001</w:t>
            </w:r>
          </w:p>
          <w:p w14:paraId="5CB0429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0100000000000000001010000001</w:t>
            </w:r>
          </w:p>
          <w:p w14:paraId="70F69E9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0101111110100100000100100000 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pkh</w:t>
            </w:r>
          </w:p>
          <w:p w14:paraId="403033D2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0001111110100100000100100010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pkh</w:t>
            </w:r>
          </w:p>
          <w:p w14:paraId="1440D51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0001111111100100000100000000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u</w:t>
            </w:r>
          </w:p>
          <w:p w14:paraId="163B5FA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0001111111110000001000100000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</w:p>
          <w:p w14:paraId="7ED10EA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0100000000000000010000000001  //</w:t>
            </w:r>
            <w:r>
              <w:rPr>
                <w:rFonts w:hint="eastAsia"/>
                <w:sz w:val="24"/>
              </w:rPr>
              <w:t>执行吸收，长度</w:t>
            </w:r>
            <w:r>
              <w:rPr>
                <w:rFonts w:hint="eastAsia"/>
                <w:sz w:val="24"/>
              </w:rPr>
              <w:t>512</w:t>
            </w:r>
          </w:p>
          <w:p w14:paraId="352D564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0101111111000000001000100000 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seedse</w:t>
            </w:r>
            <w:r>
              <w:rPr>
                <w:rFonts w:hint="eastAsia"/>
                <w:sz w:val="24"/>
              </w:rPr>
              <w:t>，长度</w:t>
            </w:r>
            <w:r>
              <w:rPr>
                <w:rFonts w:hint="eastAsia"/>
                <w:sz w:val="24"/>
              </w:rPr>
              <w:t>256</w:t>
            </w:r>
          </w:p>
          <w:p w14:paraId="27546BD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0101111111101100000100000000 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k</w:t>
            </w:r>
            <w:r>
              <w:rPr>
                <w:rFonts w:hint="eastAsia"/>
                <w:sz w:val="24"/>
              </w:rPr>
              <w:t>，长度</w:t>
            </w:r>
            <w:r>
              <w:rPr>
                <w:rFonts w:hint="eastAsia"/>
                <w:sz w:val="24"/>
              </w:rPr>
              <w:t>128</w:t>
            </w:r>
          </w:p>
          <w:p w14:paraId="6CBAD759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1101001011000000000000000011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96</w:t>
            </w:r>
          </w:p>
          <w:p w14:paraId="56E457E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0001111111000000001000100000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seedse</w:t>
            </w:r>
          </w:p>
          <w:p w14:paraId="110D52C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0111010100100000000000000100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S'</w:t>
            </w:r>
          </w:p>
          <w:p w14:paraId="472C3FB4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0110000000100000000000101101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</w:t>
            </w:r>
          </w:p>
          <w:p w14:paraId="0794BFD3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0101111110100000000100000100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E''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行（</w:t>
            </w:r>
            <w:r>
              <w:rPr>
                <w:rFonts w:hint="eastAsia"/>
                <w:sz w:val="24"/>
              </w:rPr>
              <w:t>128bit</w:t>
            </w:r>
            <w:r>
              <w:rPr>
                <w:rFonts w:hint="eastAsia"/>
                <w:sz w:val="24"/>
              </w:rPr>
              <w:t>）</w:t>
            </w:r>
          </w:p>
          <w:p w14:paraId="708FB68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1010000000000000000000000001 //</w:t>
            </w:r>
            <w:r>
              <w:rPr>
                <w:rFonts w:hint="eastAsia"/>
                <w:sz w:val="24"/>
              </w:rPr>
              <w:t>执行一次挤压</w:t>
            </w:r>
          </w:p>
          <w:p w14:paraId="545B2234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0101111110100100011100000100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E''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7</w:t>
            </w:r>
            <w:r>
              <w:rPr>
                <w:rFonts w:hint="eastAsia"/>
                <w:sz w:val="24"/>
              </w:rPr>
              <w:t>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896bit</w:t>
            </w:r>
            <w:r>
              <w:rPr>
                <w:rFonts w:hint="eastAsia"/>
                <w:sz w:val="24"/>
              </w:rPr>
              <w:t>）</w:t>
            </w:r>
          </w:p>
          <w:p w14:paraId="473BFCC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1010100010001010000000000000 //</w:t>
            </w:r>
            <w:r>
              <w:rPr>
                <w:rFonts w:hint="eastAsia"/>
                <w:sz w:val="24"/>
              </w:rPr>
              <w:t>转置</w:t>
            </w:r>
            <w:r>
              <w:rPr>
                <w:rFonts w:hint="eastAsia"/>
                <w:sz w:val="24"/>
              </w:rPr>
              <w:t>E''</w:t>
            </w:r>
          </w:p>
          <w:p w14:paraId="635D60F7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1000110001001010000000000000 // 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V_T</w:t>
            </w:r>
          </w:p>
          <w:p w14:paraId="105DDB8B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1010101010101000000000000000 //</w:t>
            </w:r>
            <w:r>
              <w:rPr>
                <w:rFonts w:hint="eastAsia"/>
                <w:sz w:val="24"/>
              </w:rPr>
              <w:t>转置</w:t>
            </w:r>
            <w:r>
              <w:rPr>
                <w:rFonts w:hint="eastAsia"/>
                <w:sz w:val="24"/>
              </w:rPr>
              <w:t>V</w:t>
            </w:r>
          </w:p>
          <w:p w14:paraId="7BBC27FA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1100111011101010000000000000 //encodeu</w:t>
            </w:r>
          </w:p>
          <w:p w14:paraId="7C56A2C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1110110100110000000000000001 // B'=S'A+E'</w:t>
            </w:r>
          </w:p>
          <w:p w14:paraId="22AF50A3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1000100010001010000000000001 //C = V+encode(u)</w:t>
            </w:r>
          </w:p>
          <w:p w14:paraId="3AB5347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0010000000100000000000100000 //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前半段</w:t>
            </w:r>
          </w:p>
          <w:p w14:paraId="54A9818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0010000000100010000000100001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后半段</w:t>
            </w:r>
          </w:p>
          <w:p w14:paraId="05DA2362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0001111111010000100001110000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</w:t>
            </w:r>
          </w:p>
          <w:p w14:paraId="1C8C2133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0001111111110000000110100000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192bit</w:t>
            </w:r>
          </w:p>
          <w:p w14:paraId="46E256A7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0100000000000000101010000001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7423163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0001111111110110000010100000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64bit</w:t>
            </w:r>
          </w:p>
          <w:p w14:paraId="01172142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0001111111101100000100000000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k 128bit</w:t>
            </w:r>
          </w:p>
          <w:p w14:paraId="6F639127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0100000000000000000110000001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59C47D8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0101111111111000000100000000 //</w:t>
            </w:r>
            <w:r>
              <w:rPr>
                <w:rFonts w:hint="eastAsia"/>
                <w:sz w:val="24"/>
              </w:rPr>
              <w:t>挤出</w:t>
            </w:r>
            <w:r>
              <w:rPr>
                <w:rFonts w:hint="eastAsia"/>
                <w:sz w:val="24"/>
              </w:rPr>
              <w:t>ss,128</w:t>
            </w:r>
          </w:p>
        </w:tc>
      </w:tr>
      <w:tr w:rsidR="00193C37" w14:paraId="7C91DC53" w14:textId="77777777">
        <w:tc>
          <w:tcPr>
            <w:tcW w:w="9242" w:type="dxa"/>
          </w:tcPr>
          <w:p w14:paraId="0B52A50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Decaps</w:t>
            </w:r>
          </w:p>
        </w:tc>
      </w:tr>
      <w:tr w:rsidR="00193C37" w14:paraId="4E6165D4" w14:textId="77777777">
        <w:tc>
          <w:tcPr>
            <w:tcW w:w="9242" w:type="dxa"/>
          </w:tcPr>
          <w:p w14:paraId="02BE53B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1001011100001001000000000000 //M=C-B'S</w:t>
            </w:r>
          </w:p>
          <w:p w14:paraId="5A9F4F9A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1100100010010101000000000000 // u' = decode(u)</w:t>
            </w:r>
          </w:p>
          <w:p w14:paraId="2CBDADE7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0001111110100100000100100010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pkh</w:t>
            </w:r>
          </w:p>
          <w:p w14:paraId="03C5311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0001111111100100000100000000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u</w:t>
            </w:r>
          </w:p>
          <w:p w14:paraId="3EF80ADB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0001111111101100001000100000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</w:p>
          <w:p w14:paraId="4CC5377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0100000000000000010000000001  //</w:t>
            </w:r>
            <w:r>
              <w:rPr>
                <w:rFonts w:hint="eastAsia"/>
                <w:sz w:val="24"/>
              </w:rPr>
              <w:t>执行吸收</w:t>
            </w:r>
          </w:p>
          <w:p w14:paraId="44ECD99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0101111111000000001000100000 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seedse'</w:t>
            </w:r>
          </w:p>
          <w:p w14:paraId="4D656DF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0101111111101100000100000000 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k'</w:t>
            </w:r>
          </w:p>
          <w:p w14:paraId="4739A32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0010000000100000000000100000 //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前半段</w:t>
            </w:r>
          </w:p>
          <w:p w14:paraId="093609D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0010000000100010000000100001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后半段</w:t>
            </w:r>
          </w:p>
          <w:p w14:paraId="7924F0D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0001111110100000000001110000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</w:t>
            </w:r>
          </w:p>
          <w:p w14:paraId="193889F4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0001111111110000000110100000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192bit</w:t>
            </w:r>
          </w:p>
          <w:p w14:paraId="2911164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0100000000000000101010000001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0F917ED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0001111111110110000010100000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64bit</w:t>
            </w:r>
          </w:p>
          <w:p w14:paraId="5BBAA82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0001111111101100000100000000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k 128bit</w:t>
            </w:r>
          </w:p>
          <w:p w14:paraId="22D2FCE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0100000000000000000110000001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133BE323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0101111110101100100100100000 //</w:t>
            </w:r>
            <w:r>
              <w:rPr>
                <w:rFonts w:hint="eastAsia"/>
                <w:sz w:val="24"/>
              </w:rPr>
              <w:t>挤出</w:t>
            </w:r>
            <w:r>
              <w:rPr>
                <w:rFonts w:hint="eastAsia"/>
                <w:sz w:val="24"/>
              </w:rPr>
              <w:t>ss'</w:t>
            </w:r>
          </w:p>
          <w:p w14:paraId="7B856D4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1101001011000000000000000011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96</w:t>
            </w:r>
          </w:p>
          <w:p w14:paraId="48BF675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0001111111000000001000100000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seedse</w:t>
            </w:r>
          </w:p>
          <w:p w14:paraId="71ED116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0111010100100000000000000100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S'</w:t>
            </w:r>
          </w:p>
          <w:p w14:paraId="2EC1AC9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0110000000100000000000101101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</w:t>
            </w:r>
          </w:p>
          <w:p w14:paraId="570695E3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0101111110100000000100000100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E''</w:t>
            </w:r>
            <w:r>
              <w:rPr>
                <w:rFonts w:hint="eastAsia"/>
                <w:sz w:val="24"/>
              </w:rPr>
              <w:t>前两行</w:t>
            </w:r>
          </w:p>
          <w:p w14:paraId="32B1036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1010000000000000000000000001 //</w:t>
            </w:r>
            <w:r>
              <w:rPr>
                <w:rFonts w:hint="eastAsia"/>
                <w:sz w:val="24"/>
              </w:rPr>
              <w:t>执行一次挤压</w:t>
            </w:r>
          </w:p>
          <w:p w14:paraId="4BDD3DE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0101111110100100011100000100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E''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行</w:t>
            </w:r>
          </w:p>
          <w:p w14:paraId="019C571B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1010100010001010000000000000 //</w:t>
            </w:r>
            <w:r>
              <w:rPr>
                <w:rFonts w:hint="eastAsia"/>
                <w:sz w:val="24"/>
              </w:rPr>
              <w:t>转置</w:t>
            </w:r>
            <w:r>
              <w:rPr>
                <w:rFonts w:hint="eastAsia"/>
                <w:sz w:val="24"/>
              </w:rPr>
              <w:t>E''</w:t>
            </w:r>
          </w:p>
          <w:p w14:paraId="65C6634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1000110001001010000000000000 // 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V_T</w:t>
            </w:r>
          </w:p>
          <w:p w14:paraId="06DB64A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1010101010101000000000000000 //</w:t>
            </w:r>
            <w:r>
              <w:rPr>
                <w:rFonts w:hint="eastAsia"/>
                <w:sz w:val="24"/>
              </w:rPr>
              <w:t>转置</w:t>
            </w:r>
            <w:r>
              <w:rPr>
                <w:rFonts w:hint="eastAsia"/>
                <w:sz w:val="24"/>
              </w:rPr>
              <w:t>V</w:t>
            </w:r>
          </w:p>
          <w:p w14:paraId="29B20389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1100111011101010000000000000 //encodeu</w:t>
            </w:r>
          </w:p>
          <w:p w14:paraId="2D3E6B93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1110110100110000000000000001 // B''=S'A+E'</w:t>
            </w:r>
          </w:p>
          <w:p w14:paraId="4EB1A0D9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1000100010001010000000000001 //C' = V+encode(u')</w:t>
            </w:r>
          </w:p>
          <w:p w14:paraId="0F747263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0010000000100000000000100000 //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B''</w:t>
            </w:r>
            <w:r>
              <w:rPr>
                <w:rFonts w:hint="eastAsia"/>
                <w:sz w:val="24"/>
              </w:rPr>
              <w:t>前半段</w:t>
            </w:r>
          </w:p>
          <w:p w14:paraId="0154F35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0010000000100010000000100001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B''</w:t>
            </w:r>
            <w:r>
              <w:rPr>
                <w:rFonts w:hint="eastAsia"/>
                <w:sz w:val="24"/>
              </w:rPr>
              <w:t>后半段</w:t>
            </w:r>
          </w:p>
          <w:p w14:paraId="330927DA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0001111111010000100001110000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C'</w:t>
            </w:r>
          </w:p>
          <w:p w14:paraId="014AB3B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0001111111110000000110100000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192bit</w:t>
            </w:r>
          </w:p>
          <w:p w14:paraId="29DD001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0100000000000000101010000001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1E59E9B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0001111111110110000010100000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64bit</w:t>
            </w:r>
          </w:p>
          <w:p w14:paraId="7A68976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0001111111101100000100000000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k' 128bit</w:t>
            </w:r>
          </w:p>
          <w:p w14:paraId="19863167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0100000000000000000110000001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4C21F92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0101111111111000000100000000 //</w:t>
            </w:r>
            <w:r>
              <w:rPr>
                <w:rFonts w:hint="eastAsia"/>
                <w:sz w:val="24"/>
              </w:rPr>
              <w:t>挤出</w:t>
            </w:r>
            <w:r>
              <w:rPr>
                <w:rFonts w:hint="eastAsia"/>
                <w:sz w:val="24"/>
              </w:rPr>
              <w:t>ss</w:t>
            </w:r>
          </w:p>
        </w:tc>
      </w:tr>
    </w:tbl>
    <w:p w14:paraId="098C431F" w14:textId="77777777" w:rsidR="00193C37" w:rsidRDefault="00000000">
      <w:pPr>
        <w:pStyle w:val="3"/>
      </w:pPr>
      <w:bookmarkStart w:id="62" w:name="_Toc24150"/>
      <w:r>
        <w:rPr>
          <w:rFonts w:hint="eastAsia"/>
        </w:rPr>
        <w:lastRenderedPageBreak/>
        <w:t>Frodo976</w:t>
      </w:r>
      <w:bookmarkEnd w:id="62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93C37" w14:paraId="0C969D6A" w14:textId="77777777">
        <w:tc>
          <w:tcPr>
            <w:tcW w:w="9242" w:type="dxa"/>
          </w:tcPr>
          <w:p w14:paraId="64F7AC37" w14:textId="77777777" w:rsidR="00193C37" w:rsidRDefault="00000000">
            <w:pPr>
              <w:rPr>
                <w:sz w:val="28"/>
                <w:szCs w:val="28"/>
              </w:rPr>
            </w:pPr>
            <w:r>
              <w:rPr>
                <w:rFonts w:hint="eastAsia"/>
                <w:sz w:val="24"/>
              </w:rPr>
              <w:t>Keygen</w:t>
            </w:r>
          </w:p>
        </w:tc>
      </w:tr>
      <w:tr w:rsidR="00193C37" w14:paraId="1129DB15" w14:textId="77777777">
        <w:tc>
          <w:tcPr>
            <w:tcW w:w="9242" w:type="dxa"/>
          </w:tcPr>
          <w:p w14:paraId="0921A06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1100101111100000000000000011 //</w:t>
            </w:r>
            <w:r>
              <w:rPr>
                <w:sz w:val="24"/>
              </w:rPr>
              <w:t>吸收</w:t>
            </w:r>
            <w:r>
              <w:rPr>
                <w:sz w:val="24"/>
              </w:rPr>
              <w:t>5f   absorb_s</w:t>
            </w:r>
          </w:p>
          <w:p w14:paraId="6A1398C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0001111111000000001100100000 //</w:t>
            </w:r>
            <w:r>
              <w:rPr>
                <w:sz w:val="24"/>
              </w:rPr>
              <w:t>吸收</w:t>
            </w:r>
            <w:r>
              <w:rPr>
                <w:sz w:val="24"/>
              </w:rPr>
              <w:t xml:space="preserve">seedse 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384</w:t>
            </w:r>
          </w:p>
          <w:p w14:paraId="0CD848A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0111010100100000000000100100 // genS</w:t>
            </w:r>
          </w:p>
          <w:p w14:paraId="60682A5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0110000000100000000000000101 //genE</w:t>
            </w:r>
          </w:p>
          <w:p w14:paraId="172E7A7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0001111111100000000100000010 //</w:t>
            </w:r>
            <w:r>
              <w:rPr>
                <w:sz w:val="24"/>
              </w:rPr>
              <w:t>吸收</w:t>
            </w:r>
            <w:r>
              <w:rPr>
                <w:sz w:val="24"/>
              </w:rPr>
              <w:t xml:space="preserve">z  absorb 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128</w:t>
            </w:r>
          </w:p>
          <w:p w14:paraId="6D1C2B8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0100000000000000000100000001 //</w:t>
            </w:r>
            <w:r>
              <w:rPr>
                <w:sz w:val="24"/>
              </w:rPr>
              <w:t>生成</w:t>
            </w:r>
            <w:r>
              <w:rPr>
                <w:sz w:val="24"/>
              </w:rPr>
              <w:t>seedA, absorb_ex,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128</w:t>
            </w:r>
          </w:p>
          <w:p w14:paraId="6CBE91C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0101111110100000000100100000 //</w:t>
            </w:r>
            <w:r>
              <w:rPr>
                <w:sz w:val="24"/>
              </w:rPr>
              <w:t>生成</w:t>
            </w:r>
            <w:r>
              <w:rPr>
                <w:sz w:val="24"/>
              </w:rPr>
              <w:t>seedA,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128</w:t>
            </w:r>
          </w:p>
          <w:p w14:paraId="65EBD19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1110001001100100000000000000 // B=AS+E</w:t>
            </w:r>
          </w:p>
          <w:p w14:paraId="22D56F2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 xml:space="preserve">0001111110100000000100100010 //absorb </w:t>
            </w:r>
            <w:r>
              <w:rPr>
                <w:sz w:val="24"/>
              </w:rPr>
              <w:t>吸收</w:t>
            </w:r>
            <w:r>
              <w:rPr>
                <w:sz w:val="24"/>
              </w:rPr>
              <w:t>seedA,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128</w:t>
            </w:r>
          </w:p>
          <w:p w14:paraId="7115A2A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0000000000100000000000000001 // pkh,</w:t>
            </w:r>
            <w:r>
              <w:rPr>
                <w:sz w:val="24"/>
              </w:rPr>
              <w:t>吸收矩阵</w:t>
            </w:r>
            <w:r>
              <w:rPr>
                <w:sz w:val="24"/>
              </w:rPr>
              <w:t>B</w:t>
            </w:r>
          </w:p>
          <w:p w14:paraId="660CB93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 xml:space="preserve">0101111110100100000110100000 // </w:t>
            </w:r>
            <w:r>
              <w:rPr>
                <w:sz w:val="24"/>
              </w:rPr>
              <w:t>挤出</w:t>
            </w:r>
            <w:r>
              <w:rPr>
                <w:sz w:val="24"/>
              </w:rPr>
              <w:t>pkh,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192</w:t>
            </w:r>
          </w:p>
        </w:tc>
      </w:tr>
      <w:tr w:rsidR="00193C37" w14:paraId="0FE801BC" w14:textId="77777777">
        <w:tc>
          <w:tcPr>
            <w:tcW w:w="9242" w:type="dxa"/>
          </w:tcPr>
          <w:p w14:paraId="0DC66A4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Encaps</w:t>
            </w:r>
          </w:p>
        </w:tc>
      </w:tr>
      <w:tr w:rsidR="00193C37" w14:paraId="71A8FD02" w14:textId="77777777">
        <w:tc>
          <w:tcPr>
            <w:tcW w:w="9242" w:type="dxa"/>
          </w:tcPr>
          <w:p w14:paraId="529737E7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0001111110100000000100100010 //absorb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seedA,</w:t>
            </w:r>
            <w:r>
              <w:rPr>
                <w:rFonts w:hint="eastAsia"/>
                <w:sz w:val="24"/>
              </w:rPr>
              <w:t>长度</w:t>
            </w:r>
            <w:r>
              <w:rPr>
                <w:rFonts w:hint="eastAsia"/>
                <w:sz w:val="24"/>
              </w:rPr>
              <w:t>128</w:t>
            </w:r>
          </w:p>
          <w:p w14:paraId="0E487203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0000000000100000000000000001 // pkh,</w:t>
            </w:r>
            <w:r>
              <w:rPr>
                <w:rFonts w:hint="eastAsia"/>
                <w:sz w:val="24"/>
              </w:rPr>
              <w:t>吸收矩阵</w:t>
            </w:r>
            <w:r>
              <w:rPr>
                <w:rFonts w:hint="eastAsia"/>
                <w:sz w:val="24"/>
              </w:rPr>
              <w:t>B</w:t>
            </w:r>
          </w:p>
          <w:p w14:paraId="0C4A8F72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0101111110100100000110100000 // </w:t>
            </w:r>
            <w:r>
              <w:rPr>
                <w:rFonts w:hint="eastAsia"/>
                <w:sz w:val="24"/>
              </w:rPr>
              <w:t>挤出</w:t>
            </w:r>
            <w:r>
              <w:rPr>
                <w:rFonts w:hint="eastAsia"/>
                <w:sz w:val="24"/>
              </w:rPr>
              <w:t>pkh,</w:t>
            </w:r>
            <w:r>
              <w:rPr>
                <w:rFonts w:hint="eastAsia"/>
                <w:sz w:val="24"/>
              </w:rPr>
              <w:t>长度</w:t>
            </w:r>
            <w:r>
              <w:rPr>
                <w:rFonts w:hint="eastAsia"/>
                <w:sz w:val="24"/>
              </w:rPr>
              <w:t>192</w:t>
            </w:r>
          </w:p>
          <w:p w14:paraId="236DBE4A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0001111110100100000110100010 //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pkh,</w:t>
            </w:r>
            <w:r>
              <w:rPr>
                <w:rFonts w:hint="eastAsia"/>
                <w:sz w:val="24"/>
              </w:rPr>
              <w:t>长度</w:t>
            </w:r>
            <w:r>
              <w:rPr>
                <w:rFonts w:hint="eastAsia"/>
                <w:sz w:val="24"/>
              </w:rPr>
              <w:t>192</w:t>
            </w:r>
          </w:p>
          <w:p w14:paraId="4429E75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0001111111100100000110000000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u,</w:t>
            </w:r>
            <w:r>
              <w:rPr>
                <w:rFonts w:hint="eastAsia"/>
                <w:sz w:val="24"/>
              </w:rPr>
              <w:t>长度</w:t>
            </w:r>
            <w:r>
              <w:rPr>
                <w:rFonts w:hint="eastAsia"/>
                <w:sz w:val="24"/>
              </w:rPr>
              <w:t>192</w:t>
            </w:r>
          </w:p>
          <w:p w14:paraId="169DA36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0001111111110000001100100000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，长度</w:t>
            </w:r>
            <w:r>
              <w:rPr>
                <w:rFonts w:hint="eastAsia"/>
                <w:sz w:val="24"/>
              </w:rPr>
              <w:t>384</w:t>
            </w:r>
          </w:p>
          <w:p w14:paraId="38920D8B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0100000000000000011000000001  //</w:t>
            </w:r>
            <w:r>
              <w:rPr>
                <w:rFonts w:hint="eastAsia"/>
                <w:sz w:val="24"/>
              </w:rPr>
              <w:t>执行吸收，长度</w:t>
            </w:r>
            <w:r>
              <w:rPr>
                <w:rFonts w:hint="eastAsia"/>
                <w:sz w:val="24"/>
              </w:rPr>
              <w:t>768</w:t>
            </w:r>
          </w:p>
          <w:p w14:paraId="561E5BA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0101111111000000001100100000 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seedse</w:t>
            </w:r>
            <w:r>
              <w:rPr>
                <w:rFonts w:hint="eastAsia"/>
                <w:sz w:val="24"/>
              </w:rPr>
              <w:t>，长度</w:t>
            </w:r>
            <w:r>
              <w:rPr>
                <w:rFonts w:hint="eastAsia"/>
                <w:sz w:val="24"/>
              </w:rPr>
              <w:t>384</w:t>
            </w:r>
          </w:p>
          <w:p w14:paraId="65AEB41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0101111111101100000110000000 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k</w:t>
            </w:r>
            <w:r>
              <w:rPr>
                <w:rFonts w:hint="eastAsia"/>
                <w:sz w:val="24"/>
              </w:rPr>
              <w:t>，长度</w:t>
            </w:r>
            <w:r>
              <w:rPr>
                <w:rFonts w:hint="eastAsia"/>
                <w:sz w:val="24"/>
              </w:rPr>
              <w:t>192</w:t>
            </w:r>
          </w:p>
          <w:p w14:paraId="7A3FA673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1101001011000000000000000011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96</w:t>
            </w:r>
          </w:p>
          <w:p w14:paraId="76E190A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0001111111000000001100100000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seedse</w:t>
            </w:r>
          </w:p>
          <w:p w14:paraId="4677085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0111010100100000000000000100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S'</w:t>
            </w:r>
          </w:p>
          <w:p w14:paraId="5F88024A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0110000000100000000000101101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</w:t>
            </w:r>
          </w:p>
          <w:p w14:paraId="7FCCC76A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0101111110100000001100000110//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E''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行（</w:t>
            </w:r>
            <w:r>
              <w:rPr>
                <w:rFonts w:hint="eastAsia"/>
                <w:sz w:val="24"/>
              </w:rPr>
              <w:t>384bit</w:t>
            </w:r>
            <w:r>
              <w:rPr>
                <w:rFonts w:hint="eastAsia"/>
                <w:sz w:val="24"/>
              </w:rPr>
              <w:t>）</w:t>
            </w:r>
          </w:p>
          <w:p w14:paraId="6E0B3B5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1010000000000000000000000001 //</w:t>
            </w:r>
            <w:r>
              <w:rPr>
                <w:rFonts w:hint="eastAsia"/>
                <w:sz w:val="24"/>
              </w:rPr>
              <w:t>执行一次挤压</w:t>
            </w:r>
          </w:p>
          <w:p w14:paraId="3FF09954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0101111110101100010100000100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E''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10</w:t>
            </w:r>
            <w:r>
              <w:rPr>
                <w:rFonts w:hint="eastAsia"/>
                <w:sz w:val="24"/>
              </w:rPr>
              <w:t>行（</w:t>
            </w:r>
            <w:r>
              <w:rPr>
                <w:rFonts w:hint="eastAsia"/>
                <w:sz w:val="24"/>
              </w:rPr>
              <w:t>640bit</w:t>
            </w:r>
            <w:r>
              <w:rPr>
                <w:rFonts w:hint="eastAsia"/>
                <w:sz w:val="24"/>
              </w:rPr>
              <w:t>）</w:t>
            </w:r>
          </w:p>
          <w:p w14:paraId="0C36F6D2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1010100010001010000000000000 //</w:t>
            </w:r>
            <w:r>
              <w:rPr>
                <w:rFonts w:hint="eastAsia"/>
                <w:sz w:val="24"/>
              </w:rPr>
              <w:t>转置</w:t>
            </w:r>
            <w:r>
              <w:rPr>
                <w:rFonts w:hint="eastAsia"/>
                <w:sz w:val="24"/>
              </w:rPr>
              <w:t>E''</w:t>
            </w:r>
          </w:p>
          <w:p w14:paraId="33A79ED2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1000110001001010000000000000 // 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V_T</w:t>
            </w:r>
          </w:p>
          <w:p w14:paraId="4084B189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1010101010101000000000000000 //</w:t>
            </w:r>
            <w:r>
              <w:rPr>
                <w:rFonts w:hint="eastAsia"/>
                <w:sz w:val="24"/>
              </w:rPr>
              <w:t>转置</w:t>
            </w:r>
            <w:r>
              <w:rPr>
                <w:rFonts w:hint="eastAsia"/>
                <w:sz w:val="24"/>
              </w:rPr>
              <w:t>V</w:t>
            </w:r>
          </w:p>
          <w:p w14:paraId="3D9BA70B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1100111011101010000000000000 //encodeu</w:t>
            </w:r>
          </w:p>
          <w:p w14:paraId="17641569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1110110100110000000000000001 // B'=S'A+E'</w:t>
            </w:r>
          </w:p>
          <w:p w14:paraId="75960A6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1000100010001010000000000001 //C = V+encode(u)</w:t>
            </w:r>
          </w:p>
          <w:p w14:paraId="1819E02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0010000000100000000000100000 //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前半段</w:t>
            </w:r>
          </w:p>
          <w:p w14:paraId="33B9A7D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0010000000100010000000100001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后半段</w:t>
            </w:r>
          </w:p>
          <w:p w14:paraId="7469A5B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0001111111010000000110110000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192bit</w:t>
            </w:r>
          </w:p>
          <w:p w14:paraId="14086FC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0100000000000000100010000001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22B4BB4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0001111111010110011010110000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832bit</w:t>
            </w:r>
          </w:p>
          <w:p w14:paraId="0A804232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0001111111110000001000100000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256bit</w:t>
            </w:r>
          </w:p>
          <w:p w14:paraId="757837A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0100000000000000100010000001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1FFAEF8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0001111111111000000100100000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128bit</w:t>
            </w:r>
          </w:p>
          <w:p w14:paraId="78C5134B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0001111111101100000110000000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k 192bit</w:t>
            </w:r>
          </w:p>
          <w:p w14:paraId="3B8215F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0100000000000000001010000001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08925A9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0101111111111000000110000000 //</w:t>
            </w:r>
            <w:r>
              <w:rPr>
                <w:rFonts w:hint="eastAsia"/>
                <w:sz w:val="24"/>
              </w:rPr>
              <w:t>挤出</w:t>
            </w:r>
            <w:r>
              <w:rPr>
                <w:rFonts w:hint="eastAsia"/>
                <w:sz w:val="24"/>
              </w:rPr>
              <w:t>ss,192</w:t>
            </w:r>
          </w:p>
        </w:tc>
      </w:tr>
      <w:tr w:rsidR="00193C37" w14:paraId="297497DA" w14:textId="77777777">
        <w:tc>
          <w:tcPr>
            <w:tcW w:w="9242" w:type="dxa"/>
          </w:tcPr>
          <w:p w14:paraId="7AFF267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Decaps</w:t>
            </w:r>
          </w:p>
        </w:tc>
      </w:tr>
      <w:tr w:rsidR="00193C37" w14:paraId="6194799B" w14:textId="77777777">
        <w:tc>
          <w:tcPr>
            <w:tcW w:w="9242" w:type="dxa"/>
          </w:tcPr>
          <w:p w14:paraId="78F2453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1001011100001001000000000000 //M=C-B'S</w:t>
            </w:r>
          </w:p>
          <w:p w14:paraId="0155F93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 0100 0100 1010 1000000000000 // u' = decode(u)</w:t>
            </w:r>
          </w:p>
          <w:p w14:paraId="5A47841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0001111110100100000110100010 //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pkh,</w:t>
            </w:r>
            <w:r>
              <w:rPr>
                <w:rFonts w:hint="eastAsia"/>
                <w:sz w:val="24"/>
              </w:rPr>
              <w:t>长度</w:t>
            </w:r>
            <w:r>
              <w:rPr>
                <w:rFonts w:hint="eastAsia"/>
                <w:sz w:val="24"/>
              </w:rPr>
              <w:t>192</w:t>
            </w:r>
          </w:p>
          <w:p w14:paraId="04A2FB3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0001111111100100000110000000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u,</w:t>
            </w:r>
            <w:r>
              <w:rPr>
                <w:rFonts w:hint="eastAsia"/>
                <w:sz w:val="24"/>
              </w:rPr>
              <w:t>长度</w:t>
            </w:r>
            <w:r>
              <w:rPr>
                <w:rFonts w:hint="eastAsia"/>
                <w:sz w:val="24"/>
              </w:rPr>
              <w:t>192</w:t>
            </w:r>
          </w:p>
          <w:p w14:paraId="7B8B326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0001111111110000001100100000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，长度</w:t>
            </w:r>
            <w:r>
              <w:rPr>
                <w:rFonts w:hint="eastAsia"/>
                <w:sz w:val="24"/>
              </w:rPr>
              <w:t>384</w:t>
            </w:r>
          </w:p>
          <w:p w14:paraId="2619B50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0100000000000000011000000001  //</w:t>
            </w:r>
            <w:r>
              <w:rPr>
                <w:rFonts w:hint="eastAsia"/>
                <w:sz w:val="24"/>
              </w:rPr>
              <w:t>执行吸收，长度</w:t>
            </w:r>
            <w:r>
              <w:rPr>
                <w:rFonts w:hint="eastAsia"/>
                <w:sz w:val="24"/>
              </w:rPr>
              <w:t>768</w:t>
            </w:r>
          </w:p>
          <w:p w14:paraId="43434B2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0101111111000000001100100000 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seedse</w:t>
            </w:r>
            <w:r>
              <w:rPr>
                <w:rFonts w:hint="eastAsia"/>
                <w:sz w:val="24"/>
              </w:rPr>
              <w:t>，长度</w:t>
            </w:r>
            <w:r>
              <w:rPr>
                <w:rFonts w:hint="eastAsia"/>
                <w:sz w:val="24"/>
              </w:rPr>
              <w:t>384</w:t>
            </w:r>
          </w:p>
          <w:p w14:paraId="07A7D192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0101111111101100000110000000 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k</w:t>
            </w:r>
            <w:r>
              <w:rPr>
                <w:rFonts w:hint="eastAsia"/>
                <w:sz w:val="24"/>
              </w:rPr>
              <w:t>，长度</w:t>
            </w:r>
            <w:r>
              <w:rPr>
                <w:rFonts w:hint="eastAsia"/>
                <w:sz w:val="24"/>
              </w:rPr>
              <w:t>192</w:t>
            </w:r>
          </w:p>
          <w:p w14:paraId="4C1F87C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0010000000100000000000100000 //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前半段</w:t>
            </w:r>
          </w:p>
          <w:p w14:paraId="70A9EBC2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0010000000100010000000100001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后半段</w:t>
            </w:r>
          </w:p>
          <w:p w14:paraId="41C6705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0001111111010000000110110000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192bit</w:t>
            </w:r>
          </w:p>
          <w:p w14:paraId="74D0344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0100000000000000100010000001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7272B254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0001111111010110011010110000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832bit</w:t>
            </w:r>
          </w:p>
          <w:p w14:paraId="35302A3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0001111111110000001000100000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256bit</w:t>
            </w:r>
          </w:p>
          <w:p w14:paraId="13D14B64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0100000000000000100010000001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5F45FE03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0001111111111000000100100000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128bit</w:t>
            </w:r>
          </w:p>
          <w:p w14:paraId="1B2EAC42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0001111111101100000110000000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k 192bit</w:t>
            </w:r>
          </w:p>
          <w:p w14:paraId="68931A6B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0100000000000000001010000001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6E696EC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 1111 1101 0110 000011 01 00000 //</w:t>
            </w:r>
            <w:r>
              <w:rPr>
                <w:rFonts w:hint="eastAsia"/>
                <w:sz w:val="24"/>
              </w:rPr>
              <w:t>挤出</w:t>
            </w:r>
            <w:r>
              <w:rPr>
                <w:rFonts w:hint="eastAsia"/>
                <w:sz w:val="24"/>
              </w:rPr>
              <w:t>ss</w:t>
            </w:r>
            <w:r>
              <w:rPr>
                <w:rFonts w:hint="eastAsia"/>
                <w:sz w:val="24"/>
              </w:rPr>
              <w:t>‘</w:t>
            </w:r>
            <w:r>
              <w:rPr>
                <w:rFonts w:hint="eastAsia"/>
                <w:sz w:val="24"/>
              </w:rPr>
              <w:t>,192</w:t>
            </w:r>
          </w:p>
          <w:p w14:paraId="5DCBEEC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1101001011000000000000000011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96</w:t>
            </w:r>
          </w:p>
          <w:p w14:paraId="73945FD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0001111111000000001100100000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seedse</w:t>
            </w:r>
          </w:p>
          <w:p w14:paraId="1E2ED97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0111010100100000000000000100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S'</w:t>
            </w:r>
          </w:p>
          <w:p w14:paraId="065949A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0110000000100000000000101101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</w:t>
            </w:r>
          </w:p>
          <w:p w14:paraId="2A6A5D1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0101111110100000001100000110//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E''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行（</w:t>
            </w:r>
            <w:r>
              <w:rPr>
                <w:rFonts w:hint="eastAsia"/>
                <w:sz w:val="24"/>
              </w:rPr>
              <w:t>384bit</w:t>
            </w:r>
            <w:r>
              <w:rPr>
                <w:rFonts w:hint="eastAsia"/>
                <w:sz w:val="24"/>
              </w:rPr>
              <w:t>）</w:t>
            </w:r>
          </w:p>
          <w:p w14:paraId="4D81E64A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1010000000000000000000000001 //</w:t>
            </w:r>
            <w:r>
              <w:rPr>
                <w:rFonts w:hint="eastAsia"/>
                <w:sz w:val="24"/>
              </w:rPr>
              <w:t>执行一次挤压</w:t>
            </w:r>
          </w:p>
          <w:p w14:paraId="0B6C81C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0101111110101100010100000100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E''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行（</w:t>
            </w:r>
            <w:r>
              <w:rPr>
                <w:rFonts w:hint="eastAsia"/>
                <w:sz w:val="24"/>
              </w:rPr>
              <w:t>640bit</w:t>
            </w:r>
            <w:r>
              <w:rPr>
                <w:rFonts w:hint="eastAsia"/>
                <w:sz w:val="24"/>
              </w:rPr>
              <w:t>）</w:t>
            </w:r>
          </w:p>
          <w:p w14:paraId="5CBC2B93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1010100010001010000000000000 //</w:t>
            </w:r>
            <w:r>
              <w:rPr>
                <w:rFonts w:hint="eastAsia"/>
                <w:sz w:val="24"/>
              </w:rPr>
              <w:t>转置</w:t>
            </w:r>
            <w:r>
              <w:rPr>
                <w:rFonts w:hint="eastAsia"/>
                <w:sz w:val="24"/>
              </w:rPr>
              <w:t>E''</w:t>
            </w:r>
          </w:p>
          <w:p w14:paraId="39E096A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1000110001001010000000000000 // 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V_T</w:t>
            </w:r>
          </w:p>
          <w:p w14:paraId="7800158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1010101010101000000000000000 //</w:t>
            </w:r>
            <w:r>
              <w:rPr>
                <w:rFonts w:hint="eastAsia"/>
                <w:sz w:val="24"/>
              </w:rPr>
              <w:t>转置</w:t>
            </w:r>
            <w:r>
              <w:rPr>
                <w:rFonts w:hint="eastAsia"/>
                <w:sz w:val="24"/>
              </w:rPr>
              <w:t>V</w:t>
            </w:r>
          </w:p>
          <w:p w14:paraId="3646B0D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1100111011101010000000000000 //encodeu</w:t>
            </w:r>
          </w:p>
          <w:p w14:paraId="50FBD97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1110110100110000000000000001 // B'=S'A+E'</w:t>
            </w:r>
          </w:p>
          <w:p w14:paraId="68D17EA4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1000100010001010000000000001 //C = V+encode(u)</w:t>
            </w:r>
          </w:p>
          <w:p w14:paraId="47F45B6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0010000000100000000000100000 //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前半段</w:t>
            </w:r>
          </w:p>
          <w:p w14:paraId="04645C7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0010000000100010000000100001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后半段</w:t>
            </w:r>
          </w:p>
          <w:p w14:paraId="193CCC8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0001111111010000000110110000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192bit</w:t>
            </w:r>
          </w:p>
          <w:p w14:paraId="4C7E20F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0100000000000000100010000001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1DC39519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0001111111010110011010110000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896bit</w:t>
            </w:r>
          </w:p>
          <w:p w14:paraId="733BB31A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0001111111110000000110100000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192bit</w:t>
            </w:r>
          </w:p>
          <w:p w14:paraId="5452D02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0100000000000000100010000001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08091F33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0001111111110110000110100000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192bit</w:t>
            </w:r>
          </w:p>
          <w:p w14:paraId="60FE9AA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0001111111101100000110000000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k 192bit</w:t>
            </w:r>
          </w:p>
          <w:p w14:paraId="227EE7A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0100000000000000000110000001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798AEC34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 1111 1111 1100 000011 0000000 //</w:t>
            </w:r>
            <w:r>
              <w:rPr>
                <w:rFonts w:hint="eastAsia"/>
                <w:sz w:val="24"/>
              </w:rPr>
              <w:t>挤出</w:t>
            </w:r>
            <w:r>
              <w:rPr>
                <w:rFonts w:hint="eastAsia"/>
                <w:sz w:val="24"/>
              </w:rPr>
              <w:t>ss',192</w:t>
            </w:r>
          </w:p>
        </w:tc>
      </w:tr>
    </w:tbl>
    <w:p w14:paraId="180A0CBF" w14:textId="77777777" w:rsidR="00193C37" w:rsidRDefault="00000000">
      <w:pPr>
        <w:pStyle w:val="3"/>
      </w:pPr>
      <w:bookmarkStart w:id="63" w:name="_Toc8781"/>
      <w:r>
        <w:rPr>
          <w:rFonts w:hint="eastAsia"/>
        </w:rPr>
        <w:lastRenderedPageBreak/>
        <w:t>Frodo1344</w:t>
      </w:r>
      <w:bookmarkEnd w:id="63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93C37" w14:paraId="5D04A476" w14:textId="77777777">
        <w:tc>
          <w:tcPr>
            <w:tcW w:w="9242" w:type="dxa"/>
          </w:tcPr>
          <w:p w14:paraId="5497C245" w14:textId="77777777" w:rsidR="00193C37" w:rsidRDefault="00000000">
            <w:pPr>
              <w:rPr>
                <w:sz w:val="28"/>
                <w:szCs w:val="28"/>
              </w:rPr>
            </w:pPr>
            <w:r>
              <w:rPr>
                <w:rFonts w:hint="eastAsia"/>
                <w:sz w:val="24"/>
              </w:rPr>
              <w:t>Keygen</w:t>
            </w:r>
          </w:p>
        </w:tc>
      </w:tr>
      <w:tr w:rsidR="00193C37" w14:paraId="59CE0567" w14:textId="77777777">
        <w:tc>
          <w:tcPr>
            <w:tcW w:w="9242" w:type="dxa"/>
          </w:tcPr>
          <w:p w14:paraId="1626231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1100101111100000000000000011 //</w:t>
            </w:r>
            <w:r>
              <w:rPr>
                <w:sz w:val="24"/>
              </w:rPr>
              <w:t>吸收</w:t>
            </w:r>
            <w:r>
              <w:rPr>
                <w:sz w:val="24"/>
              </w:rPr>
              <w:t>5f   absorb_s</w:t>
            </w:r>
          </w:p>
          <w:p w14:paraId="501C726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0001111111000000010000100000 //</w:t>
            </w:r>
            <w:r>
              <w:rPr>
                <w:sz w:val="24"/>
              </w:rPr>
              <w:t>吸收</w:t>
            </w:r>
            <w:r>
              <w:rPr>
                <w:sz w:val="24"/>
              </w:rPr>
              <w:t xml:space="preserve">seedse 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512</w:t>
            </w:r>
          </w:p>
          <w:p w14:paraId="6E5EE0B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0111010100100000000000100100 // genS</w:t>
            </w:r>
          </w:p>
          <w:p w14:paraId="48DED45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0110000000100000000000000101 //genE</w:t>
            </w:r>
          </w:p>
          <w:p w14:paraId="278613E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0001111111100000000100000010 //</w:t>
            </w:r>
            <w:r>
              <w:rPr>
                <w:sz w:val="24"/>
              </w:rPr>
              <w:t>吸收</w:t>
            </w:r>
            <w:r>
              <w:rPr>
                <w:sz w:val="24"/>
              </w:rPr>
              <w:t xml:space="preserve">z  absorb 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128</w:t>
            </w:r>
          </w:p>
          <w:p w14:paraId="5DB68B7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0100000000000000000100000001 //</w:t>
            </w:r>
            <w:r>
              <w:rPr>
                <w:sz w:val="24"/>
              </w:rPr>
              <w:t>生成</w:t>
            </w:r>
            <w:r>
              <w:rPr>
                <w:sz w:val="24"/>
              </w:rPr>
              <w:t>seedA, absorb_ex,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128</w:t>
            </w:r>
          </w:p>
          <w:p w14:paraId="3F121CF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0101111110100000000100100000 //</w:t>
            </w:r>
            <w:r>
              <w:rPr>
                <w:sz w:val="24"/>
              </w:rPr>
              <w:t>生成</w:t>
            </w:r>
            <w:r>
              <w:rPr>
                <w:sz w:val="24"/>
              </w:rPr>
              <w:t>seedA,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128</w:t>
            </w:r>
          </w:p>
          <w:p w14:paraId="34ED1DE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1110001001100100000000000000 // B=AS+E</w:t>
            </w:r>
          </w:p>
          <w:p w14:paraId="07A1AE7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 xml:space="preserve">0001111110100000000100100010 //absorb </w:t>
            </w:r>
            <w:r>
              <w:rPr>
                <w:sz w:val="24"/>
              </w:rPr>
              <w:t>吸收</w:t>
            </w:r>
            <w:r>
              <w:rPr>
                <w:sz w:val="24"/>
              </w:rPr>
              <w:t>seedA,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128</w:t>
            </w:r>
          </w:p>
          <w:p w14:paraId="60ADF85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0000000000100000000000000001 // pkh,</w:t>
            </w:r>
            <w:r>
              <w:rPr>
                <w:sz w:val="24"/>
              </w:rPr>
              <w:t>吸收矩阵</w:t>
            </w:r>
            <w:r>
              <w:rPr>
                <w:sz w:val="24"/>
              </w:rPr>
              <w:t>B</w:t>
            </w:r>
          </w:p>
          <w:p w14:paraId="0D1E2DC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 xml:space="preserve">0101111110100100001000100000 // </w:t>
            </w:r>
            <w:r>
              <w:rPr>
                <w:sz w:val="24"/>
              </w:rPr>
              <w:t>挤出</w:t>
            </w:r>
            <w:r>
              <w:rPr>
                <w:sz w:val="24"/>
              </w:rPr>
              <w:t>pkh,</w:t>
            </w:r>
            <w:r>
              <w:rPr>
                <w:sz w:val="24"/>
              </w:rPr>
              <w:t>长度</w:t>
            </w:r>
            <w:r>
              <w:rPr>
                <w:sz w:val="24"/>
              </w:rPr>
              <w:t>256</w:t>
            </w:r>
          </w:p>
        </w:tc>
      </w:tr>
      <w:tr w:rsidR="00193C37" w14:paraId="7DC5F1BB" w14:textId="77777777">
        <w:tc>
          <w:tcPr>
            <w:tcW w:w="9242" w:type="dxa"/>
          </w:tcPr>
          <w:p w14:paraId="4FB21469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Encaps</w:t>
            </w:r>
          </w:p>
        </w:tc>
      </w:tr>
      <w:tr w:rsidR="00193C37" w14:paraId="3EBA8F4B" w14:textId="77777777">
        <w:tc>
          <w:tcPr>
            <w:tcW w:w="9242" w:type="dxa"/>
          </w:tcPr>
          <w:p w14:paraId="2DD7A139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0001111110100000000100100010 //absorb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seedA,</w:t>
            </w:r>
            <w:r>
              <w:rPr>
                <w:rFonts w:hint="eastAsia"/>
                <w:sz w:val="24"/>
              </w:rPr>
              <w:t>长度</w:t>
            </w:r>
            <w:r>
              <w:rPr>
                <w:rFonts w:hint="eastAsia"/>
                <w:sz w:val="24"/>
              </w:rPr>
              <w:t>128</w:t>
            </w:r>
          </w:p>
          <w:p w14:paraId="4450DF2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0000000000100000000000000001 // pkh,</w:t>
            </w:r>
            <w:r>
              <w:rPr>
                <w:rFonts w:hint="eastAsia"/>
                <w:sz w:val="24"/>
              </w:rPr>
              <w:t>吸收矩阵</w:t>
            </w:r>
            <w:r>
              <w:rPr>
                <w:rFonts w:hint="eastAsia"/>
                <w:sz w:val="24"/>
              </w:rPr>
              <w:t>B</w:t>
            </w:r>
          </w:p>
          <w:p w14:paraId="6D8D8DAB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0101111110100100001000100000 // </w:t>
            </w:r>
            <w:r>
              <w:rPr>
                <w:rFonts w:hint="eastAsia"/>
                <w:sz w:val="24"/>
              </w:rPr>
              <w:t>挤出</w:t>
            </w:r>
            <w:r>
              <w:rPr>
                <w:rFonts w:hint="eastAsia"/>
                <w:sz w:val="24"/>
              </w:rPr>
              <w:t>pkh,</w:t>
            </w:r>
            <w:r>
              <w:rPr>
                <w:rFonts w:hint="eastAsia"/>
                <w:sz w:val="24"/>
              </w:rPr>
              <w:t>长度</w:t>
            </w:r>
            <w:r>
              <w:rPr>
                <w:rFonts w:hint="eastAsia"/>
                <w:sz w:val="24"/>
              </w:rPr>
              <w:t>256</w:t>
            </w:r>
          </w:p>
          <w:p w14:paraId="6A80C34B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0001111110100100001000100010 //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pkh,</w:t>
            </w:r>
            <w:r>
              <w:rPr>
                <w:rFonts w:hint="eastAsia"/>
                <w:sz w:val="24"/>
              </w:rPr>
              <w:t>长度</w:t>
            </w:r>
            <w:r>
              <w:rPr>
                <w:rFonts w:hint="eastAsia"/>
                <w:sz w:val="24"/>
              </w:rPr>
              <w:t>256</w:t>
            </w:r>
          </w:p>
          <w:p w14:paraId="68D0FCEB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0001111111100100001000000000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u,</w:t>
            </w:r>
            <w:r>
              <w:rPr>
                <w:rFonts w:hint="eastAsia"/>
                <w:sz w:val="24"/>
              </w:rPr>
              <w:t>长度</w:t>
            </w:r>
            <w:r>
              <w:rPr>
                <w:rFonts w:hint="eastAsia"/>
                <w:sz w:val="24"/>
              </w:rPr>
              <w:t>256</w:t>
            </w:r>
          </w:p>
          <w:p w14:paraId="3483BA0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0001111111110000010000100000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，长度</w:t>
            </w:r>
            <w:r>
              <w:rPr>
                <w:rFonts w:hint="eastAsia"/>
                <w:sz w:val="24"/>
              </w:rPr>
              <w:t>512</w:t>
            </w:r>
          </w:p>
          <w:p w14:paraId="3C85A08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0100000000000000100000000001  //</w:t>
            </w:r>
            <w:r>
              <w:rPr>
                <w:rFonts w:hint="eastAsia"/>
                <w:sz w:val="24"/>
              </w:rPr>
              <w:t>执行吸收，长度</w:t>
            </w:r>
            <w:r>
              <w:rPr>
                <w:rFonts w:hint="eastAsia"/>
                <w:sz w:val="24"/>
              </w:rPr>
              <w:t>1024</w:t>
            </w:r>
          </w:p>
          <w:p w14:paraId="6D6B1A2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0101111111000000010000100000 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seedse</w:t>
            </w:r>
            <w:r>
              <w:rPr>
                <w:rFonts w:hint="eastAsia"/>
                <w:sz w:val="24"/>
              </w:rPr>
              <w:t>，长度</w:t>
            </w:r>
            <w:r>
              <w:rPr>
                <w:rFonts w:hint="eastAsia"/>
                <w:sz w:val="24"/>
              </w:rPr>
              <w:t>512</w:t>
            </w:r>
          </w:p>
          <w:p w14:paraId="40D81BB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0101111111101100001000000000 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k</w:t>
            </w:r>
            <w:r>
              <w:rPr>
                <w:rFonts w:hint="eastAsia"/>
                <w:sz w:val="24"/>
              </w:rPr>
              <w:t>，长度</w:t>
            </w:r>
            <w:r>
              <w:rPr>
                <w:rFonts w:hint="eastAsia"/>
                <w:sz w:val="24"/>
              </w:rPr>
              <w:t>256</w:t>
            </w:r>
          </w:p>
          <w:p w14:paraId="3DAC46E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1101001011000000000000000011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96</w:t>
            </w:r>
          </w:p>
          <w:p w14:paraId="1529A6DA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0001111111000000010000100000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seedse,</w:t>
            </w:r>
            <w:r>
              <w:rPr>
                <w:rFonts w:hint="eastAsia"/>
                <w:sz w:val="24"/>
              </w:rPr>
              <w:t>长度</w:t>
            </w:r>
            <w:r>
              <w:rPr>
                <w:rFonts w:hint="eastAsia"/>
                <w:sz w:val="24"/>
              </w:rPr>
              <w:t>512</w:t>
            </w:r>
          </w:p>
          <w:p w14:paraId="79F2A7D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0111010100100000000000000100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S'</w:t>
            </w:r>
          </w:p>
          <w:p w14:paraId="6D1F1C6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0110000000100000000000101101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</w:t>
            </w:r>
          </w:p>
          <w:p w14:paraId="5D92A31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0101111110100000011010000110//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E''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13</w:t>
            </w:r>
            <w:r>
              <w:rPr>
                <w:rFonts w:hint="eastAsia"/>
                <w:sz w:val="24"/>
              </w:rPr>
              <w:t>行（</w:t>
            </w:r>
            <w:r>
              <w:rPr>
                <w:rFonts w:hint="eastAsia"/>
                <w:sz w:val="24"/>
              </w:rPr>
              <w:t>832bit</w:t>
            </w:r>
            <w:r>
              <w:rPr>
                <w:rFonts w:hint="eastAsia"/>
                <w:sz w:val="24"/>
              </w:rPr>
              <w:t>）</w:t>
            </w:r>
          </w:p>
          <w:p w14:paraId="5D86ADC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1010000000000000000000000001 //</w:t>
            </w:r>
            <w:r>
              <w:rPr>
                <w:rFonts w:hint="eastAsia"/>
                <w:sz w:val="24"/>
              </w:rPr>
              <w:t>执行一次挤压</w:t>
            </w:r>
          </w:p>
          <w:p w14:paraId="12C65729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0101111110111010000110000100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E''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行（</w:t>
            </w:r>
            <w:r>
              <w:rPr>
                <w:rFonts w:hint="eastAsia"/>
                <w:sz w:val="24"/>
              </w:rPr>
              <w:t>640bit</w:t>
            </w:r>
            <w:r>
              <w:rPr>
                <w:rFonts w:hint="eastAsia"/>
                <w:sz w:val="24"/>
              </w:rPr>
              <w:t>）</w:t>
            </w:r>
          </w:p>
          <w:p w14:paraId="5E0A708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1010100010001010000000000000 //</w:t>
            </w:r>
            <w:r>
              <w:rPr>
                <w:rFonts w:hint="eastAsia"/>
                <w:sz w:val="24"/>
              </w:rPr>
              <w:t>转置</w:t>
            </w:r>
            <w:r>
              <w:rPr>
                <w:rFonts w:hint="eastAsia"/>
                <w:sz w:val="24"/>
              </w:rPr>
              <w:t>E''</w:t>
            </w:r>
          </w:p>
          <w:p w14:paraId="518B9A19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1000110001001010000000000000 // 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V_T</w:t>
            </w:r>
          </w:p>
          <w:p w14:paraId="73A38D9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1010101010101000000000000000 //</w:t>
            </w:r>
            <w:r>
              <w:rPr>
                <w:rFonts w:hint="eastAsia"/>
                <w:sz w:val="24"/>
              </w:rPr>
              <w:t>转置</w:t>
            </w:r>
            <w:r>
              <w:rPr>
                <w:rFonts w:hint="eastAsia"/>
                <w:sz w:val="24"/>
              </w:rPr>
              <w:t>V</w:t>
            </w:r>
          </w:p>
          <w:p w14:paraId="647CCCC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1100111011101010000000000000 //encodeu</w:t>
            </w:r>
          </w:p>
          <w:p w14:paraId="22C7C063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1110110100110000000000000001 // B'=S'A+E'</w:t>
            </w:r>
          </w:p>
          <w:p w14:paraId="642C594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1000100010001010000000000001 //C = V+encode(u)</w:t>
            </w:r>
          </w:p>
          <w:p w14:paraId="1468CA7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0010000000100000000000100000 //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前半段</w:t>
            </w:r>
          </w:p>
          <w:p w14:paraId="132AEA8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0010000000100010000000100001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后半段</w:t>
            </w:r>
          </w:p>
          <w:p w14:paraId="70740D97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0001111111010000011110110000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960bit</w:t>
            </w:r>
          </w:p>
          <w:p w14:paraId="2F3A3DD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0100000000000000100010000001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6862140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0001111111101110000010110000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64bit</w:t>
            </w:r>
          </w:p>
          <w:p w14:paraId="15A7249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0001111111110000010000100000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512bit</w:t>
            </w:r>
          </w:p>
          <w:p w14:paraId="48346D3B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0001111111101100001000000000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k 256bit</w:t>
            </w:r>
          </w:p>
          <w:p w14:paraId="1E4F543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0100000000000000011010000001 //</w:t>
            </w:r>
            <w:r>
              <w:rPr>
                <w:rFonts w:hint="eastAsia"/>
                <w:sz w:val="24"/>
              </w:rPr>
              <w:t>执行一次吸收</w:t>
            </w:r>
            <w:r>
              <w:rPr>
                <w:rFonts w:hint="eastAsia"/>
                <w:sz w:val="24"/>
              </w:rPr>
              <w:t>,832</w:t>
            </w:r>
          </w:p>
          <w:p w14:paraId="645F7FE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0101111111111000001000000000 //</w:t>
            </w:r>
            <w:r>
              <w:rPr>
                <w:rFonts w:hint="eastAsia"/>
                <w:sz w:val="24"/>
              </w:rPr>
              <w:t>挤出</w:t>
            </w:r>
            <w:r>
              <w:rPr>
                <w:rFonts w:hint="eastAsia"/>
                <w:sz w:val="24"/>
              </w:rPr>
              <w:t>ss,256</w:t>
            </w:r>
          </w:p>
        </w:tc>
      </w:tr>
      <w:tr w:rsidR="00193C37" w14:paraId="3341FFEC" w14:textId="77777777">
        <w:tc>
          <w:tcPr>
            <w:tcW w:w="9242" w:type="dxa"/>
          </w:tcPr>
          <w:p w14:paraId="161809F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Decaps</w:t>
            </w:r>
          </w:p>
        </w:tc>
      </w:tr>
      <w:tr w:rsidR="00193C37" w14:paraId="4E86B2E5" w14:textId="77777777">
        <w:tc>
          <w:tcPr>
            <w:tcW w:w="9242" w:type="dxa"/>
          </w:tcPr>
          <w:p w14:paraId="0603E25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1001011100001001000000000000 //M=C-B'S</w:t>
            </w:r>
          </w:p>
          <w:p w14:paraId="5E0FFD9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 0100 0100 1010 1000000000000 // u' = decode(u)</w:t>
            </w:r>
          </w:p>
          <w:p w14:paraId="2681B5E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0001111110100100001000100010 //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pkh,</w:t>
            </w:r>
            <w:r>
              <w:rPr>
                <w:rFonts w:hint="eastAsia"/>
                <w:sz w:val="24"/>
              </w:rPr>
              <w:t>长度</w:t>
            </w:r>
            <w:r>
              <w:rPr>
                <w:rFonts w:hint="eastAsia"/>
                <w:sz w:val="24"/>
              </w:rPr>
              <w:t>256</w:t>
            </w:r>
          </w:p>
          <w:p w14:paraId="592CED8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0001111111100100001000000000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u,</w:t>
            </w:r>
            <w:r>
              <w:rPr>
                <w:rFonts w:hint="eastAsia"/>
                <w:sz w:val="24"/>
              </w:rPr>
              <w:t>长度</w:t>
            </w:r>
            <w:r>
              <w:rPr>
                <w:rFonts w:hint="eastAsia"/>
                <w:sz w:val="24"/>
              </w:rPr>
              <w:t>256</w:t>
            </w:r>
          </w:p>
          <w:p w14:paraId="2BA2641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0001111111110000010000100000 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，长度</w:t>
            </w:r>
            <w:r>
              <w:rPr>
                <w:rFonts w:hint="eastAsia"/>
                <w:sz w:val="24"/>
              </w:rPr>
              <w:t>512</w:t>
            </w:r>
          </w:p>
          <w:p w14:paraId="0FE6715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0100000000000000100000000001  //</w:t>
            </w:r>
            <w:r>
              <w:rPr>
                <w:rFonts w:hint="eastAsia"/>
                <w:sz w:val="24"/>
              </w:rPr>
              <w:t>执行吸收，长度</w:t>
            </w:r>
            <w:r>
              <w:rPr>
                <w:rFonts w:hint="eastAsia"/>
                <w:sz w:val="24"/>
              </w:rPr>
              <w:t>1024</w:t>
            </w:r>
          </w:p>
          <w:p w14:paraId="1697E0AB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0101111111000000010000100000 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seedse</w:t>
            </w:r>
            <w:r>
              <w:rPr>
                <w:rFonts w:hint="eastAsia"/>
                <w:sz w:val="24"/>
              </w:rPr>
              <w:t>，长度</w:t>
            </w:r>
            <w:r>
              <w:rPr>
                <w:rFonts w:hint="eastAsia"/>
                <w:sz w:val="24"/>
              </w:rPr>
              <w:t>512</w:t>
            </w:r>
          </w:p>
          <w:p w14:paraId="5B92B877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0101111111101100001000000000 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k</w:t>
            </w:r>
            <w:r>
              <w:rPr>
                <w:rFonts w:hint="eastAsia"/>
                <w:sz w:val="24"/>
              </w:rPr>
              <w:t>，长度</w:t>
            </w:r>
            <w:r>
              <w:rPr>
                <w:rFonts w:hint="eastAsia"/>
                <w:sz w:val="24"/>
              </w:rPr>
              <w:t>256</w:t>
            </w:r>
          </w:p>
          <w:p w14:paraId="26BB9DD9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0010000000100000000000100000 //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前半段</w:t>
            </w:r>
          </w:p>
          <w:p w14:paraId="06A367E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0010000000100010000000100001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后半段</w:t>
            </w:r>
          </w:p>
          <w:p w14:paraId="45D5A2C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0001111111010000011110110000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960bit</w:t>
            </w:r>
          </w:p>
          <w:p w14:paraId="2FD22C9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0100000000000000100010000001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2D059292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0001111111101110000010110000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64bit</w:t>
            </w:r>
          </w:p>
          <w:p w14:paraId="49D4AC3A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0001111111110000010000100000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512bit</w:t>
            </w:r>
          </w:p>
          <w:p w14:paraId="7EE007F4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0001111111101100001000000000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k 256bit</w:t>
            </w:r>
          </w:p>
          <w:p w14:paraId="739E288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0100000000000000011010000001 //</w:t>
            </w:r>
            <w:r>
              <w:rPr>
                <w:rFonts w:hint="eastAsia"/>
                <w:sz w:val="24"/>
              </w:rPr>
              <w:t>执行一次吸收</w:t>
            </w:r>
            <w:r>
              <w:rPr>
                <w:rFonts w:hint="eastAsia"/>
                <w:sz w:val="24"/>
              </w:rPr>
              <w:t>,832</w:t>
            </w:r>
          </w:p>
          <w:p w14:paraId="1584C94A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 1111 1101 0110 000100 0100000 //</w:t>
            </w:r>
            <w:r>
              <w:rPr>
                <w:rFonts w:hint="eastAsia"/>
                <w:sz w:val="24"/>
              </w:rPr>
              <w:t>挤出</w:t>
            </w:r>
            <w:r>
              <w:rPr>
                <w:rFonts w:hint="eastAsia"/>
                <w:sz w:val="24"/>
              </w:rPr>
              <w:t>ss,256</w:t>
            </w:r>
          </w:p>
          <w:p w14:paraId="222AC91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1101001011000000000000000011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96</w:t>
            </w:r>
          </w:p>
          <w:p w14:paraId="5E7058F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0001111111000000010000100000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seedse,</w:t>
            </w:r>
            <w:r>
              <w:rPr>
                <w:rFonts w:hint="eastAsia"/>
                <w:sz w:val="24"/>
              </w:rPr>
              <w:t>长度</w:t>
            </w:r>
            <w:r>
              <w:rPr>
                <w:rFonts w:hint="eastAsia"/>
                <w:sz w:val="24"/>
              </w:rPr>
              <w:t>512</w:t>
            </w:r>
          </w:p>
          <w:p w14:paraId="1711894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0111010100100000000000000100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S'</w:t>
            </w:r>
          </w:p>
          <w:p w14:paraId="16CCD75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0110000000100000000000101101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</w:t>
            </w:r>
          </w:p>
          <w:p w14:paraId="4B6EF1D0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0101111110100000011010000110//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E''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13</w:t>
            </w:r>
            <w:r>
              <w:rPr>
                <w:rFonts w:hint="eastAsia"/>
                <w:sz w:val="24"/>
              </w:rPr>
              <w:t>行（</w:t>
            </w:r>
            <w:r>
              <w:rPr>
                <w:rFonts w:hint="eastAsia"/>
                <w:sz w:val="24"/>
              </w:rPr>
              <w:t>832bit</w:t>
            </w:r>
            <w:r>
              <w:rPr>
                <w:rFonts w:hint="eastAsia"/>
                <w:sz w:val="24"/>
              </w:rPr>
              <w:t>）</w:t>
            </w:r>
          </w:p>
          <w:p w14:paraId="7A3F8908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1010000000000000000000000001 //</w:t>
            </w:r>
            <w:r>
              <w:rPr>
                <w:rFonts w:hint="eastAsia"/>
                <w:sz w:val="24"/>
              </w:rPr>
              <w:t>执行一次挤压</w:t>
            </w:r>
          </w:p>
          <w:p w14:paraId="7278FB4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0101111110111010000110000100 //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E''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行（</w:t>
            </w:r>
            <w:r>
              <w:rPr>
                <w:rFonts w:hint="eastAsia"/>
                <w:sz w:val="24"/>
              </w:rPr>
              <w:t>640bit</w:t>
            </w:r>
            <w:r>
              <w:rPr>
                <w:rFonts w:hint="eastAsia"/>
                <w:sz w:val="24"/>
              </w:rPr>
              <w:t>）</w:t>
            </w:r>
          </w:p>
          <w:p w14:paraId="264BD67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1010100010001010000000000000 //</w:t>
            </w:r>
            <w:r>
              <w:rPr>
                <w:rFonts w:hint="eastAsia"/>
                <w:sz w:val="24"/>
              </w:rPr>
              <w:t>转置</w:t>
            </w:r>
            <w:r>
              <w:rPr>
                <w:rFonts w:hint="eastAsia"/>
                <w:sz w:val="24"/>
              </w:rPr>
              <w:t>E''</w:t>
            </w:r>
          </w:p>
          <w:p w14:paraId="46704636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1000110001001010000000000000 // </w:t>
            </w:r>
            <w:r>
              <w:rPr>
                <w:rFonts w:hint="eastAsia"/>
                <w:sz w:val="24"/>
              </w:rPr>
              <w:t>生成</w:t>
            </w:r>
            <w:r>
              <w:rPr>
                <w:rFonts w:hint="eastAsia"/>
                <w:sz w:val="24"/>
              </w:rPr>
              <w:t>V_T</w:t>
            </w:r>
          </w:p>
          <w:p w14:paraId="5C42666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1010101010101000000000000000 //</w:t>
            </w:r>
            <w:r>
              <w:rPr>
                <w:rFonts w:hint="eastAsia"/>
                <w:sz w:val="24"/>
              </w:rPr>
              <w:t>转置</w:t>
            </w:r>
            <w:r>
              <w:rPr>
                <w:rFonts w:hint="eastAsia"/>
                <w:sz w:val="24"/>
              </w:rPr>
              <w:t>V</w:t>
            </w:r>
          </w:p>
          <w:p w14:paraId="7A60312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1100111011101010000000000000 //encodeu</w:t>
            </w:r>
          </w:p>
          <w:p w14:paraId="574A589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1110110100110000000000000001 // B'=S'A+E'</w:t>
            </w:r>
          </w:p>
          <w:p w14:paraId="5A34A3E4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1000100010001010000000000001 //C = V+encode(u)</w:t>
            </w:r>
          </w:p>
          <w:p w14:paraId="30804D47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0010000000100000000000100000 // 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前半段</w:t>
            </w:r>
          </w:p>
          <w:p w14:paraId="45216267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0010000000100010000000100001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B'</w:t>
            </w:r>
            <w:r>
              <w:rPr>
                <w:rFonts w:hint="eastAsia"/>
                <w:sz w:val="24"/>
              </w:rPr>
              <w:t>后半段</w:t>
            </w:r>
          </w:p>
          <w:p w14:paraId="2CC8D97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0001111111010000011110110000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960bit</w:t>
            </w:r>
          </w:p>
          <w:p w14:paraId="304A9D97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0100000000000000100010000001 //</w:t>
            </w:r>
            <w:r>
              <w:rPr>
                <w:rFonts w:hint="eastAsia"/>
                <w:sz w:val="24"/>
              </w:rPr>
              <w:t>执行一次吸收</w:t>
            </w:r>
          </w:p>
          <w:p w14:paraId="398C860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0001111111101110000010110000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后</w:t>
            </w:r>
            <w:r>
              <w:rPr>
                <w:rFonts w:hint="eastAsia"/>
                <w:sz w:val="24"/>
              </w:rPr>
              <w:t>64bit</w:t>
            </w:r>
          </w:p>
          <w:p w14:paraId="5EFE3153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0001111111110000010000100000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salt</w:t>
            </w:r>
            <w:r>
              <w:rPr>
                <w:rFonts w:hint="eastAsia"/>
                <w:sz w:val="24"/>
              </w:rPr>
              <w:t>前</w:t>
            </w:r>
            <w:r>
              <w:rPr>
                <w:rFonts w:hint="eastAsia"/>
                <w:sz w:val="24"/>
              </w:rPr>
              <w:t>512bit</w:t>
            </w:r>
          </w:p>
          <w:p w14:paraId="58B7303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0001111111101100001000000000 //</w:t>
            </w:r>
            <w:r>
              <w:rPr>
                <w:rFonts w:hint="eastAsia"/>
                <w:sz w:val="24"/>
              </w:rPr>
              <w:t>吸收</w:t>
            </w:r>
            <w:r>
              <w:rPr>
                <w:rFonts w:hint="eastAsia"/>
                <w:sz w:val="24"/>
              </w:rPr>
              <w:t>k 256bit</w:t>
            </w:r>
          </w:p>
          <w:p w14:paraId="06C2945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0100000000000000011010000001 //</w:t>
            </w:r>
            <w:r>
              <w:rPr>
                <w:rFonts w:hint="eastAsia"/>
                <w:sz w:val="24"/>
              </w:rPr>
              <w:t>执行一次吸收</w:t>
            </w:r>
            <w:r>
              <w:rPr>
                <w:rFonts w:hint="eastAsia"/>
                <w:sz w:val="24"/>
              </w:rPr>
              <w:t>,832</w:t>
            </w:r>
          </w:p>
          <w:p w14:paraId="71C28574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0101111111111000001000000000 //</w:t>
            </w:r>
            <w:r>
              <w:rPr>
                <w:rFonts w:hint="eastAsia"/>
                <w:sz w:val="24"/>
              </w:rPr>
              <w:t>挤出</w:t>
            </w:r>
            <w:r>
              <w:rPr>
                <w:rFonts w:hint="eastAsia"/>
                <w:sz w:val="24"/>
              </w:rPr>
              <w:t>ss,256</w:t>
            </w:r>
          </w:p>
        </w:tc>
      </w:tr>
    </w:tbl>
    <w:p w14:paraId="2089C97E" w14:textId="77777777" w:rsidR="00193C37" w:rsidRDefault="00193C37">
      <w:pPr>
        <w:rPr>
          <w:sz w:val="28"/>
          <w:szCs w:val="28"/>
        </w:rPr>
      </w:pPr>
    </w:p>
    <w:p w14:paraId="6103B97E" w14:textId="77777777" w:rsidR="00193C37" w:rsidRDefault="00000000">
      <w:pPr>
        <w:pStyle w:val="2"/>
      </w:pPr>
      <w:bookmarkStart w:id="64" w:name="_Toc27683"/>
      <w:r>
        <w:rPr>
          <w:rFonts w:hint="eastAsia"/>
        </w:rPr>
        <w:t>测试数据集</w:t>
      </w:r>
      <w:bookmarkEnd w:id="64"/>
    </w:p>
    <w:p w14:paraId="66F004FE" w14:textId="77777777" w:rsidR="00193C37" w:rsidRDefault="00000000">
      <w:pPr>
        <w:pStyle w:val="3"/>
      </w:pPr>
      <w:bookmarkStart w:id="65" w:name="_Toc18397"/>
      <w:r>
        <w:rPr>
          <w:rFonts w:hint="eastAsia"/>
        </w:rPr>
        <w:t>Frodo640</w:t>
      </w:r>
      <w:bookmarkEnd w:id="65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93C37" w14:paraId="0DCFE368" w14:textId="77777777">
        <w:tc>
          <w:tcPr>
            <w:tcW w:w="9242" w:type="dxa"/>
          </w:tcPr>
          <w:p w14:paraId="20FC6588" w14:textId="77777777" w:rsidR="00193C37" w:rsidRDefault="0000000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Keygen input (s,  seed</w:t>
            </w:r>
            <w:r>
              <w:rPr>
                <w:rFonts w:hint="eastAsia"/>
                <w:sz w:val="28"/>
                <w:szCs w:val="28"/>
                <w:vertAlign w:val="subscript"/>
              </w:rPr>
              <w:t>SE</w:t>
            </w:r>
            <w:r>
              <w:rPr>
                <w:rFonts w:hint="eastAsia"/>
                <w:sz w:val="28"/>
                <w:szCs w:val="28"/>
              </w:rPr>
              <w:t>,  z)</w:t>
            </w:r>
          </w:p>
        </w:tc>
      </w:tr>
      <w:tr w:rsidR="00193C37" w14:paraId="143DEDDE" w14:textId="77777777">
        <w:trPr>
          <w:trHeight w:val="3307"/>
        </w:trPr>
        <w:tc>
          <w:tcPr>
            <w:tcW w:w="9242" w:type="dxa"/>
          </w:tcPr>
          <w:p w14:paraId="7B53CDD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//s</w:t>
            </w:r>
          </w:p>
          <w:p w14:paraId="590BBE3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7c9935a0b07694aa</w:t>
            </w:r>
          </w:p>
          <w:p w14:paraId="328E18F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0c6d10e4db6b1add</w:t>
            </w:r>
          </w:p>
          <w:p w14:paraId="1061217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//seedSE</w:t>
            </w:r>
          </w:p>
          <w:p w14:paraId="794D824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2fd81a25ccb14803</w:t>
            </w:r>
          </w:p>
          <w:p w14:paraId="2D8B086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2dcd739936737f2d</w:t>
            </w:r>
          </w:p>
          <w:p w14:paraId="49CD220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b505d7cfad1b4974</w:t>
            </w:r>
          </w:p>
          <w:p w14:paraId="5D9ED6C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99323c8686325e47</w:t>
            </w:r>
          </w:p>
          <w:p w14:paraId="31A3977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//z</w:t>
            </w:r>
          </w:p>
          <w:p w14:paraId="6BF7A3D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92f267aafa3f87ca</w:t>
            </w:r>
          </w:p>
          <w:p w14:paraId="16569FD2" w14:textId="77777777" w:rsidR="00193C37" w:rsidRDefault="00000000">
            <w:pPr>
              <w:spacing w:line="360" w:lineRule="auto"/>
            </w:pPr>
            <w:r>
              <w:rPr>
                <w:sz w:val="24"/>
              </w:rPr>
              <w:t>60d01cb54f29202a</w:t>
            </w:r>
          </w:p>
        </w:tc>
      </w:tr>
      <w:tr w:rsidR="00193C37" w14:paraId="5210AFF3" w14:textId="77777777">
        <w:trPr>
          <w:trHeight w:val="3307"/>
        </w:trPr>
        <w:tc>
          <w:tcPr>
            <w:tcW w:w="9242" w:type="dxa"/>
          </w:tcPr>
          <w:p w14:paraId="26DB286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Keygen output (pkh,  pk=seed</w:t>
            </w:r>
            <w:r>
              <w:rPr>
                <w:rFonts w:hint="eastAsia"/>
                <w:sz w:val="24"/>
                <w:vertAlign w:val="subscript"/>
              </w:rPr>
              <w:t>A</w:t>
            </w:r>
            <w:r>
              <w:rPr>
                <w:rFonts w:hint="eastAsia"/>
                <w:sz w:val="24"/>
              </w:rPr>
              <w:t xml:space="preserve"> + b )</w:t>
            </w:r>
          </w:p>
          <w:p w14:paraId="40AAC21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//pkh</w:t>
            </w:r>
          </w:p>
          <w:p w14:paraId="71E442F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13ca7d97b3852edb</w:t>
            </w:r>
          </w:p>
          <w:p w14:paraId="5CEB004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48e21b7c5088fbad</w:t>
            </w:r>
          </w:p>
          <w:p w14:paraId="3E76CDA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//seed</w:t>
            </w:r>
            <w:r>
              <w:rPr>
                <w:rFonts w:hint="eastAsia"/>
                <w:sz w:val="24"/>
                <w:vertAlign w:val="subscript"/>
              </w:rPr>
              <w:t>A</w:t>
            </w:r>
            <w:r>
              <w:rPr>
                <w:rFonts w:hint="eastAsia"/>
                <w:sz w:val="24"/>
              </w:rPr>
              <w:t>(pk)</w:t>
            </w:r>
          </w:p>
          <w:p w14:paraId="6EBC776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a3b0d78801479de0</w:t>
            </w:r>
          </w:p>
          <w:p w14:paraId="4F3D8E4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f67b9cd5bcca3d43</w:t>
            </w:r>
          </w:p>
          <w:p w14:paraId="0788D86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//b(pk)</w:t>
            </w:r>
          </w:p>
          <w:p w14:paraId="27E26BE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dca7fe2c1a374ad2,   9e5b3a7278dcda00,   369aeb448afff61c,   7fe2d06fcfede30f,</w:t>
            </w:r>
          </w:p>
          <w:p w14:paraId="3452C5F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a33ddf288e9e5df3,   1c04dd1b2a46d8f8,   503112fecb4acaf1,   c5ca23109487786c,</w:t>
            </w:r>
          </w:p>
          <w:p w14:paraId="6680E23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fd219af01748b394,   57077cdbdeeaaf6f,   08af4e409415ffc7,   49e6be6fd4a30cdc,</w:t>
            </w:r>
          </w:p>
          <w:p w14:paraId="7973BAE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ce7a594e9ccd9359,   a315855227d3a3c7,   5c17ec427b96b3ea,   35b98faedc69ffa3,</w:t>
            </w:r>
          </w:p>
          <w:p w14:paraId="67D76A4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8ab0f110613dac13,   bcc42a28864b2f60,   1613797ad0c15df9,   f3b691a7e9899738,</w:t>
            </w:r>
          </w:p>
          <w:p w14:paraId="4E15A8A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cd23cad2634936e9,   d46e23cd5fa86bd2,   efc4d5d63da0ea78,   195c09aaf3f9d972,</w:t>
            </w:r>
          </w:p>
          <w:p w14:paraId="2FF497C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2d6aa17009990534,   b180da8e5e243f3d,   07607a7b6137013b,   889f4807f803a740,</w:t>
            </w:r>
          </w:p>
          <w:p w14:paraId="556F066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530763e355d472d2,   a48e4e5f752aae66,   42aa859f6ccd75c4,   91f6413cd16f0c4b,</w:t>
            </w:r>
          </w:p>
          <w:p w14:paraId="1F55933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ba47de73158c2358,   3fdc7c294b308fac,   0b74ae831439a2d1,   7eb4208271ba3928,</w:t>
            </w:r>
          </w:p>
          <w:p w14:paraId="30FD206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8423184030edd555,   d698d0c76d544e41,   b9dad00dee02db34,   f1363cfd5656c428,</w:t>
            </w:r>
          </w:p>
          <w:p w14:paraId="79D132E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b2edc9ca4ffd9a6d,   dc1a88cff99cdad3,   88d8258d39934441,   a405e05363376493,</w:t>
            </w:r>
          </w:p>
          <w:p w14:paraId="699AFB8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889e09dbae8ad2bf,   62bdf6ac9a3da3fb,   e90714786c6b6f69,   4be4eafe724f692c,</w:t>
            </w:r>
          </w:p>
          <w:p w14:paraId="79B0064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0469d0a92c84e317,   af658fbdfca6da0b,   bf794e63e21dac91,   b3712b2746e957c0,</w:t>
            </w:r>
          </w:p>
          <w:p w14:paraId="70EE311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93c8d2cfee97e83c,   89e160f82417a8e9,   507e9f3d0e43be44,   08f8dc404e23adf3,</w:t>
            </w:r>
          </w:p>
          <w:p w14:paraId="7CDDB13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8ada0e2a020fbf39,   dcce655f9a13b648,   cdc13c41f54157bf,   055fe1bc15223713,</w:t>
            </w:r>
          </w:p>
          <w:p w14:paraId="5FE3986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e64224d49b953f19,   cbf763e6985c8885,   5a80ec73f5f19ed7,   166de003ba7bd8e6,</w:t>
            </w:r>
          </w:p>
          <w:p w14:paraId="395AFED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f97c3e996dd9b38f,   847ab7dccd3b4fe5,   92641e534329af1f,   61ae4930680f66e2,</w:t>
            </w:r>
          </w:p>
          <w:p w14:paraId="72EF39E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635e5205e84632db,   c44a89d0c9d531f6,   256908787de9748e,   34dbb85809c40ac6,</w:t>
            </w:r>
          </w:p>
          <w:p w14:paraId="5E8D047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78621889a720deb4,   6f304e5713ecfe47,   3519ce637deadee8,   27956a8b878f3e40,</w:t>
            </w:r>
          </w:p>
          <w:p w14:paraId="62F065C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40e588db6830ada2,   d6c05e59546287f0,   2a57f8c51e24ef3b,   b8c096c2b88dd15e,</w:t>
            </w:r>
          </w:p>
          <w:p w14:paraId="3B7E41E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f65a4da05e83cd5a,   08307d98b2745855,   dcfd0d7bf99342f4,   48d0af9f922e276e,</w:t>
            </w:r>
          </w:p>
          <w:p w14:paraId="75B2883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ca05f002569c33a5,   3167aa3889f6fce9,   e54ac997154426b6,   b0a5051c2cba66cc,</w:t>
            </w:r>
          </w:p>
          <w:p w14:paraId="5D1F9AC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50f08353a997a5b6,   a44049a8c885d59b,   e0b53d662086896f,   48af68cbb8dcb123,</w:t>
            </w:r>
          </w:p>
          <w:p w14:paraId="2081187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e09c1346b3bd8900,   b34e66ae87ea62db,   03da83a9d2f71ca7,   d00ecc01fce8646e,</w:t>
            </w:r>
          </w:p>
          <w:p w14:paraId="139436B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69e1e2db022bc447,   951eb3159ace3f3e,   7f097848556257e8,   a5c093f2eff7788c,</w:t>
            </w:r>
          </w:p>
          <w:p w14:paraId="3804E2A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2c084a610a626754,   8163da04278435d1,   c3c99c769eebf934,   b255e61eb393f2de,</w:t>
            </w:r>
          </w:p>
          <w:p w14:paraId="2E76F88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b51756bffccc3550,   d12c76435f42d2a4,   9e3218bd0b6a2380,   a867d96123ac0fe3,</w:t>
            </w:r>
          </w:p>
          <w:p w14:paraId="25293C2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3d7bb78b5a22087f,   573bbb3e8605ae00,   1febdb4bc45e2d52,   f1c5eedd77bddefe,</w:t>
            </w:r>
          </w:p>
          <w:p w14:paraId="39F6116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f590761ef4958c03,   a527b2bfabaab3d8,   b34d661bee2f9f1d,   c916db821767e61f,</w:t>
            </w:r>
          </w:p>
          <w:p w14:paraId="3006060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1ac779f4d62d089c,   5be098f6f5fbdd2e,   cee2c146246e426b,   b6f62423d6962ba4,</w:t>
            </w:r>
          </w:p>
          <w:p w14:paraId="7221956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5835e006a179766f,   5b50e6b10dfe831d,   5d17c62d3e899b82,   930501a817f79355,</w:t>
            </w:r>
          </w:p>
          <w:p w14:paraId="0D6C807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b5ba9c02f8a911e0,   48ce5872417d72b5,   a9a93bb746d05b9c,   0561b2b0c86326c6,</w:t>
            </w:r>
          </w:p>
          <w:p w14:paraId="1689CB3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13ce135b678f812d,   da125941696ccde5,   26a9fe7401cda8b2,   c28b23cd3eb2c2e4,</w:t>
            </w:r>
          </w:p>
          <w:p w14:paraId="3F4609B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e06591fcf2dab373,   3b5555946f6b5ecd,   f73b7904468b70c9,   af9861bf821e0859,</w:t>
            </w:r>
          </w:p>
          <w:p w14:paraId="7CEED02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ed6bb8dcc4ce7dcd,   5b9655611e11cda4,   73288367d9284518,   a1d6a13f7539a547,</w:t>
            </w:r>
          </w:p>
          <w:p w14:paraId="70B41D8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391b4b401ec86823,   c069d427fae24b61,   6f7995a008decca6,   af98def67ec0a527,</w:t>
            </w:r>
          </w:p>
          <w:p w14:paraId="48DD376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db02188dd3e3d797,   11c141962035d9a8,   3d5953acc7ad37bb,   de2a4e0cd5e4c7e2,</w:t>
            </w:r>
          </w:p>
          <w:p w14:paraId="69A269C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13bc3c78aaf38cae,   88e996db99786420,   5830c6d149e034cb,   5d1366684d5239ea,</w:t>
            </w:r>
          </w:p>
          <w:p w14:paraId="16C062C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7814e8ef34b6b6e9,   b6487a9964051401,   05bc1b4a2094eb7c,   e0839cc44838c363,</w:t>
            </w:r>
          </w:p>
          <w:p w14:paraId="6D99B58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56693ffba147225a,   841c38f2b9a6e166,   19dfc443b1271836,   298ccdfd9d31ddff,</w:t>
            </w:r>
          </w:p>
          <w:p w14:paraId="3CD5919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3a9c822fe09c0815,   3564a5e1957617d8,   590b691899f879fc,   170e041eff84b835,</w:t>
            </w:r>
          </w:p>
          <w:p w14:paraId="6840669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657b0bed88b509a7,   cea1e70e35b59276,   f9857ba8c309817d,   1435e663dead99a7,</w:t>
            </w:r>
          </w:p>
          <w:p w14:paraId="09AC82E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a16f8c92d48cacaf,   064e1c4eee240b4a,   f350e500b86feef9,   7ff1994df95195aa,</w:t>
            </w:r>
          </w:p>
          <w:p w14:paraId="3A27904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a906d751fa4ed247,   776d5e56e29ffdf4,   6073f36c442a7bac,   17803955bc36694a,</w:t>
            </w:r>
          </w:p>
          <w:p w14:paraId="1AD7710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bb3b279473e8efab,   94a17735cbe3466f,   85b695601867745e,   36cddc4fa224d7ee,</w:t>
            </w:r>
          </w:p>
          <w:p w14:paraId="5618D77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1f5b7e7a8886c6e0,   1b10a28798619086,   258b618cca2c2ad1,   b4f47acb107dc1c7,</w:t>
            </w:r>
          </w:p>
          <w:p w14:paraId="120EBE9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efceafd84fb7cdbd,   5f33a783ebe7e16e,   1001e0fc9daa0a44,   54a41d418cfd5c2b,</w:t>
            </w:r>
          </w:p>
          <w:p w14:paraId="5AB319F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9b38cbe2a5708834,   bbd763169341869e,   603a29f484e46489,   a2f803c8a82fe9d6,</w:t>
            </w:r>
          </w:p>
          <w:p w14:paraId="23F935B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5fbd61ba680a899f,   3bf8f16df838cac4,   542581049d5e684a,   82033024c74a5d19,</w:t>
            </w:r>
          </w:p>
          <w:p w14:paraId="2A8F4EE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3e707069f20507d9,   172c8a1823bc236a,   225782c43b4b9744,   3dcdf6cfd26cfec3,</w:t>
            </w:r>
          </w:p>
          <w:p w14:paraId="56D3CDF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90877223ce407584,   121ba4e92755aaf9,   94343a89a1f615da,   fda32b7b358248fb,</w:t>
            </w:r>
          </w:p>
          <w:p w14:paraId="169042F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31032a0d65512389,   bc26f07cb272b8e8,   d5c7ee59e4585e75,   17b58d509ce0f168,</w:t>
            </w:r>
          </w:p>
          <w:p w14:paraId="37668C5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15d3fb9aeb301a48,   e79d643cce7d6c40,   c3eee1b5dc871641,   74c36e30baada505,</w:t>
            </w:r>
          </w:p>
          <w:p w14:paraId="7423F5A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314f8767c9237fad,   70f5ef54d8b0c93b,   af05a6006083e260,   a906af281462603e,</w:t>
            </w:r>
          </w:p>
          <w:p w14:paraId="2293B2A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2cec281f2cf45e58,   c77004576aac323d,   bc94774dcb16de7d,   146e985c42f7a244,</w:t>
            </w:r>
          </w:p>
          <w:p w14:paraId="173A7AE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607b32db765b415f,   12fd789a6a1e7359,   b3fb73031410af54,   2c1b14c2d00e3f43,</w:t>
            </w:r>
          </w:p>
          <w:p w14:paraId="3988D00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394a3f61dafa206a,   30ffb9d86cb6f045,   18053170b95cb32a,   fe61d4b68959ea17,</w:t>
            </w:r>
          </w:p>
          <w:p w14:paraId="50A1383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443743bb8db50a42,   fa30f0198c87ac37,   7b5b097f053f360e,   92c71ea015b1a91a,</w:t>
            </w:r>
          </w:p>
          <w:p w14:paraId="53F58A9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bfb91c903584bdc0,   ea700ae98e09a2cd,   bcce9b64af6211c8,   89295ab985d967ae,</w:t>
            </w:r>
          </w:p>
          <w:p w14:paraId="0DD3889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e3062696fc3a4be1,   c8447884f4cfa8cc,   ab7b2a9d6e45f78f,   f42c762eefcb4826,</w:t>
            </w:r>
          </w:p>
          <w:p w14:paraId="072B133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5a23d7e6ec3ff6ed,   0182de5b11c216a3,   4c1a2f75f7eff593,   909b0be45e0bd951,</w:t>
            </w:r>
          </w:p>
          <w:p w14:paraId="1A8D1E7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d65b957faff26232,   c596f3a351cb9082,   5ebb20ff5a46d4c8,   63eb29d3221832c3,</w:t>
            </w:r>
          </w:p>
          <w:p w14:paraId="32D5996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bdb525fc59163243,   79415865f077b65f,   1a8d183022d54489,   16b7aa915032144c,</w:t>
            </w:r>
          </w:p>
          <w:p w14:paraId="476A379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fe41149ee09e2799,   a836627d31aa3364,   0ca911c7182c864e,   d6e15f620d743a8f,</w:t>
            </w:r>
          </w:p>
          <w:p w14:paraId="50E47B4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aa95357aab6750d6,   4086cc0cbc68d7d3,   e9bad290beac9216,   f2d023ee561b24cc,</w:t>
            </w:r>
          </w:p>
          <w:p w14:paraId="6859DBD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19e3689fe4e16dbe,   9448d8e95443babe,   0c8c76b04112f559,   88e2b05bac109410,</w:t>
            </w:r>
          </w:p>
          <w:p w14:paraId="5A545FE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eba45a6d06beb7e4,   ce828e48ffd2aabd,   864ec1db6b12bf74,   ec535a2283b77c84,</w:t>
            </w:r>
          </w:p>
          <w:p w14:paraId="71F14BE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7e7e196d09cb94c4,   eb2d39e20c1ba616,   5332137adda4b237,   92da49fdb55626bf,</w:t>
            </w:r>
          </w:p>
          <w:p w14:paraId="50FAF02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c2f6308a695790fa,   c44cb661022b7eed,   996dd7cec7cd6ef4,   ab95357d840c4e22,</w:t>
            </w:r>
          </w:p>
          <w:p w14:paraId="45DD055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77623cc2fbaabe3d,   625bba75a0fef427,   836bd39416713d0c,   7255247f507019b9,</w:t>
            </w:r>
          </w:p>
          <w:p w14:paraId="4B22419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eafb140b0b427aa2,   e902f8cc2bf5bb7d,   d62dfb3a9bbac19b,   374e8788be97b762,</w:t>
            </w:r>
          </w:p>
          <w:p w14:paraId="7C3AB15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e1e9211df82c996c,   0282dbdd0ff865cb,   9d22534ead4de2ac,   c8ffbf8360005359,</w:t>
            </w:r>
          </w:p>
          <w:p w14:paraId="72B249F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b87ea7be0b1ad19c,   e0d5d249b7152450,   a58e38a4e6f6ff43,   fd9e54369886ec98,</w:t>
            </w:r>
          </w:p>
          <w:p w14:paraId="3CCD8AF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cf9e94fa38b19bcc,   841fea4927f67ec9,   4f985261ae1a0f4a,   917daf47dbde5e67,</w:t>
            </w:r>
          </w:p>
          <w:p w14:paraId="3459CD2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636d160037b4c65a,   07516416df89045b,   b800046f216599da,   1ef28c6984825d38,</w:t>
            </w:r>
          </w:p>
          <w:p w14:paraId="7420F2D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6642260bb6bb7c85,   4d3f1562fa9dbdd5,   e9cdc7d7a3cbcda7,   c753007cb43f6bd8,</w:t>
            </w:r>
          </w:p>
          <w:p w14:paraId="2F11047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b69c21b41baf427e,   6572f8142a44cabb,   30c868068ff0b5a1,   9bc15065e834b30c,</w:t>
            </w:r>
          </w:p>
          <w:p w14:paraId="3AE5F5E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c3e4d22c231ba0ee,   4ea10a95b8629345,   9c514aff26813f49,   55f0ec39cc971a3a,</w:t>
            </w:r>
          </w:p>
          <w:p w14:paraId="23180F4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9040d31bdb5e3250,   5b1d8c5627a10460,   9e0663eee9e9cb5d,   e8d7a27bc8f79923,</w:t>
            </w:r>
          </w:p>
          <w:p w14:paraId="6D0F585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75ce433183ec57cf,   6b7cc01a7cb31450,   4b21d48ebfea4d65,   babf813fb6f542a6,</w:t>
            </w:r>
          </w:p>
          <w:p w14:paraId="00BC958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9dc6042c772197e5,   ff1695a0c562cbde,   1ea1c5a0d8785295,   9baeeca5e4774672,</w:t>
            </w:r>
          </w:p>
          <w:p w14:paraId="5DC18EE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1cd9ef1461d3fb7f,   9222c3ef20569768,   36109027195b0550,   e9ed6efc9efe0c93,</w:t>
            </w:r>
          </w:p>
          <w:p w14:paraId="6593D72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dbcb4251bfc05bb7,   7f305f983e0e3765,   b620c3c52cd20d1e,   0233778cf630e08c,</w:t>
            </w:r>
          </w:p>
          <w:p w14:paraId="73B126E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e9105f41d9f50ec1,   cf457b2bd078f111,   a9d5143cf11e7ab7,   89f097035c2897f2,</w:t>
            </w:r>
          </w:p>
          <w:p w14:paraId="6E2DD61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703f17686af8b3b2,   854438876d5f7182,   ce56632388ad7b6b,   626a2e4c4cadf725,</w:t>
            </w:r>
          </w:p>
          <w:p w14:paraId="6F7BF5E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844e311c12741b85,   907a0ba83e221bf3,   9533d73e7fcea0ba,   3c4ae632c29252a1,</w:t>
            </w:r>
          </w:p>
          <w:p w14:paraId="01961B0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d8a42c9616da5e60,   bada3949ba25b8b9,   19b670da8acf755d,   17fbc40d4752132c,</w:t>
            </w:r>
          </w:p>
          <w:p w14:paraId="7698A41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b46819dd20079ad2,   c9356cb120943508,   9b25c066042b982f,   363642b82bec06ec,</w:t>
            </w:r>
          </w:p>
          <w:p w14:paraId="58DC663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b2e039151cbc9321,   d6a4e16947096d3b,   b03a771684af3c44,   fcf1d0bf743583f1,</w:t>
            </w:r>
          </w:p>
          <w:p w14:paraId="1A4B340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b32f097792dff041,   b1ab5f45dcc7a023,   5f11671b8e54b2ad,   f5a7c48b008c3e34,</w:t>
            </w:r>
          </w:p>
          <w:p w14:paraId="5217289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ced99e01588429d3,   7c7038f8369ea2b0,   5c7fd217ea866717,   92d33485fe710338,</w:t>
            </w:r>
          </w:p>
          <w:p w14:paraId="5D7DDA7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6d7a1a0ddc234150,   ea93914bde7325c9,   9c4de31ebd32d133,   44204b26189518e7,</w:t>
            </w:r>
          </w:p>
          <w:p w14:paraId="4033C3E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327638d484285828,   bb1f3794f930c3cc,   926fc91581eabc1d,   cd39b34aeadd0ef9,</w:t>
            </w:r>
          </w:p>
          <w:p w14:paraId="1CEE59B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5347612d6a6ab7ec,   31de05cede6e0f49,   9003bb2701addb26,   5d4c1adec8111182,</w:t>
            </w:r>
          </w:p>
          <w:p w14:paraId="7EF5A10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17b9948911cfed70,   5792bd07ab1d3190,   61a23942cbcbe626,   653329959b3dc161,</w:t>
            </w:r>
          </w:p>
          <w:p w14:paraId="303006B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fb99a349757e435d,   3a19fb3c97a1103c,   021cd3e921c52887,   f4eea275a29d82d6,</w:t>
            </w:r>
          </w:p>
          <w:p w14:paraId="3D7EDE6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8efb9372513f544d,   b391b148bd63023f,   a66d8869768c4df5,   54f4d56f23969572,</w:t>
            </w:r>
          </w:p>
          <w:p w14:paraId="4727885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df461efe82d4f2ef,   3e0b8bbad2db64cf,   cf54a899e2616a2c,   056a6d12a6fe53c5,</w:t>
            </w:r>
          </w:p>
          <w:p w14:paraId="52A6206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71c140725c7a8315,   b35db1aaa48f7afa,   253c4b5fdb60cd89,   aeea5a12df2f1c54,</w:t>
            </w:r>
          </w:p>
          <w:p w14:paraId="4A37305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e61fedf12ff61cf9,   c4cf102574ca5ddd,   81319ce72a1232e5,   ce4442470ff3b0df,</w:t>
            </w:r>
          </w:p>
          <w:p w14:paraId="4245862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08c66e5081ab29d3,   88103aa976347254,   dd51cd0966e86052,   84526304d1323f94,</w:t>
            </w:r>
          </w:p>
          <w:p w14:paraId="0037F07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d839aa82fff79465,   afac0689d07d284c,   89c13b3566eb3f13,   e6e44d662078c844,</w:t>
            </w:r>
          </w:p>
          <w:p w14:paraId="7D0FDEF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64e01b2826b8fefa,   da4c765b4512e195,   398a969fc0c4c357,   4511c9246346be9a,</w:t>
            </w:r>
          </w:p>
          <w:p w14:paraId="64E9813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f7e4dd5cc6af3d27,   72ab280d945be15d,   83d39cab0cb36e1f,   056209f658c1c301,</w:t>
            </w:r>
          </w:p>
          <w:p w14:paraId="6D103C1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53bd3a5528fc1aba,   be9dd9f124593f24,   6b1592da2d725443,   f832f42f231d7970,</w:t>
            </w:r>
          </w:p>
          <w:p w14:paraId="22DEB91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90bf3416cb40a293,   d591e4e44cc664d3,   6fb5371da5592110,   7ae2df511707a54b,</w:t>
            </w:r>
          </w:p>
          <w:p w14:paraId="556E925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4929572b2f89c849,   1e3aa33c21ba4706,   01db39d617bb2ee4,   64fb36b7f33e3b57,</w:t>
            </w:r>
          </w:p>
          <w:p w14:paraId="0DF0492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e77c931d2528ecfa,   a9fec596852a5c93,   5f1de65024271cb0,   937b5489159a98f0,</w:t>
            </w:r>
          </w:p>
          <w:p w14:paraId="56323BB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d1582361622de0bf,   8c85417a9f17a1bf,   e5908b8371f96d59,   c003177fbc4680f7,</w:t>
            </w:r>
          </w:p>
          <w:p w14:paraId="60290B2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d2637060caf05148,   2df014d88bff3ed5,   ab5008176d3ee185,   470a59312af6542a,</w:t>
            </w:r>
          </w:p>
          <w:p w14:paraId="219DE22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48914398c6a59b77,   b0c50c243739dc27,   be3d49aced5944f0,   5391a516aa8305a7,</w:t>
            </w:r>
          </w:p>
          <w:p w14:paraId="40FA169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e6d329b6499fa71f,   04cb6a2feeb4b27d,   7272dd2c62a2a8bd,   64fe7602067dedd9,</w:t>
            </w:r>
          </w:p>
          <w:p w14:paraId="554059B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a384527eb56b5538,   e7ddb1944499768d,   eca44bd98a038e75,   a5d292a5af716e2e,</w:t>
            </w:r>
          </w:p>
          <w:p w14:paraId="20BEC5A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099ef6dcd2ae6bc7,   a769bc2a34972487,   16f54bbeb584cd34,   5ab3cb277e881c32,</w:t>
            </w:r>
          </w:p>
          <w:p w14:paraId="51B1816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2363642d09aca9ee,   ecf9f8e8a775ad61,   98d936ec8d56d0fa,   e5155bbaa777cb70,</w:t>
            </w:r>
          </w:p>
          <w:p w14:paraId="21BDBE7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29438b55e55c620b,   c4ee0e3e69da7d68,   2a50918b1363aac1,   2f110557506f9d1c,</w:t>
            </w:r>
          </w:p>
          <w:p w14:paraId="074156C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2df0d333c7dd2f88,   0f84d6584af1f9f1,   b5b60810b14671a3,   ceb9c751113f106d,</w:t>
            </w:r>
          </w:p>
          <w:p w14:paraId="70AA6E1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b3e97b1199beee44,   6626991c196f5ca3,   8bd6f54aa73b58f6,   5bfc33895f284977,</w:t>
            </w:r>
          </w:p>
          <w:p w14:paraId="554FA20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357dcf623d7e70ea,   2552c228591fd86c,   a05eb1e37487e4b3,   717d999d513483b2,</w:t>
            </w:r>
          </w:p>
          <w:p w14:paraId="6B08EA9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11672bd389486aec,   1b8bd768cd72f668,   d5230f9fd148f0aa,   27756e21023cfbe8,</w:t>
            </w:r>
          </w:p>
          <w:p w14:paraId="501CBE8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61363c957e056447,   18169850eaac726b,   b0e1ae98935907a9,   8aeafebbc3a75f2b,</w:t>
            </w:r>
          </w:p>
          <w:p w14:paraId="79C738C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340dc1b0348c51f9,   eca19f61de6e1669,   221549db986fe35e,   0076f4d5b863e03a,</w:t>
            </w:r>
          </w:p>
          <w:p w14:paraId="6ADB344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07fbdb6dc118d62b,   8fcbc5ea2add6f61,   b5883bd09a712128,   337857fad24d34a5,</w:t>
            </w:r>
          </w:p>
          <w:p w14:paraId="7670F13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e732231c73bac428,   e61d6b6b460466a5,   02d29e832938b661,   f44d0a30d8b5aeaf,</w:t>
            </w:r>
          </w:p>
          <w:p w14:paraId="65E3979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99a7adc4e57686a2,   cbb86d2a45bf7f80,   ea3a69c64bde3b59,   aa8e933a75e0d68e,</w:t>
            </w:r>
          </w:p>
          <w:p w14:paraId="673B3B0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e3d35ff8ca7747b8,   1eb8ca22472e15b7,   56cce5227cbbd2bc,   93986a7ae5fd621a,</w:t>
            </w:r>
          </w:p>
          <w:p w14:paraId="66540D6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3a2a6bad3e8d5daf,   dd82f50e05819182,   6efce2ecec4b9eec,   a3febc7fa762fc37,</w:t>
            </w:r>
          </w:p>
          <w:p w14:paraId="4191FE8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fe02029068844cfe,   106cdd20db8eeac8,   3ff4d5f393b65921,   de334531fe714219,</w:t>
            </w:r>
          </w:p>
          <w:p w14:paraId="18DF6FE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62b5900cbad0455e,   7618eb701aec475f,   4e40868e5f63a2d0,   3e5477795754b260,</w:t>
            </w:r>
          </w:p>
          <w:p w14:paraId="4ED463A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4b26e3cf5ae6831e,   f2a9e47b0acc7381,   1f25b67e51fdfc03,   57cf560078e4bb34,</w:t>
            </w:r>
          </w:p>
          <w:p w14:paraId="44FFF81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677ca7749af6e3bc,   408c25f050101ba7,   69d30dcfca5c8e32,   0f447eb787af67cb,</w:t>
            </w:r>
          </w:p>
          <w:p w14:paraId="2ADDCFA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1760dd8b34c7c92c,   a84723ee17fa73d1,   71aa6b5212a91f87,   eea231edf30987d1,</w:t>
            </w:r>
          </w:p>
          <w:p w14:paraId="1A73AA6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328548fd2bd47302,   2bffbd71c346d467,   e460c25e1653c4d1,   a3c163c22bb49ea1,</w:t>
            </w:r>
          </w:p>
          <w:p w14:paraId="625C495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27e2990c8dcf66ec,   965440b22bb34428,   cbab5f4db304e1c7,   0c016d1be8c0baf8,</w:t>
            </w:r>
          </w:p>
          <w:p w14:paraId="0976835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fc3947690f42da42,   ad232bd2d79e7dbb,   537bbc95e3ca006e,   dc5a0d6b22c744c9,</w:t>
            </w:r>
          </w:p>
          <w:p w14:paraId="2299A0A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28c9314f74d99096,   e294ed95007d9835,   f39cd58eda218515,   0ffe7a2055c338a0,</w:t>
            </w:r>
          </w:p>
          <w:p w14:paraId="7AB5372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4b3be167e22a6ac8,   a9e5d04a32723b78,   fa854dc08cad0d87,   2726978a4679b542,</w:t>
            </w:r>
          </w:p>
          <w:p w14:paraId="1510CE9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b9a0793dcdbed940,   37ea71d9490ecc9f,   f8515e29904f6b94,   4458c9110d145766,</w:t>
            </w:r>
          </w:p>
          <w:p w14:paraId="40D3775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b735da891ede512c,   4cbc611d2a02f3f0,   69078af2896bf4b7,   30c4c7152e71bbfd,</w:t>
            </w:r>
          </w:p>
          <w:p w14:paraId="0B9511D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d43367f793fac487,   7f11720506986740,   8d2aee61df7c025b,   63f84c97d35f862d,</w:t>
            </w:r>
          </w:p>
          <w:p w14:paraId="70D9BCB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0279199f09e9587f,   6150848ec91dae14,   31111e8026d935a1,   179f5e30d4d88ce4,</w:t>
            </w:r>
          </w:p>
          <w:p w14:paraId="6C29BC5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985fc118256e818e,   de9d02dc0b79c437,   99ea1a6634151d84,   0f654eb6e9a4309a,</w:t>
            </w:r>
          </w:p>
          <w:p w14:paraId="182BBCE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daadd739989069b0,   f70b4872ec6adcc2,   2031219e4e3ebd4b,   8be9473385f42f12,</w:t>
            </w:r>
          </w:p>
          <w:p w14:paraId="60FB05F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4203c6f10064b7bd,   73c810728899a894,   eb959cc5f974b2b0,   2fe54586d87350a4,</w:t>
            </w:r>
          </w:p>
          <w:p w14:paraId="1921C8D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fdf58e60084cb7dd,   49a24dea0f8038a7,   68c1fc440c5bfd82,   d1f269eefde6fcfe,</w:t>
            </w:r>
          </w:p>
          <w:p w14:paraId="4022218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ca194e86d2647fbf,   8965502745716573,   305d43f38c79daa3,   eaa87a834b6da652,</w:t>
            </w:r>
          </w:p>
          <w:p w14:paraId="786D91A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3a49c9c03b69e267,   fca9fd85599b4951,   4efd032107c4ec41,   607452625f96c3d4,</w:t>
            </w:r>
          </w:p>
          <w:p w14:paraId="1E78E04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c52a4ec34d5256f1,   207397085c1d120e,   a2841c4af1e59220,   7bb7d440ff58a5d6,</w:t>
            </w:r>
          </w:p>
          <w:p w14:paraId="1E40B0F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f2c2e41d1e4ff0b4,   253fcc9cb46952b5,   6eaa0fb66670aa37,   1a441fbce2c741ab,</w:t>
            </w:r>
          </w:p>
          <w:p w14:paraId="32D22E9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ee82c0a5bb0f4ced,   1294de179f19c5ff,   a8e6c5d37761bcea,   c21239f63628e2d4,</w:t>
            </w:r>
          </w:p>
          <w:p w14:paraId="4452A43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3995a7f4817fa3e4,   f3de9e804b5c4614,   96be0074323c3590,   26e36f6be1dbf786,</w:t>
            </w:r>
          </w:p>
          <w:p w14:paraId="317366E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7385a877015e89c1,   a90eeffe4d5458a2,   891c550edd4dcb4e,   e8aa4a0997eafbbc,</w:t>
            </w:r>
          </w:p>
          <w:p w14:paraId="3340060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c4184e42f8fa78e3,   a684e4989b713cc8,   f693a336575ec86f,   e61edc6cc01fa354,</w:t>
            </w:r>
          </w:p>
          <w:p w14:paraId="3A3457B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98e360009e5482ba,   204ebb2213fb8b28,   d0eec4f48f03aedc,   3ef7af86cacb7d00,</w:t>
            </w:r>
          </w:p>
          <w:p w14:paraId="0516F10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b2b27d786302c55e,   980c406930912964,   8c1d1389864384b1,   936a4d77df5fe3ea,</w:t>
            </w:r>
          </w:p>
          <w:p w14:paraId="5C28C38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10e308df9df0f0b3,   2b6efa979e3897ac,   cde122b9bb271b9a,   fa5ab3b4a59dc35d,</w:t>
            </w:r>
          </w:p>
          <w:p w14:paraId="22E1D7C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2e83e5c4ed28e760,   4baab9cf38160985,   f871f3972177a67e,   cb0540fc7cfea71a,</w:t>
            </w:r>
          </w:p>
          <w:p w14:paraId="4D20B16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c26060eea85d45c9,   59a00a2682992653,   f9b03b6ffdf81c67,   dc522da00d106942,</w:t>
            </w:r>
          </w:p>
          <w:p w14:paraId="7A43C09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0ab774180d9010de,   384280081082ae2c,   c3956bba84fc00c9,   d12166d3b452f21d,</w:t>
            </w:r>
          </w:p>
          <w:p w14:paraId="144170A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2be691f965c06bab,   2a0408683bbf6084,   35d5dba81d369d12,   ad8636791d7ccf20,</w:t>
            </w:r>
          </w:p>
          <w:p w14:paraId="2D8C595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3de90d3b52a238f3,   5a91e12c6c9025c1,   7d49f1bd135c12e8,   0637ba3d2377e5c8,</w:t>
            </w:r>
          </w:p>
          <w:p w14:paraId="7C4B424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4a011604df22a4c5,   bd96f8fe0e738b2d,   d8e11a936b2d3cb0,   e9621a18fceb1cf7,</w:t>
            </w:r>
          </w:p>
          <w:p w14:paraId="6E3B87E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00ad199e39a26718,   3ee1534178b8ca5b,   7543f20127c22c14,   2c15ff48b440fb3e,</w:t>
            </w:r>
          </w:p>
          <w:p w14:paraId="7CDA3DA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f727b5ef300446ef,   221ec6d7380b266a,   162666454b5f566b,   5004dfeb2e9c3dbe,</w:t>
            </w:r>
          </w:p>
          <w:p w14:paraId="5B7B1BA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47e37023d0fc5bbb,   f0ad7a4c05b239c6,   f2043e5e80ba8303,   a7985de4723ae29a,</w:t>
            </w:r>
          </w:p>
          <w:p w14:paraId="1CE1EC7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e7d7d64d1bc75043,   a723ad201a47986e,   96ab55ce509b90d4,   d34f6b6e2a737ebb,</w:t>
            </w:r>
          </w:p>
          <w:p w14:paraId="2238FCD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8550315b6a075a22,   06e4b309dc596946,   ddb725286ca41c93,   a661e33b698431ee,</w:t>
            </w:r>
          </w:p>
          <w:p w14:paraId="7F49017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e4c64e5354d89ceb,   ee711e15f78cfa94,   d6b626395c968960,   4324f9503ddf8ec9,</w:t>
            </w:r>
          </w:p>
          <w:p w14:paraId="2EC972D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52b63709f5fe06b8,   4979da3d123a8232,   eb7e89aed5e760d0,   6c8751013d3e5fe7,</w:t>
            </w:r>
          </w:p>
          <w:p w14:paraId="014788D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a7d377c321f2160c,   a0f19aa389410d2f,   83c6797219390335,   2f3b00f53f5d76eb,</w:t>
            </w:r>
          </w:p>
          <w:p w14:paraId="30592E5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640b0b65880d6cf5,   686378efa161f37f,   5ab3465b6dc83447,   18b61d092abe3ca6,</w:t>
            </w:r>
          </w:p>
          <w:p w14:paraId="6853AD1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446bdc12ce3e5d74,   b33c6d4ad0144569,   33d4a1f86bcc4ea1,   0923b6d07c321e7e,</w:t>
            </w:r>
          </w:p>
          <w:p w14:paraId="6D23A5B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6163509d76f55d2b,   f41e30fb4db9b685,   86a93dd5fb9a168e,   aed946cc319a685c,</w:t>
            </w:r>
          </w:p>
          <w:p w14:paraId="0B98CCD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7e5fdb3b337266fd,   ff3345add1a22d88,   2ef24551b566ac44,   b6dbd77f856521c1,</w:t>
            </w:r>
          </w:p>
          <w:p w14:paraId="7FF76E6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6995543f03b1a33d,   767b74435594e391,   43f32df39ba64d6f,   b858421123009206,</w:t>
            </w:r>
          </w:p>
          <w:p w14:paraId="52527F5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6f1ca584ac9ec90d,   9deb5827cee7d29d,   aac14c5412da7e94,   c9f8ab2071a405f2,</w:t>
            </w:r>
          </w:p>
          <w:p w14:paraId="41ED040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55eaa319399493ee,   9ec078e533385921,   e6f69d48190e5bd8,   1d63e8ea6eaec08b,</w:t>
            </w:r>
          </w:p>
          <w:p w14:paraId="3CBF5F7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12a7ae6b3acacb3c,   c1d8af03a1cd1bdb,   2886fc05958e58f7,   856ff444cd0bb827,</w:t>
            </w:r>
          </w:p>
          <w:p w14:paraId="14BD846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6f354123ba2102f0,   846a8674ebda33b3,   9be4a6e87a868fd9,   a8869db78f6ed343,</w:t>
            </w:r>
          </w:p>
          <w:p w14:paraId="458C99F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c3a61e0eaa2dce37,   ab77bfdfb2d536c7,   08df096dbc5871a4,   460584c3e9ed5ee5,</w:t>
            </w:r>
          </w:p>
          <w:p w14:paraId="3DFC587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23d8a55ea0f49088,   422d078cf17d245e,   543aee7bbd266453,   ed77695454478470,</w:t>
            </w:r>
          </w:p>
          <w:p w14:paraId="14DA0FF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2d25cf1ee640d791,   56515c64b87e3909,   3b9b4e10cccad896,   428c84ead14f5052,</w:t>
            </w:r>
          </w:p>
          <w:p w14:paraId="0CA2541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42ac1bf028f10a9f,   c79d8c27de1bc760,   8114fa52d083ba3d,   439cfcbdd8f8e2c8,</w:t>
            </w:r>
          </w:p>
          <w:p w14:paraId="4A7FB68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e5c1fcb1b61b65a6,   de6edc558af46f60,   554bb1da9d25fde4,   bb5236215a6c3e15,</w:t>
            </w:r>
          </w:p>
          <w:p w14:paraId="208AA5F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524a7cc75bb5ced3,   30227a437b044985,   541f10688f2f821b,   36bfd72ef8ebb304,</w:t>
            </w:r>
          </w:p>
          <w:p w14:paraId="020E132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20b41432f93f59a4,   82a095aa22245c9a,   219588d099e5dae3,   801b0a8a4e2fd3f3,</w:t>
            </w:r>
          </w:p>
          <w:p w14:paraId="7100B26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9cc69c88951a6bee,   b97b338b42abcb06,   297d5181ccfe14dd,   c51ac35561741ffd,</w:t>
            </w:r>
          </w:p>
          <w:p w14:paraId="42C8017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7aef27fdcae7c4b1,   8f4e1ba3a165097a,   8d0bf917893c6fe0,   582202a971ce8bdd,</w:t>
            </w:r>
          </w:p>
          <w:p w14:paraId="0DED151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f2a6387e2a811290,   a53cafe4914f9a7f,   2bf5632641522f98,   37f4341893bae012,</w:t>
            </w:r>
          </w:p>
          <w:p w14:paraId="5B4DD0B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20d9840d073c8848,   5d52790f259dc41a,   25fe7a321b58f499,   beaefa56f0a0a920,</w:t>
            </w:r>
          </w:p>
          <w:p w14:paraId="534BF3E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f9875636cbd0f5c7,   480e49df7b8bc028,   8c345c9a9bf344f1,   e4b99c97bb639717,</w:t>
            </w:r>
          </w:p>
          <w:p w14:paraId="23D8204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112d58cda5afa287,   4f3c2087d1d39c85,   bd8640626303295e,   13e6c3c04f33b9ef,</w:t>
            </w:r>
          </w:p>
          <w:p w14:paraId="355B5BA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0388065d41881ec0,   e7a1380525a97bd2,   84fd904ad3fccfff,   be2d206b5210b8e5,</w:t>
            </w:r>
          </w:p>
          <w:p w14:paraId="0CD8B67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3163dc7353dca097,   231964847055e403,   47cd8586d4427302,   3de1586f8b481e48,</w:t>
            </w:r>
          </w:p>
          <w:p w14:paraId="70DBE88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a61f77589d09eda3,   79fe840379ad4b50,   6f45af36f24986ad,   80db6f917a1db60f,</w:t>
            </w:r>
          </w:p>
          <w:p w14:paraId="3F74C7A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026ac4ea36469df2,   25be70138f8b0676,   a0c6ae16367b1312,   6ef90e6a8112f615,</w:t>
            </w:r>
          </w:p>
          <w:p w14:paraId="7E1C437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16d9466d98ff1364,   6ee86a7eedb580e6,   7c5d51352ba7b1f3,   0667a84567c3604a,</w:t>
            </w:r>
          </w:p>
          <w:p w14:paraId="1D55C28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62e4bfcf461b2538,   14a946d0055ffc26,   84ecf2dfabf705c4,   65614ae7cbf37b69,</w:t>
            </w:r>
          </w:p>
          <w:p w14:paraId="7E140D1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842880342d482d57,   f2169e55caf8bfeb,   5276bec6c548645f,   058d670787f38dc5,</w:t>
            </w:r>
          </w:p>
          <w:p w14:paraId="6247A5C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1b43da9d02d3e080,   fb5f9ae5d0ed9eff,   79f4840ed9ce1598,   2b6129de45e7826f,</w:t>
            </w:r>
          </w:p>
          <w:p w14:paraId="71AF2BD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596ce17786555496,   70d970e76eff61c6,   3621dd8c085ab87a,   077a797398627af3,</w:t>
            </w:r>
          </w:p>
          <w:p w14:paraId="6831B69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ee1eb56d9e957b32,   8e3fa17d57428386,   35b8fe7f3341bbdc,   7037b44262d21f89,</w:t>
            </w:r>
          </w:p>
          <w:p w14:paraId="56359C0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a08c4cc69308956c,   2a18a0c603f94b99,   7ed64f157892c168,   03b65ca268b425de,</w:t>
            </w:r>
          </w:p>
          <w:p w14:paraId="61AFEA6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58d3e1c444c45090,   2b7a3f4cdbdecd2a,   660a62021d0e897c,   ffa46ebaea5136e1,</w:t>
            </w:r>
          </w:p>
          <w:p w14:paraId="34C1135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5d9079dfed56f6b3,   e5e1e5fe05a86b73,   92523f6f2eaa6135,   3666aa5d5ca7585e,</w:t>
            </w:r>
          </w:p>
          <w:p w14:paraId="6E0EDB5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275a587b8b4a294f,   d6181993927b51ad,   a439bdd094409be2,   93bf51d144d9d6fe,</w:t>
            </w:r>
          </w:p>
          <w:p w14:paraId="4B01C5C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4fb91564b1aaf354,   075274b32d21b715,   21a74e27ebf1fe77,   6a0e13d983b07866,</w:t>
            </w:r>
          </w:p>
          <w:p w14:paraId="1E0CC15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1b761637b6685b1f,   c00f6a451540eb17,   5d8dd22649791a3c,   5b10485ffdb8463d,</w:t>
            </w:r>
          </w:p>
          <w:p w14:paraId="6A6268A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04ee91577ebef775,   6de8f3b64d39ffaa,   4e5afa3bcd54b995,   c62f02c67e806e91,</w:t>
            </w:r>
          </w:p>
          <w:p w14:paraId="5C56533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2021adf0825ca7a2,   411779d991ad6283,   75794a2a0d69c8df,   f323d083eb8f3eac,</w:t>
            </w:r>
          </w:p>
          <w:p w14:paraId="76C26E4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e095d55bbfbc99da,   da660a7ff5871f77,   fe54264b59ac5bf9,   ca0479b83fd144ab,</w:t>
            </w:r>
          </w:p>
          <w:p w14:paraId="1C0E17E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84b98acc93f08384,   4a732c81fc096319,   3c0fd82220c19525,   a92b0221e5cd5129,</w:t>
            </w:r>
          </w:p>
          <w:p w14:paraId="63B6C41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c8201a60615bccd3,   486786ab8ce1d69b,   0710f9caebad1957,   c8b59ee51eb7e688,</w:t>
            </w:r>
          </w:p>
          <w:p w14:paraId="758E814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6b716773c7d541b3,   6e01a3e370f2a97b,   73ce5f45ce6d8b0b,   7e0d484a3118815a,</w:t>
            </w:r>
          </w:p>
          <w:p w14:paraId="7702341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ca160fe54dadff2f,   c1908ed16de24704,   808b207e1f92b1ef,   68a79b2c3eb4d343,</w:t>
            </w:r>
          </w:p>
          <w:p w14:paraId="2A964D1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aff4dcba73ff2a8d,   9ead8ecb15e2e869,   9dd2b6b9fc2b0a88,   0d35f44520d8a606,</w:t>
            </w:r>
          </w:p>
          <w:p w14:paraId="6317943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9ed6db81b91ed2ce,   598957a31f78998b,   b65af3b24bc05ca1,   3b9a26bfcc5fd4b1,</w:t>
            </w:r>
          </w:p>
          <w:p w14:paraId="1A9DD24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6c7fb1cc962c3e46,   148dcfb948047921,   0720522444fc88e9,   f19749a1945ca263,</w:t>
            </w:r>
          </w:p>
          <w:p w14:paraId="3399C96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c7a168d39b85a37f,   bc189f9a289bd9cf,   46b86d729dbac892,   5253fe0fe00a15bb,</w:t>
            </w:r>
          </w:p>
          <w:p w14:paraId="2DCFA6A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d445e4ee5df64a61,   c78c1ab70c0cd495,   3e7abefd97ed3fce,   202f9d5c03a63b25,</w:t>
            </w:r>
          </w:p>
          <w:p w14:paraId="1238CCF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c0a29fd8d1649ec0,   ce68144c6fadac4a,   cbc9fb9edf479a74,   97c754dbd955c95a,</w:t>
            </w:r>
          </w:p>
          <w:p w14:paraId="281B6B4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c59fb5214cbae1c1,   2257407b6d26ce11,   c78e17612b5d2669,   c048f3215bc3f510,</w:t>
            </w:r>
          </w:p>
          <w:p w14:paraId="3EEF7D4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363facbab7aa9327,   2651de097f81d992,   9abb0c253d9faba1,   6d2d1c6d85177b34,</w:t>
            </w:r>
          </w:p>
          <w:p w14:paraId="04A6CC2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bd5005e8b53dc937,   e664f3c4171c3fc9,   9f08c2718a15a25b,   bc23ada3ca91d25c,</w:t>
            </w:r>
          </w:p>
          <w:p w14:paraId="0DF23A6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52a357f42bc787b7,   0460a4fcad82d1d4,   08d2bf39ff6d92ff,   a5fcfca694fa7e51,</w:t>
            </w:r>
          </w:p>
          <w:p w14:paraId="20B7332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09b0e7d1e9871d79,   f5a3ae6f64ea9ecb,   2c53bf898ca2a831,   1f39752b8778d8fb,</w:t>
            </w:r>
          </w:p>
          <w:p w14:paraId="2F32E9D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502a9bf0c63e24b3,   00df1ad96bd20fc3,   941444087017338f,   1940c464ff916e53,</w:t>
            </w:r>
          </w:p>
          <w:p w14:paraId="4F41A23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925e52141a8595f3,   3b5ff4954faed75d,   0dc273fa10c7995f,   75b119af5faac59a,</w:t>
            </w:r>
          </w:p>
          <w:p w14:paraId="23F7F76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ccf0c7167936ee96,   87b5b550022d9f70,   4ea49cdb881d6778,   f76513f4b5c0ab86,</w:t>
            </w:r>
          </w:p>
          <w:p w14:paraId="7ADB472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630bbaff9b154dfa,   a2d2b209a22a1634,   ee1bbbc8012ea665,   91f4e1b54631c145,</w:t>
            </w:r>
          </w:p>
          <w:p w14:paraId="4946162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029ac86880cf7316,   a9ef046b7309c210,   69b16b822a08f433,   d60f6aad847e7d37,</w:t>
            </w:r>
          </w:p>
          <w:p w14:paraId="20CCFF2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eb319a2bb4b441fa,   e0491b1c13dc2a6f,   6791a9967ba86de2,   2d569ee184fc4133,</w:t>
            </w:r>
          </w:p>
          <w:p w14:paraId="736485D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cb93907130a3c430,   3b8328c6a4ff208a,   28ce7d39f2a598d1,   c8a87929601f011e,</w:t>
            </w:r>
          </w:p>
          <w:p w14:paraId="726F04F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466b96681d155d02,   5631c19d3d446e71,   4b4c16d49cc89e1d,   6dc33180b0c78acb,</w:t>
            </w:r>
          </w:p>
          <w:p w14:paraId="281F11D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3202ccd26177735a,   1b815efd73e05ce2,   95d059a73f1d2c37,   66b49a60dd6db33c,</w:t>
            </w:r>
          </w:p>
          <w:p w14:paraId="4AFC13E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49bb048e8018858e,   35d87bd56dcc7772,   b812cf2bcd29d207,   ad0fba0c0cfb41ea,</w:t>
            </w:r>
          </w:p>
          <w:p w14:paraId="4395A5D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8b6ed065d8a7fd18,   d2c50403ceacf27d,   bdd04c6c8c69fb1c,   34b3b7f8eb699ebd,</w:t>
            </w:r>
          </w:p>
          <w:p w14:paraId="5F0735A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12e34ec5a88ed804,   6eafd2879e49be65,   9adfcbbff5dcb8d3,   4011552f1e75074f,</w:t>
            </w:r>
          </w:p>
          <w:p w14:paraId="32A1B1F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4c8d056f7655e1c1,   7e2edd031aca1fa3,   30a1a1623fbd154e,   1df1af94609aa13c,</w:t>
            </w:r>
          </w:p>
          <w:p w14:paraId="00342A7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72ab9a4b76f19421,   db7ce9a7c9021acc,   7773a6fb07a17c82,   fb0060ba448e09aa,</w:t>
            </w:r>
          </w:p>
          <w:p w14:paraId="6C4DEEB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bf413961f43e9fd4,   d6f80ffa05fcd19b,   8e29ff57faabfe64,   97e87fa54334aee4,</w:t>
            </w:r>
          </w:p>
          <w:p w14:paraId="04CCF53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f121e21d1e42219d,   6862b3e1c043e710,   f9314444cb8392d6,   8752d43feffff70e,</w:t>
            </w:r>
          </w:p>
          <w:p w14:paraId="45E859D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c508eb37f2e0944e,   21c3c726d5f25004,   e3b5cb6ce339b458,   cade813d008eb14c,</w:t>
            </w:r>
          </w:p>
          <w:p w14:paraId="7DCC11B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3d3a0b9dfe65eecd,   df499574ffe99ef1,   3a475c712dc35e11,   cbf149d3b5539d8a,</w:t>
            </w:r>
          </w:p>
          <w:p w14:paraId="18D01CD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a4239703223e2417,   9bdc993b58376ed8,   0a70c013dc4e42ca,   ef3f8bcf78e3713b,</w:t>
            </w:r>
          </w:p>
          <w:p w14:paraId="02EFB7C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aa55039190631ff3,   a0f544ce83695729,   c2da85b3529413ed,   b303a76e795acb28,</w:t>
            </w:r>
          </w:p>
          <w:p w14:paraId="416A2C4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83cbf13f7a0ffd20,   160755617400e891,   304adcb3b8d3c714,   7c79096a92192691,</w:t>
            </w:r>
          </w:p>
          <w:p w14:paraId="21326C1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0ec73a5803736c0b,   abb6657f89d64899,   b80eb4fe93b7f913,   346520ae466745b9,</w:t>
            </w:r>
          </w:p>
          <w:p w14:paraId="266A020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0161a7c12f3664b3,   3f2cd9f985bdf8e1,   00d7f92a469e9be1,   68b6062f67f38d78,</w:t>
            </w:r>
          </w:p>
          <w:p w14:paraId="4BDCA58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d90697749cbe6c50,   a5067eea2a142a09,   f7af9ec5656a75bb,   fe4b05d430dc2c97,</w:t>
            </w:r>
          </w:p>
          <w:p w14:paraId="6AC7F85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f010f900df15206d,   88da552fbfaeaa77,   bc8ac43fac0b8718,   8ba05f018d6f5f78,</w:t>
            </w:r>
          </w:p>
          <w:p w14:paraId="148F5E4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afda445d62916111,   fee3dd66547df1df,   07c72c7089cdd81e,   b1ff2809c2eccbc8,</w:t>
            </w:r>
          </w:p>
          <w:p w14:paraId="5B208BA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0c504680fdf57a3c,   10fed8ab810ab106,   849823abb31b734c,   2cd5362b8ee84a1c,</w:t>
            </w:r>
          </w:p>
          <w:p w14:paraId="0A9A78E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683bd90dfe712b4a,   e7f77b77233c9919,   7713f2586589a5ff,   80cfe28a67043538,</w:t>
            </w:r>
          </w:p>
          <w:p w14:paraId="631D440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16a7c0f6c744e177,   e580e41e07384f2e,   427553975b0a3da3,   26eee759303b7a16,</w:t>
            </w:r>
          </w:p>
          <w:p w14:paraId="74C8BCE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2032bd2ae8eea11d,   59f6f22670bf8415,   00797213fe6ee2df,   c88a94abeef55de6,</w:t>
            </w:r>
          </w:p>
          <w:p w14:paraId="5402DDE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5779430a2449219f,   852c36c17e5307e2,   3b83c7f18d164f75,   39dfc235ef7f0f2e,</w:t>
            </w:r>
          </w:p>
          <w:p w14:paraId="0D06C80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26b7e467a2efdee4,   973b90f3c38eb74a,   0d4a4bac212697db,   f4ef8dc83e6e7b34,</w:t>
            </w:r>
          </w:p>
          <w:p w14:paraId="5833518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39925dfd36dae25d,   60ed550412af5e32,   c17ac4b71c80e841,   3de494e9a028cd14,</w:t>
            </w:r>
          </w:p>
          <w:p w14:paraId="43CADA3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be91980064edaaf9,   4ac53c6016ab9c28,   9442e1b52bc05c62,   3b696d32ad591cf1,</w:t>
            </w:r>
          </w:p>
          <w:p w14:paraId="58216E3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03e3680ba6a9f2d4,   18117af1d820893c,   c7c572b2291845a8,   670190827d664964,</w:t>
            </w:r>
          </w:p>
          <w:p w14:paraId="158DAA0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4bab75812d25170f,   8f7ee557badba367,   35ac50734fc4bdcc,   745f7b80c180538e,</w:t>
            </w:r>
          </w:p>
          <w:p w14:paraId="76C02F3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2706d5581bad1f15,   3ed4979c4babaac2,   aa828e1edfbeb7d1,   c44a80b2f9a20fe6,</w:t>
            </w:r>
          </w:p>
          <w:p w14:paraId="45E07A6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99cf2952ed7f6e16,   7f0d5a61a2c706b7,   17e387b4f1e77473,   4cd7cad0fc1c551b,</w:t>
            </w:r>
          </w:p>
          <w:p w14:paraId="4FC442B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f0bfbd5f2fbdf58e,   a0a3975d69f0a933,   e1bf3f5ae65364ce,   8bf59f3c985197ec,</w:t>
            </w:r>
          </w:p>
          <w:p w14:paraId="373F5D8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ff62975322adac94,   f6511aef5af725b8,   14e1bb152be17121,   0e5f194e4ae32edb,</w:t>
            </w:r>
          </w:p>
          <w:p w14:paraId="14F342E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85165d3317e3c9e6,   4e2075b4dddce0dc,   dee305449ebe9179,   2bf9c82e1548b33b,</w:t>
            </w:r>
          </w:p>
          <w:p w14:paraId="535B843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9be08225bf769c22,   06310f65d9abe702,   62519c711951270a,   16eccc920c2f7f82,</w:t>
            </w:r>
          </w:p>
          <w:p w14:paraId="78EC376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5926167b2ebfd338,   f207739fc75f3f29,   55d933be4fdb2f5d,   7884ca060f84a652,</w:t>
            </w:r>
          </w:p>
          <w:p w14:paraId="19173DB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45e4547815977e2a,   ec09c53b06f46b8a,   85798cfd1f28ba23,   e1c2493de1083d2e,</w:t>
            </w:r>
          </w:p>
          <w:p w14:paraId="2BA69B2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f447e9cd668eef8e,   2f74fd0134666753,   23937572abe17e65,   9467eaed2a856978,</w:t>
            </w:r>
          </w:p>
          <w:p w14:paraId="3199DCB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58a5274bc0abbd82,   902f3c5319f36109,   62a9207a54dbc564,   a304b7ab52d4b8a9,</w:t>
            </w:r>
          </w:p>
          <w:p w14:paraId="76B513E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78db778983112f20,   5d82f587e2fe0e5b,   828a9d0880da23d4,   2db1213feb092290,</w:t>
            </w:r>
          </w:p>
          <w:p w14:paraId="1BC939F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b0b2bae6787b44ad,   058994430373c675,   d0fa1b89d2b95ca4,   81f3b1e83aaa3662,</w:t>
            </w:r>
          </w:p>
          <w:p w14:paraId="11C1A9A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68d4693f04b442b9,   50dec33171ce02e4,   cbd759282476570c,   c90a2a59c8a32f03,</w:t>
            </w:r>
          </w:p>
          <w:p w14:paraId="4D9614E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d2cc6982f47e12ab,   d0c894ddda8bb71e,   85ccfc3ca31a069c,   32ad8c37c898b227,</w:t>
            </w:r>
          </w:p>
          <w:p w14:paraId="11ABD1D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62e9d0e71f6d3ea4,   3bfe1a3e80f6e8ce,   a725ffb1eb2ae15c,   f12f34c89dc09602,</w:t>
            </w:r>
          </w:p>
          <w:p w14:paraId="079DA6E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e4dedc32c32a9a5b,   626b370e06e05121,   8e859cc8520a719f,   0e3ec9844df258a1,</w:t>
            </w:r>
          </w:p>
          <w:p w14:paraId="4618D38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28719e26bf75c799,   8ec4bab23d8d02e1,   336a53fe7fbcb1ff,   2ac6f647a72dac40,</w:t>
            </w:r>
          </w:p>
          <w:p w14:paraId="41785D5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e45c9b8a62c87dd7,   8a0aaf24e709e908,   4ddbdf7dbbf7d72a,   0833197990201843,</w:t>
            </w:r>
          </w:p>
          <w:p w14:paraId="41A2281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7de8d2d5c061defc,   3e850bddc09ed151,   0b41ef27ee3e3443,   1e448fdc03168857,</w:t>
            </w:r>
          </w:p>
          <w:p w14:paraId="04E84DB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d21084c6f65d5b28,   aa319915386cf02c,   054e9a88c123bbea,   0f025b7f336b76ca,</w:t>
            </w:r>
          </w:p>
          <w:p w14:paraId="5EF99BF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8c589cd6763e2e00,   1fec384c5547be6d,   da80b831237935c0,   2b62c1d8dc3e6636,</w:t>
            </w:r>
          </w:p>
          <w:p w14:paraId="28E1986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9aeebf9ee0e8b242,   b1cee5eb421e28c2,   bef2a81fb8cf1dfa,   9b0e92b1b2c9653f,</w:t>
            </w:r>
          </w:p>
          <w:p w14:paraId="71A0149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7fd7447f9b9ddbfa,   7537cbec354cb151,   268b5703155c9c91,   dae6190b363778ae,</w:t>
            </w:r>
          </w:p>
          <w:p w14:paraId="25438E2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ce7f14eeb16c4e1f,   c0bba9d405827051,   d83e84dad47918d2,   fc51af1e959db52b,</w:t>
            </w:r>
          </w:p>
          <w:p w14:paraId="2BB1FE3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6b5902cae3e9b798,   6975075d58976619,   8e673fc09da7145f,   e0cfe65cf60f6bf7,</w:t>
            </w:r>
          </w:p>
          <w:p w14:paraId="66730BE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f50a972b6a24df83,   ea42fba0e65be934,   15ed39aa9791393d,   2bf89e03c576c4dd,</w:t>
            </w:r>
          </w:p>
          <w:p w14:paraId="669B868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2a328e6af7763ab8,   a9fec6e1a54faea2,   33d964f87da04a92,   18fdfeeb404b88c5,</w:t>
            </w:r>
          </w:p>
          <w:p w14:paraId="778520C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e1a7d08da35372cb,   198481cf5d34c154,   3c52accfd33643f0,   afcfeec357686950,</w:t>
            </w:r>
          </w:p>
          <w:p w14:paraId="4946E7B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9186c356ae62cd3d,   6bc52b8c4971b15d,   49c478bc1af0ef05,   2402c07f4ff08a11,</w:t>
            </w:r>
          </w:p>
          <w:p w14:paraId="4034B36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ac84960f65d06e50,   b7630d88d8a06de0,   41f2db6dbde0564e,   b752939e85b5fffe,</w:t>
            </w:r>
          </w:p>
          <w:p w14:paraId="40D307F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fd32d7d156dbab70,   2e3c95c70363f799,   85da15951cd5c72d,   e84b6c301f11c9b3,</w:t>
            </w:r>
          </w:p>
          <w:p w14:paraId="7AE4E27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d1ff9d728b775c3f,   a6bd56a6f4eb04de,   6eb2dde8644ef02b,   b2bbb76af75c6f33,</w:t>
            </w:r>
          </w:p>
          <w:p w14:paraId="39D0223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885d7d190ba8c1d5,   db1715c79e48e2ab,   49cd68c11c4e470f,   a82a3965f3c2b507,</w:t>
            </w:r>
          </w:p>
          <w:p w14:paraId="00BD093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f4ff31592b443780,   2cd573d56d97ef4a,   8bbab0bbd05761a3,   c2434494525437c5,</w:t>
            </w:r>
          </w:p>
          <w:p w14:paraId="6F178B7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48383ce9cd6d6888,   a5007d73a13b686f,   62dd251b6f00a9b5,   024065a64a4f8196,</w:t>
            </w:r>
          </w:p>
          <w:p w14:paraId="754F856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e480716eab36d650,   e7b788406796f5d5,   0946dcecfb789293,   54a20a6d3f245d4d,</w:t>
            </w:r>
          </w:p>
          <w:p w14:paraId="06BD354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c4c4ad96a4bab021,   3b4e83b24da2be05,   4650a28913320924,   0380f5a43288200d,</w:t>
            </w:r>
          </w:p>
          <w:p w14:paraId="23B0D60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d6bdca0506714603,   c33dba463a717f6c,   8217181043caeea2,   cbcad0ce1c538914,</w:t>
            </w:r>
          </w:p>
        </w:tc>
      </w:tr>
      <w:tr w:rsidR="00193C37" w14:paraId="1FCE0F61" w14:textId="77777777">
        <w:trPr>
          <w:trHeight w:val="520"/>
        </w:trPr>
        <w:tc>
          <w:tcPr>
            <w:tcW w:w="9242" w:type="dxa"/>
          </w:tcPr>
          <w:p w14:paraId="653AE77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Encaps input (pk,  u,  salt)</w:t>
            </w:r>
          </w:p>
        </w:tc>
      </w:tr>
      <w:tr w:rsidR="00193C37" w14:paraId="6D0B03D9" w14:textId="77777777">
        <w:trPr>
          <w:trHeight w:val="520"/>
        </w:trPr>
        <w:tc>
          <w:tcPr>
            <w:tcW w:w="9242" w:type="dxa"/>
          </w:tcPr>
          <w:p w14:paraId="3F30C59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//pk </w:t>
            </w:r>
            <w:r>
              <w:rPr>
                <w:rFonts w:hint="eastAsia"/>
                <w:sz w:val="24"/>
              </w:rPr>
              <w:t>见</w:t>
            </w:r>
            <w:r>
              <w:rPr>
                <w:rFonts w:hint="eastAsia"/>
                <w:sz w:val="24"/>
              </w:rPr>
              <w:t>Keygen output</w:t>
            </w:r>
          </w:p>
          <w:p w14:paraId="4D192B6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//u</w:t>
            </w:r>
          </w:p>
          <w:p w14:paraId="59A266A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eb4a7c66ef4eba2d</w:t>
            </w:r>
          </w:p>
          <w:p w14:paraId="46481D6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db38c88d8bc706b1</w:t>
            </w:r>
          </w:p>
          <w:p w14:paraId="579C0BD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//salt</w:t>
            </w:r>
          </w:p>
          <w:p w14:paraId="187F561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d639002198172a7b</w:t>
            </w:r>
          </w:p>
          <w:p w14:paraId="68170E3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1942eca8f6c001ba</w:t>
            </w:r>
          </w:p>
          <w:p w14:paraId="57894DF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26202bee59ac2754</w:t>
            </w:r>
          </w:p>
          <w:p w14:paraId="4980CB7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84ea767d41d8d357</w:t>
            </w:r>
          </w:p>
        </w:tc>
      </w:tr>
      <w:tr w:rsidR="00193C37" w14:paraId="378B1E85" w14:textId="77777777">
        <w:trPr>
          <w:trHeight w:val="520"/>
        </w:trPr>
        <w:tc>
          <w:tcPr>
            <w:tcW w:w="9242" w:type="dxa"/>
          </w:tcPr>
          <w:p w14:paraId="5A9F97B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Encaps output (ss,  ct=c1+c2+salt)</w:t>
            </w:r>
          </w:p>
        </w:tc>
      </w:tr>
      <w:tr w:rsidR="00193C37" w14:paraId="3BC3894F" w14:textId="77777777">
        <w:trPr>
          <w:trHeight w:val="520"/>
        </w:trPr>
        <w:tc>
          <w:tcPr>
            <w:tcW w:w="9242" w:type="dxa"/>
          </w:tcPr>
          <w:p w14:paraId="6F1E972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//ss</w:t>
            </w:r>
          </w:p>
          <w:p w14:paraId="03998DE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2ed42ce7d5dbfb11</w:t>
            </w:r>
          </w:p>
          <w:p w14:paraId="34E5D5E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5f2e2bdcb650b3fa</w:t>
            </w:r>
          </w:p>
          <w:p w14:paraId="704C940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//c1(ct)</w:t>
            </w:r>
          </w:p>
          <w:p w14:paraId="44D6B8F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1c35c98b0605557f,   e74d1dd13d09c275,   a605768436b364fc,   2b17968701fecdf4,</w:t>
            </w:r>
          </w:p>
          <w:p w14:paraId="7C82A40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e61ee3742bed0099,   5d2c8904b253a8c3,   5761fd3bb6a2f3f5,   05f406068d7a41a8,</w:t>
            </w:r>
          </w:p>
          <w:p w14:paraId="3ADBD1F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8c50126bf3a59286,   3534134de7705e0b,   f0a4c6757075c138,   6d844a0ad69b1baa,</w:t>
            </w:r>
          </w:p>
          <w:p w14:paraId="1E131C1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3a9e525e1ebfa47c,   9e16b6c231027e96,   6a5f8ec437bb4e9b,   092fe3d9fc8f4504,</w:t>
            </w:r>
          </w:p>
          <w:p w14:paraId="5E29880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b27cd969d3b39601,   f78eb5096187a959,   5480e5512234fa11,   cc58256e03413589,</w:t>
            </w:r>
          </w:p>
          <w:p w14:paraId="7A536C8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f5343e461f83f5b8,   b3e92bda3263c8e8,   9faf2a35114b3e7a,   bf2b991b84d3d95b,</w:t>
            </w:r>
          </w:p>
          <w:p w14:paraId="6D781D0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14b78f746fc10228,   812c63fc45b8b166,   947c81218ce797ec,   35f7f75e7648fb30,</w:t>
            </w:r>
          </w:p>
          <w:p w14:paraId="33FFBF5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64ad5d049d99d5ae,   b7f90664f66dfcf6,   f4e4f5826799a72b,   34adb6220ea350f6,</w:t>
            </w:r>
          </w:p>
          <w:p w14:paraId="755D107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44f6a1452a5c529c,   887c760b407627e6,   bc3312cb4df1bc6c,   1867a624d91aa062,</w:t>
            </w:r>
          </w:p>
          <w:p w14:paraId="0E4CF86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4460f164418374c2,   f200af810f9785c4,   706b51ad29099adf,   8d32b9ff2396bbb5,</w:t>
            </w:r>
          </w:p>
          <w:p w14:paraId="39E32FC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582b0ef74d920cb0,   ce8a61d733e2d53b,   20dcf48cd4c31e22,   a8c6fe06b3857989,</w:t>
            </w:r>
          </w:p>
          <w:p w14:paraId="5BAC0E3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7abbf82ee610f281,   93c1d5d4ca22892e,   41f7b424b94897d4,   1b5a3157c3634f50,</w:t>
            </w:r>
          </w:p>
          <w:p w14:paraId="72AA9E5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b565f21fdf6f8ceb,   ff58fe69529496fa,   d5c6d795b54e3ca5,   1d83988a9ff30edd,</w:t>
            </w:r>
          </w:p>
          <w:p w14:paraId="168A20B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ed5d8cd6a5c39c22,   615fd82880245b23,   7829f9ee08fbfaeb,   83a1cb9be4bbb7b4,</w:t>
            </w:r>
          </w:p>
          <w:p w14:paraId="4C15D88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8656055a1804e92b,   c1649bc32d74ce1a,   b7240224faa6b390,   196f80d071a89bf7,</w:t>
            </w:r>
          </w:p>
          <w:p w14:paraId="7D20C14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26a5d21d8e0e7266,   c89477763edc406d,   40b3a3827a694165,   753f658c6042dede,</w:t>
            </w:r>
          </w:p>
          <w:p w14:paraId="6CA2D15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6bbd3956f5e59c4a,   b405bee633c967aa,   08ea7eafe7926ef2,   212a7da375f27b03,</w:t>
            </w:r>
          </w:p>
          <w:p w14:paraId="3D4725F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652a8b299b4b5b77,   0b5fe8955f782ffa,   684066148db6f8df,   87fe00eb2816b023,</w:t>
            </w:r>
          </w:p>
          <w:p w14:paraId="6D8869B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9a0c018088981399,   c65cf864409f2711,   4617ee3d14613e9c,   4f49e459db307a01,</w:t>
            </w:r>
          </w:p>
          <w:p w14:paraId="254B99E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a42c41dca5e7368a,   7adddf33b75045bc,   53664ae323ea8b38,   eb509978478bf613,</w:t>
            </w:r>
          </w:p>
          <w:p w14:paraId="605BC3E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287a72af02a8aeef,   222d8a2030f88562,   cf13970b29de7b08,   185d16e41d85feca,</w:t>
            </w:r>
          </w:p>
          <w:p w14:paraId="3B783DD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2cb8298ff42ba114,   dab9bccfde06451c,   cdb562f5df537cfa,   7e7db9ef0ee157f3,</w:t>
            </w:r>
          </w:p>
          <w:p w14:paraId="0EE9BD7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9600d5f9e572c74b,   77dab9c9a83bd567,   2c30f76044950f83,   874c1516128c5579,</w:t>
            </w:r>
          </w:p>
          <w:p w14:paraId="3816864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38e2179a137bedb4,   d73de5b8011fc56d,   9e8e72e962871cfe,   77fbbf870e8d7b42,</w:t>
            </w:r>
          </w:p>
          <w:p w14:paraId="532B0C6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81a75969ba5c4e1d,   0412e427871ea37a,   143a757eb0baf2bd,   b6b6cdd4539b5a59,</w:t>
            </w:r>
          </w:p>
          <w:p w14:paraId="3588338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2fdfd55017f19c5c,   3e112f1e981ae65f,   ff3dc60cd2bd374e,   4d5e6dfdaeda72bf,</w:t>
            </w:r>
          </w:p>
          <w:p w14:paraId="452E510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df7e2d8b87f552f6,   ba4ac80380b11e5b,   43d5c98f4ec47335,   1e839eccfba280c4,</w:t>
            </w:r>
          </w:p>
          <w:p w14:paraId="1CE8861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992626c6e945d97c,   9ad77ad008191052,   4098cf6ee9e1127e,   dd6b08c8148cab42,</w:t>
            </w:r>
          </w:p>
          <w:p w14:paraId="1F6BF6F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7ffa3957dba1e285,   472a37ad5a42dee5,   abd728e1d61e39f7,   cb02129597626171,</w:t>
            </w:r>
          </w:p>
          <w:p w14:paraId="0BED614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38bb68748c00cb04,   77d62805629784ea,   6b0b3c7b74fd4263,   7c8f1b067a2c6fe8,</w:t>
            </w:r>
          </w:p>
          <w:p w14:paraId="2CBABA7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8435390e8a18ef7c,   8cd20b7d6bb0721b,   1c372e60981583d1,   f257d1efbab358b8,</w:t>
            </w:r>
          </w:p>
          <w:p w14:paraId="128F310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e2262769b84b51e3,   67f64e2693ca626b,   6139ddcf07b822c9,   df88cea391dc8f7c,</w:t>
            </w:r>
          </w:p>
          <w:p w14:paraId="1A57D6C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cbea45fbaa947962,   54a97969368d1769,   dcebbbf56a265d66,   38df42f9a6e8400a,</w:t>
            </w:r>
          </w:p>
          <w:p w14:paraId="36D8050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d711e3b4a7b1250d,   94cf8d40afb3342a,   857cf9e4ab2fe656,   cf19e745b09e3754,</w:t>
            </w:r>
          </w:p>
          <w:p w14:paraId="184500B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b22fcc0b3787dfb5,   3a38ea8c62823870,   5f67f9d60cc47af9,   26a6a9b82dab2b96,</w:t>
            </w:r>
          </w:p>
          <w:p w14:paraId="2A38F79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540bbb09f1afac31,   aa16b94ff1375aad,   dc43098f62157a35,   3bc123859c05e0e0,</w:t>
            </w:r>
          </w:p>
          <w:p w14:paraId="667E716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2ae9c7aaf45204e6,   5569ce39e6a93ff2,   999aefc4ab2243d1,   0af47bb734c5cd20,</w:t>
            </w:r>
          </w:p>
          <w:p w14:paraId="1BD0922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b1a8d39058f34ffd,   1c0e90177e704dc9,   fab97daf24773866,   d0b0911ad9a5c2fb,</w:t>
            </w:r>
          </w:p>
          <w:p w14:paraId="2B84661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e5989082f45ba65d,   2a08a97233512fca,   9048ba19e6d25caa,   b5ddfec5b66934b7,</w:t>
            </w:r>
          </w:p>
          <w:p w14:paraId="114D84D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330b8a6479cce862,   2b9aad00805aa602,   0187b23456f42226,   828f324833fb00fb,</w:t>
            </w:r>
          </w:p>
          <w:p w14:paraId="65ED983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43d3ba996a7a7d97,   fea0ac2b5f94f968,   21352688f0dd0f16,   12d6b6233155ff5c,</w:t>
            </w:r>
          </w:p>
          <w:p w14:paraId="66F6A3E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947bf6f1d8ae6944,   e84808acb199af14,   3210bf8d41154c4e,   b2a040fe5445d8e5,</w:t>
            </w:r>
          </w:p>
          <w:p w14:paraId="1EFB51F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eae3b41f31eb420a,   cc0410b051068373,   724e8d8334a0116e,   805c913a3f5182a1,</w:t>
            </w:r>
          </w:p>
          <w:p w14:paraId="2A83C07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05988cb2d89af2f6,   23bd512cde8c1f24,   4ec5d2181bfccd4b,   f8cf6c2fa0a24c8a,</w:t>
            </w:r>
          </w:p>
          <w:p w14:paraId="1B7BE31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baba896e42bc8335,   de94976896a9c5f4,   ecc0f876cbabef2e,   28e239679919ef71,</w:t>
            </w:r>
          </w:p>
          <w:p w14:paraId="7AC28F0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f3859cfc6659125d,   8b8f1f4753d8a9dd,   a4e523b1cc6dd1d2,   0d2130ba9952fe59,</w:t>
            </w:r>
          </w:p>
          <w:p w14:paraId="14F55AC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35904835eba1ab0f,   2e071aea1d6b5220,   713cc4d002905fe2,   879642dd05f964c1,</w:t>
            </w:r>
          </w:p>
          <w:p w14:paraId="23A770E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7eed9fa2c3fd7a90,   caea2b119ae6a920,   971ae1fd5a3b91da,   9a27cfdf119a931d,</w:t>
            </w:r>
          </w:p>
          <w:p w14:paraId="69A3697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2a7bca92f1854ce9,   5f1d43355013362a,   24ff16c05f183e15,   8e2b733ea2eeb5a5,</w:t>
            </w:r>
          </w:p>
          <w:p w14:paraId="3D11FDB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9d8a6bb1fa023228,   2be3966b05690416,   84e99b2191bd157c,   e0f7a44c6581a531,</w:t>
            </w:r>
          </w:p>
          <w:p w14:paraId="763FC04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128e5867543cb97d,   39b74c6aa96a217f,   dc181aad3d09ac8e,   699dfecc065fce04,</w:t>
            </w:r>
          </w:p>
          <w:p w14:paraId="06C1543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588952947b03c4be,   a4cf1b0ded18c8e0,   c7d8ef29e5b821ca,   8c81ea481778bcd2,</w:t>
            </w:r>
          </w:p>
          <w:p w14:paraId="41C8A0C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79eb915830e77b0f,   1b05495661f60fde,   e7f2cb31043a9837,   495a59593b088d0c,</w:t>
            </w:r>
          </w:p>
          <w:p w14:paraId="48CC506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0a8746b17a934481,   f0428efaa3878d7e,   199799a84c974352,   6a15df28b026c8bc,</w:t>
            </w:r>
          </w:p>
          <w:p w14:paraId="61363B8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8b226ae8a92b4d4e,   2c6505ef6a390186,   50f6b18eacf5f5df,   bef4826f9a690a95,</w:t>
            </w:r>
          </w:p>
          <w:p w14:paraId="7897041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8f24f5ddefdfa8e7,   585470b2e5df1a48,   c0e8e8d2c295a61a,   34da9dff9dce6cb4,</w:t>
            </w:r>
          </w:p>
          <w:p w14:paraId="5484897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c604ba9d79d01636,   cc3ed355c318eefd,   c6b0acc3eabfa9f4,   d2b86fcc867fb31d,</w:t>
            </w:r>
          </w:p>
          <w:p w14:paraId="7B9BAE5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9c1d874fa8e79967,   d494e404c38481e7,   1eb996c15a40daa9,   24c5203ce90040dd,</w:t>
            </w:r>
          </w:p>
          <w:p w14:paraId="1E7B49D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90562e7eae382073,   b0e20bd01a3f3e69,   5155fb2be8c23895,   9f0db8d6375b932e,</w:t>
            </w:r>
          </w:p>
          <w:p w14:paraId="7ACBC27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317a0e348ee74970,   0d557171507faf07,   660a6113499b77f0,   7dd484e18c139905,</w:t>
            </w:r>
          </w:p>
          <w:p w14:paraId="75EF825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84966ea17f4261d5,   1b6530485f03c3ef,   4aca80507c57b530,   bbe6733dbd7c97c1,</w:t>
            </w:r>
          </w:p>
          <w:p w14:paraId="0068A91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9d809899a3f2ea7b,   424b7faa5289a4ba,   2a2747d6f4260af2,   5b51f51a5b91e24e,</w:t>
            </w:r>
          </w:p>
          <w:p w14:paraId="4A2C7F1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d45547ca5ee8019f,   f4bf7c4441ac19c4,   443d960ab32e4628,   405498d9498990ea,</w:t>
            </w:r>
          </w:p>
          <w:p w14:paraId="2814B97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fcf9a191e37d332e,   6643bc33a091f5f5,   f72b22f2a147b191,   70ccf48071b82aea,</w:t>
            </w:r>
          </w:p>
          <w:p w14:paraId="3E1B511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da15fc0984a97e66,   fdc4fd3af3150bb2,   5b7cd48fc58dc830,   b4835acf79461733,</w:t>
            </w:r>
          </w:p>
          <w:p w14:paraId="390195F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c8af8fe1a5ae92ab,   3d3d88167355a165,   b333e95255acc277,   e2b63482aeeb3607,</w:t>
            </w:r>
          </w:p>
          <w:p w14:paraId="0CE25B8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e720f6d67c893bfe,   23dfe88abbc43235,   d5aaa4f2e8d71658,   5fa055eb83158231,</w:t>
            </w:r>
          </w:p>
          <w:p w14:paraId="62DE121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45448db3f9ab6695,   a21441c627784714,   7c2afc3928074bdb,   6a53d4c40f5ffcf0,</w:t>
            </w:r>
          </w:p>
          <w:p w14:paraId="7C6A256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7ecd609851fba1ed,   f77785e90b1b14b2,   d42c9c3a1038627f,   5365f08ec05fa9b0,</w:t>
            </w:r>
          </w:p>
          <w:p w14:paraId="0F2A8B3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abdd0f1130b2a015,   dc9456c4905d3946,   aca5f15a730a1384,   92d55dfec8a3e3d9,</w:t>
            </w:r>
          </w:p>
          <w:p w14:paraId="6E2C3EF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36f2235c73476190,   0c96f8728c2abfac,   0e758394b4313db8,   31e207907e07afe3,</w:t>
            </w:r>
          </w:p>
          <w:p w14:paraId="327825C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bf1c482df2d3c9cc,   902a97a84c055347,   f3f1701924ddad81,   b91d217875e76976,</w:t>
            </w:r>
          </w:p>
          <w:p w14:paraId="464D348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ddb0159ae34b9cf4,   30542ad9af0cc2e5,   02872689f9365d17,   534013d8d7b26489,</w:t>
            </w:r>
          </w:p>
          <w:p w14:paraId="1AE6047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231f595153196874,   093483d1aed1cc37,   9287bc136a211cbd,   d5d9079fea11a191,</w:t>
            </w:r>
          </w:p>
          <w:p w14:paraId="054599F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2475d50826b1ce1f,   6c4ff888d156dcb9,   474407ddc352993b,   e3633270fda641cf,</w:t>
            </w:r>
          </w:p>
          <w:p w14:paraId="5A2FE7E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e9a3d8bc378383b0,   a7af049b720754de,   5cce83a6f616c1f0,   c6907abd8fa8468d,</w:t>
            </w:r>
          </w:p>
          <w:p w14:paraId="7ADF6C1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5412edc137c9aa4b,   79f8a5d60aedc675,   2a34cef0a195da0b,   735b21f2dd2caf2e,</w:t>
            </w:r>
          </w:p>
          <w:p w14:paraId="6842A7E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270d6c65e1e58253,   6ae7e540345f3fd2,   7a077afff44eff63,   e28e3a5ada002d1e,</w:t>
            </w:r>
          </w:p>
          <w:p w14:paraId="602FA14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989f6bd764023049,   76f7e50658922e2e,   f81766b6a1709aad,   29be20eac74596ba,</w:t>
            </w:r>
          </w:p>
          <w:p w14:paraId="1E4B1DA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74f56b5c76e07314,   38dbebf822507ccc,   f248130211ac8e64,   272e046426e43673,</w:t>
            </w:r>
          </w:p>
          <w:p w14:paraId="42BC4E2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f491a1067a47a616,   4ac6a708f1757ace,   45065696b3ec3110,   f3f49d04ae5b0b50,</w:t>
            </w:r>
          </w:p>
          <w:p w14:paraId="4D0E1B0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ec8f066c305ccc94,   6c44605a94aa2e7d,   dcb6091f585a4be5,   71d2d13124875913,</w:t>
            </w:r>
          </w:p>
          <w:p w14:paraId="312EFF7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5a42a1ce839e991d,   42b981f191a22fda,   f3845033655d6540,   7eb1741d7c5ee3b8,</w:t>
            </w:r>
          </w:p>
          <w:p w14:paraId="730AFC4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8269e2b0fbf299b9,   614d5d99079e5878,   1072854f47cb1273,   f251bc6279787207,</w:t>
            </w:r>
          </w:p>
          <w:p w14:paraId="077D024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444ef358cfc46053,   e19de15786d80bff,   68505dccb320cee5,   4df636cf96432658,</w:t>
            </w:r>
          </w:p>
          <w:p w14:paraId="61CDAA4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3eae0c39d8673de7,   13d8d7fccd562c1c,   f6cf65ee6d35e7e8,   3908e46d61067f5e,</w:t>
            </w:r>
          </w:p>
          <w:p w14:paraId="2A0A0DA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3411aeaa06941e68,   ff59987211b00185,   fb563dc901927d96,   31860f30f59d7c2d,</w:t>
            </w:r>
          </w:p>
          <w:p w14:paraId="5EBAB1C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acfe1ac13e666cf7,   144a20043b41864f,   6fceb2a2ef9558f2,   45071936729a21b2,</w:t>
            </w:r>
          </w:p>
          <w:p w14:paraId="3B4337F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07aed67a6e9df21e,   df57e34c2e7b8f63,   4e3feddca1c24f25,   c4e42f4722586e99,</w:t>
            </w:r>
          </w:p>
          <w:p w14:paraId="1CC8128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6b58dfa61c036225,   92d369d499fe290f,   07d7e05047ce7ec9,   225e99d8a755b292,</w:t>
            </w:r>
          </w:p>
          <w:p w14:paraId="427B4CD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c42dcab77312f702,   872184801a043bc6,   ba315dcd84fe6f5e,   e12c5cfb58e27abe,</w:t>
            </w:r>
          </w:p>
          <w:p w14:paraId="0F3F836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d1732e26f57e28e8,   c59e03ba85e71320,   2cde9e43eef2c4fa,   2caa55c3eaac5f79,</w:t>
            </w:r>
          </w:p>
          <w:p w14:paraId="12A0380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3fa4a086d88b550d,   15435d5a07ca12b6,   a263c27c5e3a91ed,   2e46e52d7c8cfda3,</w:t>
            </w:r>
          </w:p>
          <w:p w14:paraId="2792D7F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bb2201920c466e5e,   41096c6c34b0097f,   fee31e94b724e62e,   89e4c36d2a6e37f8,</w:t>
            </w:r>
          </w:p>
          <w:p w14:paraId="4774BE2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a3162e743d7c7556,   9481b1d5ef757959,   e4b5a181cb4a5ecc,   d469fbc321e898fd,</w:t>
            </w:r>
          </w:p>
          <w:p w14:paraId="64AFD5A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ff990aa3704ed40d,   40400d67536f6172,   0352ae8d204ea22d,   8403782aa6d5962f,</w:t>
            </w:r>
          </w:p>
          <w:p w14:paraId="48A5432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3f3e7429fb3c3001,   6742b0fc3ff5339d,   8e56bc7d96f26d18,   72a2d0ece1c8cec9,</w:t>
            </w:r>
          </w:p>
          <w:p w14:paraId="070F4D2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f5c25b5ccfe9110d,   1605150fe922bc6b,   d9e7d833c845cad5,   2f85453199b305c4,</w:t>
            </w:r>
          </w:p>
          <w:p w14:paraId="710F73E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6ed129717055f9a8,   e5483379218f2a71,   162f24013f29f12c,   e739cc354f6665c8,</w:t>
            </w:r>
          </w:p>
          <w:p w14:paraId="78DF7C7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56f1646e3d3995c3,   e1c1470b7d9c3874,   8d7e983912968769,   b984fd126082c5be,</w:t>
            </w:r>
          </w:p>
          <w:p w14:paraId="30B645E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ccd16fd429113e94,   e2e5021bf3071afe,   ef20d62a1b66bd9f,   17f10c442620c6c4,</w:t>
            </w:r>
          </w:p>
          <w:p w14:paraId="5BA3BD8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9ff572278ba73a75,   557d7bef798c8361,   05cd5b299a191258,   a03066eb75a3512d,</w:t>
            </w:r>
          </w:p>
          <w:p w14:paraId="33ABAAE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02751ea20b014e53,   2207442748f418f5,   a3b3c504c8550335,   4013b3e040e8d472,</w:t>
            </w:r>
          </w:p>
          <w:p w14:paraId="5BC75FB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3af3de5a11c46ea9,   fa9c047027023be6,   3b3be29e4742e9b3,   1c85d19abeac6add,</w:t>
            </w:r>
          </w:p>
          <w:p w14:paraId="0AAFD17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fc84c4efa017a1b6,   bd1b499798ad89e9,   5c107e90a5cb1128,   af33b58baa753f03,</w:t>
            </w:r>
          </w:p>
          <w:p w14:paraId="1604725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510100f7314022da,   6d51c54eb8aaf932,   3b89f47073b62ed2,   efd71cc9594bd8ee,</w:t>
            </w:r>
          </w:p>
          <w:p w14:paraId="43A43E5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887d1cc7081d326c,   091f7dfaea112d13,   0b6931376aabd68a,   9ee48a4852d7bf01,</w:t>
            </w:r>
          </w:p>
          <w:p w14:paraId="0EF8604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c639e15372f66548,   241d350ee70e49d4,   d3cbec641da663c7,   2042045c953d8b2d,</w:t>
            </w:r>
          </w:p>
          <w:p w14:paraId="69935BD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da689ce3bf58006e,   3d1fcbdd1ba8fdc7,   42bd13b0a580677f,   0c761c7ea6dc9d08,</w:t>
            </w:r>
          </w:p>
          <w:p w14:paraId="55380AB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ca173456e3f0bf48,   736b77859c26e96b,   45ae6b8374d16eda,   b2d8c2c05d1b609d,</w:t>
            </w:r>
          </w:p>
          <w:p w14:paraId="6200221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b6b5207af7fb2c3a,   151fe92aa9701034,   918c52348165fdbb,   501403025cfe1fd2,</w:t>
            </w:r>
          </w:p>
          <w:p w14:paraId="3A289FC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04a7cd1159253227,   6e2bfd6fb8cb70cd,   22a86ba5e937d272,   00e0e224a8f034f0,</w:t>
            </w:r>
          </w:p>
          <w:p w14:paraId="438568F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01f182fba217818e,   57adda9e8684d4ee,   0b75243d685e870d,   a562955bccc83652,</w:t>
            </w:r>
          </w:p>
          <w:p w14:paraId="7018618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d0e175020cf6d0c7,   df3e703db4d4126c,   08fe8c1312566dde,   a728a0b7536708e9,</w:t>
            </w:r>
          </w:p>
          <w:p w14:paraId="7262992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ec3fac704cd4d96a,   40a570338308fab2,   c61a89bde262a66e,   5579083db0f144f7,</w:t>
            </w:r>
          </w:p>
          <w:p w14:paraId="4B99C1E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0823d6e3b064c406,   3d2a0a1008defcc5,   3d1cc1b17efb2153,   0f7168b3b8ae21c6,</w:t>
            </w:r>
          </w:p>
          <w:p w14:paraId="64B1CF2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df7a3276377c9afa,   ee55c4ec320d3679,   5dedf853340e71a7,   6d6328caef27d6cb,</w:t>
            </w:r>
          </w:p>
          <w:p w14:paraId="1465098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7b6aed179b4ed79e,   cf5a7431335b9979,   ff0d78126852460c,   dd012706f03892c9,</w:t>
            </w:r>
          </w:p>
          <w:p w14:paraId="032A306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fec05b28f6258033,   551a74d86ea44cea,   025209cef1adb7b5,   f717d3d21cf48be1,</w:t>
            </w:r>
          </w:p>
          <w:p w14:paraId="0490463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e7ff388ad8c8bc87,   dcf8f1e42e60ee0d,   843012623a260664,   ce1c46c7a241d3de,</w:t>
            </w:r>
          </w:p>
          <w:p w14:paraId="2DE1D76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fd6f60609920e4b3,   9837da1166ff7eea,   873861181b79c956,   f7de31150c7db644,</w:t>
            </w:r>
          </w:p>
          <w:p w14:paraId="4C10DF0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d81ea50366fa1c6c,   4ab081f8a8f5b1ed,   dc041f4a6782e188,   aa23250670cb3e3d,</w:t>
            </w:r>
          </w:p>
          <w:p w14:paraId="3E48D39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0d8b336dd4204eed,   754bbc7b0d3140e9,   d7d7561043617704,   d58f1bb43981bf81,</w:t>
            </w:r>
          </w:p>
          <w:p w14:paraId="0AEB1BE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22408289f3708088,   340ad7a78008599b,   510e0de6f3e5f242,   1e397ab52644ad00,</w:t>
            </w:r>
          </w:p>
          <w:p w14:paraId="78996B8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29cf61ee95758955,   c3f63dd28a6d3151,   69731add31c4b38e,   49e6cbd89d2aa78d,</w:t>
            </w:r>
          </w:p>
          <w:p w14:paraId="30BE8C8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a4318fef56856df9,   a4fb938b0b3a6eb3,   e72f729f920410ef,   1f8bbff490025d5a,</w:t>
            </w:r>
          </w:p>
          <w:p w14:paraId="1923091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14417d59af67eb98,   cb6165efc7bc4044,   dc10b7d9775d38b3,   004933dbafa2949f,</w:t>
            </w:r>
          </w:p>
          <w:p w14:paraId="70217C1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e63ed66c3d7c38a2,   648a46eba6200e50,   6984887ae0950ffd,   046d1f59d339c188,</w:t>
            </w:r>
          </w:p>
          <w:p w14:paraId="4FA2876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3fbd9ef4a5c47f33,   6c251cd9a6bb9dff,   ad4bf541ce33ce24,   d731713aa30b1158,</w:t>
            </w:r>
          </w:p>
          <w:p w14:paraId="2931367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413e19fd3f170b64,   c3d61980efd2b47f,   e3e9294a33d1bd97,   db61e46d4e4a898e,</w:t>
            </w:r>
          </w:p>
          <w:p w14:paraId="60022D1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6ac836e1fe93c362,   e970239b1fb9ff17,   72380d55c5d9908b,   f81c1c83c56aa669,</w:t>
            </w:r>
          </w:p>
          <w:p w14:paraId="4E89CE3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82672a92468db0b4,   3d33f5552f015c36,   966edd3bfd243562,   c78f8690f0d15c95,</w:t>
            </w:r>
          </w:p>
          <w:p w14:paraId="17B8C03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6336e66448e74004,   5065931106bb3e36,   3eb2447398327d2d,   73f730bb5371b7c0,</w:t>
            </w:r>
          </w:p>
          <w:p w14:paraId="25B1D1B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c734d884b648a4da,   0faf8ce5e324cde2,   89f541d6ca5f5678,   fac80c89a2931987,</w:t>
            </w:r>
          </w:p>
          <w:p w14:paraId="31C7695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43ead91d0556c533,   f6a1075e2c387389,   4187b1d56f6baa21,   1ec7229839ce88bf,</w:t>
            </w:r>
          </w:p>
          <w:p w14:paraId="4A21253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5ad1311a84d5a680,   1a5b0728068aaa79,   d6d92b6e506462f0,   12aea3d7b33376ca,</w:t>
            </w:r>
          </w:p>
          <w:p w14:paraId="749D9D6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bd316205e8e8a92f,   409d7825cd430e76,   339041f122886789,   0346ee4b680d47d0,</w:t>
            </w:r>
          </w:p>
          <w:p w14:paraId="5DAD2E6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a902abb9a98ce6bc,   9ee023164d0afec5,   685132d9d26f68a5,   1400b47f367a0508,</w:t>
            </w:r>
          </w:p>
          <w:p w14:paraId="57D9C3C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3bfd9d162d4fbba4,   ed1afebb1d483d1c,   33221d09f6850f83,   117e93f057bf6668,</w:t>
            </w:r>
          </w:p>
          <w:p w14:paraId="5837FF5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3b72e228d9f9e029,   c0e2d16c368f222f,   2b2323e7c3246ca1,   59e0717aa8a35144,</w:t>
            </w:r>
          </w:p>
          <w:p w14:paraId="774B448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21ccd55e47838f85,   0f04dc6042578892,   5c2f7b096064f6cf,   f1d5e89dc44917ab,</w:t>
            </w:r>
          </w:p>
          <w:p w14:paraId="1D9006E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1a4d08f017e6554b,   1449697b00b3a997,   5b520dcf212a7d13,   1d361412472579ff,</w:t>
            </w:r>
          </w:p>
          <w:p w14:paraId="396546C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7588846d2688e6b5,   6fdf5edfeda71b0c,   b6ab84138f4c9ea3,   696ef7cb03f9b575,</w:t>
            </w:r>
          </w:p>
          <w:p w14:paraId="7D57F92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6c6fb5a1423fee97,   da306d0644b9c285,   7119f62f10fcbecc,   5137825ad3292d09,</w:t>
            </w:r>
          </w:p>
          <w:p w14:paraId="32FD6ED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848845324593e51a,   1218ed54855d0477,   3424cf38fa4cd5eb,   a37dc0c15ff2a7fe,</w:t>
            </w:r>
          </w:p>
          <w:p w14:paraId="3F91C75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058524983674f9d4,   08710010620bccf6,   1c3dfa124e1514b7,   2bcd7ae295457139,</w:t>
            </w:r>
          </w:p>
          <w:p w14:paraId="5699D01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5e8ab74dd66ceaa1,   323ae93b8d53eb3b,   88bac2e37e5d2f12,   852e9b1e460feeb1,</w:t>
            </w:r>
          </w:p>
          <w:p w14:paraId="65CFE62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428e78f15e604fe7,   1c93ec3275ca7864,   9e5603e7348ddf3b,   a1a14acd953ddd21,</w:t>
            </w:r>
          </w:p>
          <w:p w14:paraId="73BC648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69a6f0d5e25e639e,   abb2674ff58c6fec,   aea4e62f1469df8b,   a3c2ceff40fdaf96,</w:t>
            </w:r>
          </w:p>
          <w:p w14:paraId="1D69F93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5bb04e8549fcbb99,   61f5b96f540b37e2,   9aa8073ba79d5690,   28fbec80847229ab,</w:t>
            </w:r>
          </w:p>
          <w:p w14:paraId="0589BEC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fd7777ff86043f4a,   b735c95a5e2128f4,   40179686371212ad,   05dad7cfd138cbe6,</w:t>
            </w:r>
          </w:p>
          <w:p w14:paraId="1068499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65a9faec4b35bdab,   eec67cc72a7d5d47,   ea67f60cbf6b0d49,   5100772636f83524,</w:t>
            </w:r>
          </w:p>
          <w:p w14:paraId="0BDCA87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3c603d1e03c393e3,   8d5153ee7edacd14,   10577757f7e3487c,   dad4d26d7d1dd58f,</w:t>
            </w:r>
          </w:p>
          <w:p w14:paraId="2B367E1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734cac333ed2aec6,   e63b59df31289ff7,   b933c090afa4874d,   8128085d7a0a5615,</w:t>
            </w:r>
          </w:p>
          <w:p w14:paraId="64903B6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49f7f8516b883db8,   d583e24f908a6d62,   f31dbe0d24dcd3c9,   9804cc64e6ffd85f,</w:t>
            </w:r>
          </w:p>
          <w:p w14:paraId="0C43D2B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f402d400cdc9e641,   f6be3123b5cb8403,   7effcb23c021c313,   c5bd0987d04ce27d,</w:t>
            </w:r>
          </w:p>
          <w:p w14:paraId="20F7400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fbae2d1c53129e5e,   1b3a3cded0d6f0ea,   b63ee9fc97f4a155,   de72bd70b6a777ed,</w:t>
            </w:r>
          </w:p>
          <w:p w14:paraId="485EF61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39e44df8e4692318,   89653c37d8e31fb0,   c2cf46d8f146df79,   ca0889a1c9074a7b,</w:t>
            </w:r>
          </w:p>
          <w:p w14:paraId="7E13FC7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85da952bc7a48910,   9e95f81eda9207b5,   cba6c19ef95b1f2d,   1470ade3ea77640c,</w:t>
            </w:r>
          </w:p>
          <w:p w14:paraId="5FC943D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6faae68cddd7997a,   e3426e2562c26652,   f03ed2cc330953b4,   0d83dd069cd740d6,</w:t>
            </w:r>
          </w:p>
          <w:p w14:paraId="473C441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d3ef74a5223ebdbf,   3e55647d4f5cb74a,   aa2fe38ec9aed866,   851e08c88bc4dc20,</w:t>
            </w:r>
          </w:p>
          <w:p w14:paraId="6E0C9D3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1b907c9c5a8d4442,   29b500beab7cf8ef,   757707bf42d3469a,   064e21bc8c2def28,</w:t>
            </w:r>
          </w:p>
          <w:p w14:paraId="74F81AA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30cc4d4038d17af9,   08a37febd4caabbb,   d28c1860294b3d7e,   49ca3d23fdad8f0f,</w:t>
            </w:r>
          </w:p>
          <w:p w14:paraId="6D2434A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c1c9b57762b6de20,   2f4b3f0d7bb764cc,   82f69f306f5b0430,   2f7b24bd4def5428,</w:t>
            </w:r>
          </w:p>
          <w:p w14:paraId="210450A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87448ef869c0e64e,   a5b758b507f395a2,   7ece63050af61239,   b34e0dc80c913d0e,</w:t>
            </w:r>
          </w:p>
          <w:p w14:paraId="3D9788E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c78488b01ccbc8ca,   91b94c2909fe0841,   2ccb8cff6dec5e8e,   b68b7c4abe0920af,</w:t>
            </w:r>
          </w:p>
          <w:p w14:paraId="796C35D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9ab292c15b574d82,   9241fe47a006de33,   351e0be42b27fc50,   7d0eb53aee1962ed,</w:t>
            </w:r>
          </w:p>
          <w:p w14:paraId="475AB28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f2c627e6e816bd61,   60598c322ff2198b,   6109d784bf179add,   2849d3792a3cf867,</w:t>
            </w:r>
          </w:p>
          <w:p w14:paraId="7D80BAA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1408301c36a3f518,   78c5d99b36ce8fab,   811534a99a704020,   f79180cd56ac4210,</w:t>
            </w:r>
          </w:p>
          <w:p w14:paraId="4E85033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a00f8f7a1cf175e4,   436df270c2153158,   865b30f9b16b4faf,   6413d0cea613e701,</w:t>
            </w:r>
          </w:p>
          <w:p w14:paraId="5FDA171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9b224125a0f6922e,   62a1b3b70e5e4aff,   0c7ebde9ff3f1e05,   89aacd1992805dc3,</w:t>
            </w:r>
          </w:p>
          <w:p w14:paraId="4CB4EF0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b93e84bbd2c284f8,   1932a5c65e40c08c,   f56e78fc0edd13be,   2794d48c06318ca0,</w:t>
            </w:r>
          </w:p>
          <w:p w14:paraId="54439ED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05353ced7b4d5054,   2b5fe88687ed9fa0,   fd1244ca29768baf,   4f03a2d75cdf2bbd,</w:t>
            </w:r>
          </w:p>
          <w:p w14:paraId="41306A4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1cbc83f2691e2f70,   4793b50ffe0b56e2,   bb833281d48f588f,   9ac15fce535b34ec,</w:t>
            </w:r>
          </w:p>
          <w:p w14:paraId="796A020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4c73dec269e6c8f4,   dd427c1e13952ab1,   b8544c700d2d0c49,   6ad2ea95bdf191d2,</w:t>
            </w:r>
          </w:p>
          <w:p w14:paraId="72DCB76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09c59fb39abbbcd6,   b303c87506154702,   9599277e0ea328f4,   156f84f1a33035eb,</w:t>
            </w:r>
          </w:p>
          <w:p w14:paraId="187419B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db44e837cfd2f5c0,   b620dabf082d7396,   571e591e1b97689f,   a3920b48560ab351,</w:t>
            </w:r>
          </w:p>
          <w:p w14:paraId="390B901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3e440a925d1a0c1c,   b6f82c537a051b0b,   37d873ebfd355dc7,   cad5d4d225a46ff4,</w:t>
            </w:r>
          </w:p>
          <w:p w14:paraId="0BA2CF6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01a67fd2db8d5866,   3cdbe458f02e22c3,   f3e95c51f33eac37,   1c2965f9715b08ee,</w:t>
            </w:r>
          </w:p>
          <w:p w14:paraId="7FFBFD4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7e91aee6dcc5ec02,   54026b65bcb1235c,   c92f58fc02046e5a,   4c8cf42cd30b5b35,</w:t>
            </w:r>
          </w:p>
          <w:p w14:paraId="0130A2F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c89c9c70cdc39651,   29787b1a079aa911,   475507a04911e397,   f9fcb2666ed5e552,</w:t>
            </w:r>
          </w:p>
          <w:p w14:paraId="41E81E6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f9215c6e051ae873,   69a5b5a234602d32,   0dd6c52e68eefac9,   a8a38b08ac636769,</w:t>
            </w:r>
          </w:p>
          <w:p w14:paraId="00E3B60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8797c334f273aa45,   b64ab54a4230464b,   e7f30646ead06a90,   07522bafda9cb6fb,</w:t>
            </w:r>
          </w:p>
          <w:p w14:paraId="3ACC0B7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e886ea546fbf47e0,   5d298c0e82321912,   42a45e9b62fe3ca6,   c75881fe20efc224,</w:t>
            </w:r>
          </w:p>
          <w:p w14:paraId="40E04F3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5b29b8ad84528a6d,   75714d2cd416619f,   232ed86218fd97f1,   7ed7d0e0f00e24ed,</w:t>
            </w:r>
          </w:p>
          <w:p w14:paraId="784BA96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a9cba50cd4b180f3,   5a7fa9a11ee1fe60,   a2f275ee1c4576a8,   6f4a560b2930918f,</w:t>
            </w:r>
          </w:p>
          <w:p w14:paraId="09AEA5A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83b9549073b4022c,   baf4fe2a77632192,   a03cb74c6e6702df,   fffbde2fe68a565a,</w:t>
            </w:r>
          </w:p>
          <w:p w14:paraId="0C155A8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07d61d2810b44979,   c90e95b93d504b56,   af55ea526a254a85,   948adb54d7d3df20,</w:t>
            </w:r>
          </w:p>
          <w:p w14:paraId="2A3E874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5c56948ec30d9039,   d28d078e6b77d535,   bf95c039046bf9a6,   1962fa985aa6719e,</w:t>
            </w:r>
          </w:p>
          <w:p w14:paraId="3BD82B9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63101581c40b59e6,   82f13051241ac6a6,   04cc038590822bca,   267cdeee1fc6b286,</w:t>
            </w:r>
          </w:p>
          <w:p w14:paraId="6F0C612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f5c1c97563ee7421,   a26509465206c8cd,   a2ad5e07429565c2,   5fcfdbf7c4a4e5f7,</w:t>
            </w:r>
          </w:p>
          <w:p w14:paraId="48F7B1D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a265064d3b22d277,   bfa55b9f09978698,   484a5da2c69043b9,   ca840573e76b10ee,</w:t>
            </w:r>
          </w:p>
          <w:p w14:paraId="616F5B0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e9ab79db4b3e163e,   f0cfd3f1828d393a,   8d1f26ade092f9a8,   01db78951318783c,</w:t>
            </w:r>
          </w:p>
          <w:p w14:paraId="0803088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b278b654c7e14052,   a50f5176bec8cc6a,   2f9f1dcdcb8ce33f,   a77073109457cf06,</w:t>
            </w:r>
          </w:p>
          <w:p w14:paraId="776B3B1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d3d99039a523f8b9,   4f4e3452ac53c801,   08abe1aaa48da129,   7f5a98413e37deb2,</w:t>
            </w:r>
          </w:p>
          <w:p w14:paraId="67C6106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e674a047448b4e78,   2422d376b3881932,   730f66e7026b0a1a,   31422e62bca84a09,</w:t>
            </w:r>
          </w:p>
          <w:p w14:paraId="3471459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314e4122611ced7f,   0c71dd316a77352f,   3e12f7720798c4cc,   0a63a423c3124500,</w:t>
            </w:r>
          </w:p>
          <w:p w14:paraId="7886C44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e7180ec8a62455bd,   9d15517de5b085f6,   0a3ce86dd09b017b,   2e2d74170204503c,</w:t>
            </w:r>
          </w:p>
          <w:p w14:paraId="6525F57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48f603d78c708422,   a3882143e077cf4e,   cb2d3b2af185aedf,   6ea429a022fe6f12,</w:t>
            </w:r>
          </w:p>
          <w:p w14:paraId="7C46F6A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c72c175e42a3bc22,   99082cb77c7f71cf,   d0c9c95b1003e504,   d570fc0d9814bb3d,</w:t>
            </w:r>
          </w:p>
          <w:p w14:paraId="49713A6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38c04e9c26167596,   a863264a199448db,   ad4d664adea7608b,   33d304b48f07de87,</w:t>
            </w:r>
          </w:p>
          <w:p w14:paraId="17D9BA0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74c1aa72471e03fd,   5ed3614bb54cbb7a,   6f25c3781503d481,   68c196a69f353a70,</w:t>
            </w:r>
          </w:p>
          <w:p w14:paraId="16C1DAF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51648489b9ef0e7b,   3458e24062d2b91d,   4407bda6f65d7605,   4532f494836acb2b,</w:t>
            </w:r>
          </w:p>
          <w:p w14:paraId="25F9C8F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64f789a9ce24a3d4,   8bf4a4cfbeabf836,   17762ab9cf77264e,   eb4a0309a6795ff6,</w:t>
            </w:r>
          </w:p>
          <w:p w14:paraId="7AA05F8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b6ceebc50d9aec58,   2bc55c5f77bc3327,   e3a3443e284f1fa0,   c7eda9ec6d40adee,</w:t>
            </w:r>
          </w:p>
          <w:p w14:paraId="757DEB8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7cd5462b1c7acc3e,   d769c94540e7d228,   7f27be602ef42b2c,   a8bc2cf15ccdccde,</w:t>
            </w:r>
          </w:p>
          <w:p w14:paraId="7AC07A8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1b1f3ff6fb9c6e6b,   ab444c733c563e01,   552b3f0e567a452a,   6060f42efd694abf,</w:t>
            </w:r>
          </w:p>
          <w:p w14:paraId="4529253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33baf24cf9bf9e99,   4ca6b00405f4854a,   e573b7df1c7dd897,   9dda739ecaed3025,</w:t>
            </w:r>
          </w:p>
          <w:p w14:paraId="5686AF2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9509bc91e65b38bb,   051cb8a778fd6df5,   ff5f20c1da0f486c,   82d27a5ddf355320,</w:t>
            </w:r>
          </w:p>
          <w:p w14:paraId="07F9B5F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6f714d269210353d,   367885b0ded57b61,   9f322e0cba19ee40,   9e894d835a6cbd0a,</w:t>
            </w:r>
          </w:p>
          <w:p w14:paraId="11C6C64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6bffde61b5acce40,   785eb1feed3d97c1,   834ce86d5ed9765e,   9109289e2934357e,</w:t>
            </w:r>
          </w:p>
          <w:p w14:paraId="11B1942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b543d2c08f6b195e,   e8fec74b2ca9f408,   c1f6d059e6960dbc,   912bfdbad6bd07f9,</w:t>
            </w:r>
          </w:p>
          <w:p w14:paraId="648E118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92c6c080beee76d8,   6bbfffa78e4d7807,   668158738278b81a,   64278bb3006eaabe,</w:t>
            </w:r>
          </w:p>
          <w:p w14:paraId="39446FE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a63d9794b70a9ee8,   bee27d71ddec035e,   1c035f448a512556,   546bff27a473317d,</w:t>
            </w:r>
          </w:p>
          <w:p w14:paraId="1186637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3daed94cf83d34b8,   62d42c7c4899bd53,   73243db7c128f0ea,   be5573fb14a7405c,</w:t>
            </w:r>
          </w:p>
          <w:p w14:paraId="6BA27E9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83655a09f0ffa915,   24dd3b2c4a669658,   13dcf87cafd49939,   3ded71b0c16f31d3,</w:t>
            </w:r>
          </w:p>
          <w:p w14:paraId="53DEF65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2988dc63623cf133,   b6d990b86da7e100,   879d8f20d10f6f60,   e402c8ce225711d2,</w:t>
            </w:r>
          </w:p>
          <w:p w14:paraId="2B9E3EB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b29906b59a1b80d4,   470f001470bf0a6d,   7ba721803e586da7,   23f0f0608b72f99e,</w:t>
            </w:r>
          </w:p>
          <w:p w14:paraId="70D84EF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f2bc164e1bdea54c,   58775d3c589c34e1,   d87a35d71392ce67,   496a3f043b91a455,</w:t>
            </w:r>
          </w:p>
          <w:p w14:paraId="355A2FD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28e7b6ced84bb9cf,   ba692f71b00157f8,   51b9e598d61468ee,   7103feaa074a1a70,</w:t>
            </w:r>
          </w:p>
          <w:p w14:paraId="5FE9804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698a1d319efe58cd,   7510c12f88d6ea58,   58d97114a166b40f,   852483d237f7de9b,</w:t>
            </w:r>
          </w:p>
          <w:p w14:paraId="1BEA05D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06c46df3f0606123,   6319c6126145f151,   0813886337ed12d0,   203aec083a440c16,</w:t>
            </w:r>
          </w:p>
          <w:p w14:paraId="7BEF0D3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338c87b3a1468859,   f466d762dc1af060,   8bd3c3d02ec1cc65,   cdcae17f81bcd369,</w:t>
            </w:r>
          </w:p>
          <w:p w14:paraId="1CDA66A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0ad05b6b2c982f4f,   0a3a3376cb94cd2a,   deee66cf1d24b835,   df4bbb9e29f3b4bd,</w:t>
            </w:r>
          </w:p>
          <w:p w14:paraId="01A0B15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a3dfdda04eb339cb,   6d5b1e764e6c0745,   e0e48ff817c65bac,   d6703c4aa2789e14,</w:t>
            </w:r>
          </w:p>
          <w:p w14:paraId="0CC12C6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e737fe2eb24c95dd,   f661590c7ed02ebc,   98744037bea1a8d8,   fe23baa0cc33d017,</w:t>
            </w:r>
          </w:p>
          <w:p w14:paraId="69D2442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7b767c099a314fbe,   0943a1aafe77b581,   8373d3acf8275098,   6e29eb770c07a005,</w:t>
            </w:r>
          </w:p>
          <w:p w14:paraId="428DDA2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cc543324d514c9e1,   96303e53d48b52eb,   1ab4515ea1452cb9,   19c134c3d8d3e6e4,</w:t>
            </w:r>
          </w:p>
          <w:p w14:paraId="56F813D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124950efd26a7b8f,   267a1d227a8b61dc,   d9c669c050795174,   af7e990dcf2e77ff,</w:t>
            </w:r>
          </w:p>
          <w:p w14:paraId="061E05F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c74f3128622e8b59,   0e4947272d8ff448,   e937379b016ab4f3,   0e7e9b5ffae619eb,</w:t>
            </w:r>
          </w:p>
          <w:p w14:paraId="48D8571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78bb81ce3132108e,   5bab07a4a6a648dc,   3c661f7a606f2e9e,   328de69d96384518,</w:t>
            </w:r>
          </w:p>
          <w:p w14:paraId="2E91A5D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b704fa91d1fa05c1,   897d2295d75209d3,   6d4dc9e6d72623bf,   1b365c28d8c339c7,</w:t>
            </w:r>
          </w:p>
          <w:p w14:paraId="2494AB9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857df304fc4f03d3,   e018256fbffa8fdf,   b6ab486c96da180f,   fb2fdec7849c7290,</w:t>
            </w:r>
          </w:p>
          <w:p w14:paraId="76884C7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f652245d6cb867bc,   f2d265408bbb59ff,   b359b1623320f7c2,   b65e3f5b2e2a010b,</w:t>
            </w:r>
          </w:p>
          <w:p w14:paraId="65EA9EC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056ec42ea211db28,   d55da7a9ef4c3084,   c80c8580c6c2b51d,   4de29cd61d8ad2ea,</w:t>
            </w:r>
          </w:p>
          <w:p w14:paraId="74D992C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b1d50d40bd3bb40c,   d82d51fe421e1d0f,   1f74c07f63be31fc,   e8c8f1c4c25b9145,</w:t>
            </w:r>
          </w:p>
          <w:p w14:paraId="59DFCFE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d85459f0340bf77b,   b6e073528948b925,   bbc8cefa2992f2e6,   51b4beedaaf207ee,</w:t>
            </w:r>
          </w:p>
          <w:p w14:paraId="7A36B59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289ed0ba470ec106,   36e184b5f7caf784,   f994718a535b8921,   4b266b5e6d9e081b,</w:t>
            </w:r>
          </w:p>
          <w:p w14:paraId="1FE14D4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39279deab03a737b,   78a4fa8508c7eac5,   9ac7132b49657dca,   c3c5069575d5c8aa,</w:t>
            </w:r>
          </w:p>
          <w:p w14:paraId="215F6F1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fb7128195c3a316b,   282eb2416b680a66,   60fa6641137d8986,   b9e3cce01460c52c,</w:t>
            </w:r>
          </w:p>
          <w:p w14:paraId="6535C9A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5bf60c183b85bfc8,   4a442cc8612aa6ab,   2ebc6aa01c1b3ed0,   cc5a5f77c7624b5c,</w:t>
            </w:r>
          </w:p>
          <w:p w14:paraId="5B86E98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bcb64799bec69d63,   5a857f62077e09bf,   c5f5470af9f9cc46,   484da8fc6561ac29,</w:t>
            </w:r>
          </w:p>
          <w:p w14:paraId="61B8FD2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693d10d049722cd9,   b0a4676449d995fb,   5e07bec2c6c80a10,   d5e882d4a805a410,</w:t>
            </w:r>
          </w:p>
          <w:p w14:paraId="10D40A8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6cd2a8a7fdb19221,   e4b0716ac7808630,   2c61df8b59442415,   63e911bdbb90ba94,</w:t>
            </w:r>
          </w:p>
          <w:p w14:paraId="31A566B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0d835941e6f1262c,   eb9183cfc009452c,   32f6ad97ce1cb5e4,   55816759d981acb6,</w:t>
            </w:r>
          </w:p>
          <w:p w14:paraId="31633E3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08379638ec74619f,   7a085a68801bae09,   100d1b100afb5ca6,   0ed5e6be5cf776b5,</w:t>
            </w:r>
          </w:p>
          <w:p w14:paraId="4757CBB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024afeaa32eccbd6,   a96c199e414114eb,   3fc68b97bb5aef18,   0113ca9a96b6e48d,</w:t>
            </w:r>
          </w:p>
          <w:p w14:paraId="0E2EA9E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fb3a269e429d3d1c,   3c31e5ae0cd73973,   1ca54709b2033bdf,   b058d23adfa4d293,</w:t>
            </w:r>
          </w:p>
          <w:p w14:paraId="2F390A3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3ed08aef76ff4b0f,   e29cdd14c607445a,   ebeb3957f671b43f,   a0cc286310608841,</w:t>
            </w:r>
          </w:p>
          <w:p w14:paraId="3A4AA1A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e209096e213ee665,   e65c93a62687ffad,   577c2da0b456a3c1,   22c9ce2e96bfd7ae,</w:t>
            </w:r>
          </w:p>
          <w:p w14:paraId="5C282ED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05b0b5e68dd1c9ad,   4f79b8700e6078e0,   e82debf5365dd610,   f341bc1e02918c70,</w:t>
            </w:r>
          </w:p>
          <w:p w14:paraId="0C99467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58a019956bb530d3,   7e283cda93486d23,   49a439625e47e0f6,   a1c305e774f2f00b,</w:t>
            </w:r>
          </w:p>
          <w:p w14:paraId="6F31400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2ae751cd999a2b2f,   3975afd4b057d1c5,   39812e3b49515ef5,   ba45c21756c68b59,</w:t>
            </w:r>
          </w:p>
          <w:p w14:paraId="4F7370D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06fa6ddebe195558,   3f4ee1b73fea7d10,   174c6300c5b172ac,   b543a8f81bee1161,</w:t>
            </w:r>
          </w:p>
          <w:p w14:paraId="1ABBD50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e88e13a406595c29,   144f5ff73472b28f,   fec006979db47783,   1f3b22566ad366ab,</w:t>
            </w:r>
          </w:p>
          <w:p w14:paraId="32E80B8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aa9144b42d9b9345,   07a8ed6447c52579,   5a92899057770084,   fec765efec171fa5,</w:t>
            </w:r>
          </w:p>
          <w:p w14:paraId="0B0E939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b7b204bb4a63dbfa,   bc0e1fd78d02b952,   7e15e22290d427c4,   c0a808fbdf2f12f5,</w:t>
            </w:r>
          </w:p>
          <w:p w14:paraId="4941742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fe6d9a81430a78f0,   f4db09980159fb90,   5c7ccbbe31373298,   378cbf0937b8d41f,</w:t>
            </w:r>
          </w:p>
          <w:p w14:paraId="6F12DE8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dfa91e91913d5810,   1bba4069a86549fc,   96eb134ebfccd60f,   acfb47f29b38bcef,</w:t>
            </w:r>
          </w:p>
          <w:p w14:paraId="41EED3E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0a3e7f2fe794d792,   5b57f52cd18b371d,   29247a516eab6602,   68c2c2f444d4c97a,</w:t>
            </w:r>
          </w:p>
          <w:p w14:paraId="0243307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2be191508043c904,   8f1d438864f14dc3,   5b6270b6b3352c94,   e1099ad73124778c,</w:t>
            </w:r>
          </w:p>
          <w:p w14:paraId="66A7E56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7efa28d4d4a04555,   757da417d8d57bb3,   3e753c424aebae29,   206b455368a27b8d,</w:t>
            </w:r>
          </w:p>
          <w:p w14:paraId="521890E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3d0a57a2769a9d1b,   2655401b51edbd9c,   e997a20f8f5550b2,   f4d28f5a3b9b9726,</w:t>
            </w:r>
          </w:p>
          <w:p w14:paraId="137B379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9cc3fdde40d94d9d,   96664688630d4adb,   37506e96daa11a9a,   b17d51329b35d041,</w:t>
            </w:r>
          </w:p>
          <w:p w14:paraId="7910A7F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8d8d9291644aa187,   aedc96b2a34dccb5,   3a4dbdc331930af2,   295b689c0f3d4185,</w:t>
            </w:r>
          </w:p>
          <w:p w14:paraId="0F08C89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4440ed74d02c60cd,   0e5567c7dbd4eb80,   370fbaaeeba67220,   17cbde209caf5361,</w:t>
            </w:r>
          </w:p>
          <w:p w14:paraId="5F02EC5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a98e19e53cc0df2c,   fdb7a7d76ed4b1e9,   2ce1ffdbd3953621,   dd85f090fddf3364,</w:t>
            </w:r>
          </w:p>
          <w:p w14:paraId="0E31B00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3fac3226ca2e9bb0,   e696a7fd9d749090,   3cdd63c0fea12e76,   82410791ae47214c,</w:t>
            </w:r>
          </w:p>
          <w:p w14:paraId="2339ED8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d93865f5c9254aa8,   374a5b2fdcd6417d,   f5d9406be15023b8,   fb5ff576f572cf68,</w:t>
            </w:r>
          </w:p>
          <w:p w14:paraId="00595139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5d20f6c0401349fb,   a412167ebf98b142,   1cb5d44cb241e6b3,   2d9ab78c1ee4f32c,</w:t>
            </w:r>
          </w:p>
          <w:p w14:paraId="7D8DA5A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b281e736dbcf9e41,   b8e448000bdf9163,   d3b3cd2600d9eff0,   334b3955580d6728,</w:t>
            </w:r>
          </w:p>
          <w:p w14:paraId="3E18455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888191241d4f6905,   41f9927582b31655,   1ff1713fb2544c4e,   9925552cb1bc4dcc,</w:t>
            </w:r>
          </w:p>
          <w:p w14:paraId="44281A4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cec9f860d72e465c,   5423cc6cbaed9051,   a14d7394278b0460,   67b7884deed11b88,</w:t>
            </w:r>
          </w:p>
          <w:p w14:paraId="518403A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3dedb29f95685f22,   97f7da23871b2b7b,   64463cf60b4ca418,   5bd23cdd192c282e,</w:t>
            </w:r>
          </w:p>
          <w:p w14:paraId="508E22C5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9ab7d500d57e4493,   8596b3cca5564139,   6ecb1c51218cb081,   d03e2560125f7737,</w:t>
            </w:r>
          </w:p>
          <w:p w14:paraId="77D8C35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fe392f08901da1a8,   ad20bce66e30f82c,   452ccf1ebc73b7c5,   0c0ec8d25e1d4146,</w:t>
            </w:r>
          </w:p>
          <w:p w14:paraId="51CBEB4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0ab7ee72a6402a17,   c8e71a1102a7e523,   c76cb60fdac1bc1a,   36992ddc04c791ba,</w:t>
            </w:r>
          </w:p>
          <w:p w14:paraId="170CEB1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f4e39beeaa448d79,   c28be1613c453680,   5f85ef1539b7c589,   baa02df8190dbe56,</w:t>
            </w:r>
          </w:p>
          <w:p w14:paraId="65A2A57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32a1ae213441575b,   09bdb1e8883435e8,   60784271722633d5,   7520c210133f7e1e,</w:t>
            </w:r>
          </w:p>
          <w:p w14:paraId="2BB2D293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9e2eb54bc6800753,   ee7e0d1d79143e7c,   85f73429fa8b5a91,   96bdbac9ca7016be,</w:t>
            </w:r>
          </w:p>
          <w:p w14:paraId="06450D0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7c948cc83c331168,   297e3d1689ec95fa,   ce231d0c4b077c93,   8b8fa7f0d4e2eced,</w:t>
            </w:r>
          </w:p>
          <w:p w14:paraId="22124F51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17500a2f0155e950,   7cfdb5909c9bd9ff,   bd5464c62a189b62,   65972ae06cd03162,</w:t>
            </w:r>
          </w:p>
          <w:p w14:paraId="3379949E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5c0b810630180b43,   c4b9df08ae26aa3d,   ced1775cc1dee0c7,   88f963211d996e52,</w:t>
            </w:r>
          </w:p>
          <w:p w14:paraId="5A47421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6e3898ce02863b21,   d30becbd281def47,   a44c330cf68aba83,   6e1a86259a6d7e5a,</w:t>
            </w:r>
          </w:p>
          <w:p w14:paraId="7ABF849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125e4f956856bd17,   2c473893de62e51a,   e0baf0d6e973c03d,   214fedc8f0545f98,</w:t>
            </w:r>
          </w:p>
          <w:p w14:paraId="204F321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7fdf48a0b2eba8f3,   9ff7f9b598265edd,   8ea49eddd2cd391f,   2db83c2501143c1b,</w:t>
            </w:r>
          </w:p>
          <w:p w14:paraId="1942232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37514867bdcce095,   fde3eb4bfcbdc0bd,   7afa8a6daee1c5ed,   72a45d9f3f7535ed,</w:t>
            </w:r>
          </w:p>
          <w:p w14:paraId="194A835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d22afa4a77f1f6f4,   862e1b816d8751f9,   32c62e668147488f,   38c7cc8c6d724085,</w:t>
            </w:r>
          </w:p>
          <w:p w14:paraId="5A9DEFC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37464002155d99b4,   f999d0776b433205,   3ebefc462bf37e86,   5cac37c6ae5aa40e,</w:t>
            </w:r>
          </w:p>
          <w:p w14:paraId="7804AE8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8d9584398101672a,   b89591bff4ea5758,   fbad7f75fdcecfac,   7da83d186b8147ba,</w:t>
            </w:r>
          </w:p>
          <w:p w14:paraId="66A99B28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1a6864a08a8a2ad6,   4c6b0f58cd9cce1b,   e6330cbb6dfe6943,   ab8a26de84272430,</w:t>
            </w:r>
          </w:p>
          <w:p w14:paraId="13B24D7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850e7bb9d18b8fb0,   b10ace5dc7d31f14,   1efc13be71772762,   d9505a7f213e8c9f,</w:t>
            </w:r>
          </w:p>
          <w:p w14:paraId="3A51777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304e42c27a8649e0,   03644ba59d39e0cc,   afa5cc22aa427c73,   c60794c25c0a1a3b,</w:t>
            </w:r>
          </w:p>
          <w:p w14:paraId="6261B9EB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47e27ed1c7c5e63a,   4689e01d7ad061c4,   3495cf58c2ca8e20,   e61c2d539ebac834,</w:t>
            </w:r>
          </w:p>
          <w:p w14:paraId="5A265F7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65242952e03ad757,   c55754e7b8d89d1e,   b80295e0557abd8f,   6c8d6628ceb7434e,</w:t>
            </w:r>
          </w:p>
          <w:p w14:paraId="0D290BB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587d64f8c13a6947,   d59f2ca260534da2,   ede078cf64be8737,   91627a00ad809a0f,</w:t>
            </w:r>
          </w:p>
          <w:p w14:paraId="7AB2F06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255e6e62b87081cb,   6da0cea5ef543b61,   c45865faef064779,   abeb97c4607f4a23,</w:t>
            </w:r>
          </w:p>
          <w:p w14:paraId="3DBE5EF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1c332aaceb701539,   be8db3d6bb8532cb,   e2be42a9dd50a40e,   5aae9d00ba1deb91,</w:t>
            </w:r>
          </w:p>
          <w:p w14:paraId="4B4EDE3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540716ce6583d476,   a17ad22e88a488bf,   bb1293c577b1407c,   e402e9f205e81a7a,</w:t>
            </w:r>
          </w:p>
          <w:p w14:paraId="2BAF905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4ac46e6f7a98ac0f,   b53b2e4e9c2fe498,   ab4bc8a902c0bd8f,   28d8af850e65b62b,</w:t>
            </w:r>
          </w:p>
          <w:p w14:paraId="09412177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//c2(ct)</w:t>
            </w:r>
          </w:p>
          <w:p w14:paraId="22AD8D20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12441bd2bb605d73,   7e872be0ca7c759f,   87e7188de87c98bf,   22065fb4f4f11f55,</w:t>
            </w:r>
          </w:p>
          <w:p w14:paraId="770BD59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47f17e5a78e15644,   b40e90aa477e45a4,   a1109f0394f219b0,   1c28fc762b390be6,</w:t>
            </w:r>
          </w:p>
          <w:p w14:paraId="1C0F1C2A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e20b8f33dda25567,   1e8fa01a187e6f66,   b897e9e6296d3046,   73379cf5d730d09d,</w:t>
            </w:r>
          </w:p>
          <w:p w14:paraId="0AB8443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f7e3efe77c23f530,   61de06b22a9f36b4,   4990e68872f88590,</w:t>
            </w:r>
          </w:p>
          <w:p w14:paraId="5A1D93FF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//salt</w:t>
            </w:r>
            <w:r>
              <w:rPr>
                <w:rFonts w:hint="eastAsia"/>
                <w:sz w:val="24"/>
              </w:rPr>
              <w:t>见</w:t>
            </w:r>
            <w:r>
              <w:rPr>
                <w:rFonts w:hint="eastAsia"/>
                <w:sz w:val="24"/>
              </w:rPr>
              <w:t>Encaps input</w:t>
            </w:r>
          </w:p>
        </w:tc>
      </w:tr>
      <w:tr w:rsidR="00193C37" w14:paraId="1CFEDFA5" w14:textId="77777777">
        <w:trPr>
          <w:trHeight w:val="520"/>
        </w:trPr>
        <w:tc>
          <w:tcPr>
            <w:tcW w:w="9242" w:type="dxa"/>
          </w:tcPr>
          <w:p w14:paraId="57777636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Decaps input (ct)</w:t>
            </w:r>
          </w:p>
        </w:tc>
      </w:tr>
      <w:tr w:rsidR="00193C37" w14:paraId="55C3291F" w14:textId="77777777">
        <w:trPr>
          <w:trHeight w:val="520"/>
        </w:trPr>
        <w:tc>
          <w:tcPr>
            <w:tcW w:w="9242" w:type="dxa"/>
          </w:tcPr>
          <w:p w14:paraId="78D6713D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ct</w:t>
            </w:r>
            <w:r>
              <w:rPr>
                <w:rFonts w:hint="eastAsia"/>
                <w:sz w:val="24"/>
              </w:rPr>
              <w:t>见</w:t>
            </w:r>
            <w:r>
              <w:rPr>
                <w:rFonts w:hint="eastAsia"/>
                <w:sz w:val="24"/>
              </w:rPr>
              <w:t>Encaps output</w:t>
            </w:r>
          </w:p>
        </w:tc>
      </w:tr>
      <w:tr w:rsidR="00193C37" w14:paraId="0AAC57CB" w14:textId="77777777">
        <w:trPr>
          <w:trHeight w:val="520"/>
        </w:trPr>
        <w:tc>
          <w:tcPr>
            <w:tcW w:w="9242" w:type="dxa"/>
          </w:tcPr>
          <w:p w14:paraId="3B0D5CC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Decaps output (ss)</w:t>
            </w:r>
          </w:p>
        </w:tc>
      </w:tr>
      <w:tr w:rsidR="00193C37" w14:paraId="4ACB1C3E" w14:textId="77777777">
        <w:trPr>
          <w:trHeight w:val="520"/>
        </w:trPr>
        <w:tc>
          <w:tcPr>
            <w:tcW w:w="9242" w:type="dxa"/>
          </w:tcPr>
          <w:p w14:paraId="10B0CE02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//ss</w:t>
            </w:r>
          </w:p>
          <w:p w14:paraId="69DBCC3C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2ed42ce7d5dbfb11</w:t>
            </w:r>
          </w:p>
          <w:p w14:paraId="30370BC4" w14:textId="77777777" w:rsidR="00193C37" w:rsidRDefault="0000000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5f2e2bdcb650b3fa</w:t>
            </w:r>
          </w:p>
        </w:tc>
      </w:tr>
    </w:tbl>
    <w:p w14:paraId="6D075FA5" w14:textId="77777777" w:rsidR="00193C37" w:rsidRDefault="00000000">
      <w:pPr>
        <w:pStyle w:val="3"/>
      </w:pPr>
      <w:bookmarkStart w:id="66" w:name="_Toc22956"/>
      <w:r>
        <w:rPr>
          <w:rFonts w:hint="eastAsia"/>
        </w:rPr>
        <w:t>Frodo976</w:t>
      </w:r>
      <w:bookmarkEnd w:id="66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93C37" w14:paraId="7D66B0BC" w14:textId="77777777">
        <w:tc>
          <w:tcPr>
            <w:tcW w:w="9242" w:type="dxa"/>
          </w:tcPr>
          <w:p w14:paraId="4EED3713" w14:textId="77777777" w:rsidR="00193C37" w:rsidRDefault="00000000">
            <w:pPr>
              <w:widowControl/>
              <w:jc w:val="left"/>
              <w:rPr>
                <w:sz w:val="28"/>
                <w:szCs w:val="28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Keygen input</w:t>
            </w:r>
            <w:r>
              <w:rPr>
                <w:rFonts w:eastAsia="瀹嬩綋"/>
                <w:color w:val="000000"/>
                <w:kern w:val="0"/>
                <w:sz w:val="24"/>
                <w:lang w:bidi="ar"/>
              </w:rPr>
              <w:t>（</w:t>
            </w:r>
            <w:r>
              <w:rPr>
                <w:color w:val="000000"/>
                <w:kern w:val="0"/>
                <w:sz w:val="24"/>
                <w:lang w:bidi="ar"/>
              </w:rPr>
              <w:t>s</w:t>
            </w:r>
            <w:r>
              <w:rPr>
                <w:rFonts w:eastAsia="瀹嬩綋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color w:val="000000"/>
                <w:kern w:val="0"/>
                <w:sz w:val="24"/>
                <w:lang w:bidi="ar"/>
              </w:rPr>
              <w:t>seedSE</w:t>
            </w:r>
            <w:r>
              <w:rPr>
                <w:rFonts w:eastAsia="瀹嬩綋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color w:val="000000"/>
                <w:kern w:val="0"/>
                <w:sz w:val="24"/>
                <w:lang w:bidi="ar"/>
              </w:rPr>
              <w:t>z</w:t>
            </w:r>
            <w:r>
              <w:rPr>
                <w:rFonts w:eastAsia="瀹嬩綋"/>
                <w:color w:val="000000"/>
                <w:kern w:val="0"/>
                <w:sz w:val="24"/>
                <w:lang w:bidi="ar"/>
              </w:rPr>
              <w:t>）</w:t>
            </w:r>
          </w:p>
        </w:tc>
      </w:tr>
      <w:tr w:rsidR="00193C37" w14:paraId="40FF47E0" w14:textId="77777777">
        <w:tc>
          <w:tcPr>
            <w:tcW w:w="9242" w:type="dxa"/>
          </w:tcPr>
          <w:p w14:paraId="67971E8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//s</w:t>
            </w:r>
          </w:p>
          <w:p w14:paraId="2B7AC8D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7c9935a0b07694aa</w:t>
            </w:r>
          </w:p>
          <w:p w14:paraId="2077582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0c6d10e4db6b1add</w:t>
            </w:r>
          </w:p>
          <w:p w14:paraId="1D7E135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2fd81a25ccb14803</w:t>
            </w:r>
          </w:p>
          <w:p w14:paraId="08B96A92" w14:textId="77777777" w:rsidR="00193C37" w:rsidRDefault="00000000">
            <w:pPr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//seed</w:t>
            </w:r>
            <w:r>
              <w:rPr>
                <w:rFonts w:hint="eastAsia"/>
                <w:sz w:val="24"/>
                <w:vertAlign w:val="subscript"/>
              </w:rPr>
              <w:t>SE</w:t>
            </w:r>
          </w:p>
          <w:p w14:paraId="4C3A14B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2dcd739936737f2d</w:t>
            </w:r>
          </w:p>
          <w:p w14:paraId="6B399AB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b505d7cfad1b4974</w:t>
            </w:r>
          </w:p>
          <w:p w14:paraId="1BF1C12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99323c8686325e47</w:t>
            </w:r>
          </w:p>
          <w:p w14:paraId="248B476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92f267aafa3f87ca</w:t>
            </w:r>
          </w:p>
          <w:p w14:paraId="0E3E7B7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60d01cb54f29202a</w:t>
            </w:r>
          </w:p>
          <w:p w14:paraId="0E13E15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3e784ccb7ebcdcfd</w:t>
            </w:r>
          </w:p>
          <w:p w14:paraId="2BB8C7A2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//z</w:t>
            </w:r>
          </w:p>
          <w:p w14:paraId="6ACF637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45542b7f6af77874</w:t>
            </w:r>
          </w:p>
          <w:p w14:paraId="31270533" w14:textId="77777777" w:rsidR="00193C37" w:rsidRDefault="00000000">
            <w:pPr>
              <w:rPr>
                <w:sz w:val="24"/>
                <w:vertAlign w:val="subscript"/>
              </w:rPr>
            </w:pPr>
            <w:r>
              <w:rPr>
                <w:sz w:val="24"/>
              </w:rPr>
              <w:t>2e0f4479175084aa</w:t>
            </w:r>
          </w:p>
        </w:tc>
      </w:tr>
      <w:tr w:rsidR="00193C37" w14:paraId="5582E69C" w14:textId="77777777">
        <w:tc>
          <w:tcPr>
            <w:tcW w:w="9242" w:type="dxa"/>
          </w:tcPr>
          <w:p w14:paraId="1C7527C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Keygen output (pkh,  pk=seed</w:t>
            </w:r>
            <w:r>
              <w:rPr>
                <w:rFonts w:hint="eastAsia"/>
                <w:sz w:val="24"/>
                <w:vertAlign w:val="subscript"/>
              </w:rPr>
              <w:t>A</w:t>
            </w:r>
            <w:r>
              <w:rPr>
                <w:rFonts w:hint="eastAsia"/>
                <w:sz w:val="24"/>
              </w:rPr>
              <w:t>+b)</w:t>
            </w:r>
          </w:p>
        </w:tc>
      </w:tr>
      <w:tr w:rsidR="00193C37" w14:paraId="07DB9930" w14:textId="77777777">
        <w:trPr>
          <w:trHeight w:val="2567"/>
        </w:trPr>
        <w:tc>
          <w:tcPr>
            <w:tcW w:w="9242" w:type="dxa"/>
          </w:tcPr>
          <w:p w14:paraId="19D5E429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//pkh</w:t>
            </w:r>
          </w:p>
          <w:p w14:paraId="3D9ECB8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9b1f7a8d8a66043e</w:t>
            </w:r>
          </w:p>
          <w:p w14:paraId="0FF3546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da842896a37250af</w:t>
            </w:r>
          </w:p>
          <w:p w14:paraId="04F918F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2c80a312dd63c7cf</w:t>
            </w:r>
          </w:p>
          <w:p w14:paraId="634025C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//seed</w:t>
            </w:r>
            <w:r>
              <w:rPr>
                <w:rFonts w:hint="eastAsia"/>
                <w:sz w:val="24"/>
                <w:vertAlign w:val="subscript"/>
              </w:rPr>
              <w:t>A</w:t>
            </w:r>
            <w:r>
              <w:rPr>
                <w:rFonts w:hint="eastAsia"/>
                <w:sz w:val="24"/>
              </w:rPr>
              <w:t>(pk)</w:t>
            </w:r>
          </w:p>
          <w:p w14:paraId="2EF73AC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01fdc97c2d10877b</w:t>
            </w:r>
          </w:p>
          <w:p w14:paraId="5D96060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667820a9462536ae</w:t>
            </w:r>
          </w:p>
          <w:p w14:paraId="5F724DC7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//b(pk)</w:t>
            </w:r>
          </w:p>
          <w:p w14:paraId="3F1EA23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18a16776fb224755,   5b3ae80175e9fd16,   76c72950d185a26b,   6f45aff7f5b6a1fc,</w:t>
            </w:r>
          </w:p>
          <w:p w14:paraId="1541C01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21220079605491a6,   4586e8457f3bec89,   2886461e805ac509,   91950c7c910f1e7c,</w:t>
            </w:r>
          </w:p>
          <w:p w14:paraId="16722CD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44d2fa28aa65bd50,   8d87ab8c35fc05e4,   923753ef249c1a84,   38375d88793bf76a,</w:t>
            </w:r>
          </w:p>
          <w:p w14:paraId="352ECD5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f32a599c017813d2,   d706b1eed0aadb18,   c1275df2b5bfce48,   204e99450e407c96,</w:t>
            </w:r>
          </w:p>
          <w:p w14:paraId="5F88FE1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658b8029f5591be7,   a92cfa1ec9d0a837,   ad359ddf7837bf08,   7d9b2fccb211b41b,</w:t>
            </w:r>
          </w:p>
          <w:p w14:paraId="25879C2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d729b23414988edb,   964319deea3b8b72,   b9de0be638a24032,   dabf38ac4efe5a4a,</w:t>
            </w:r>
          </w:p>
          <w:p w14:paraId="5E7D828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638c5ee744f5f8f6,   37320cf067a40a8b,   3f282e11fde2785c,   e4d76f8dd33f16e3,</w:t>
            </w:r>
          </w:p>
          <w:p w14:paraId="1005DF3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14a8c99cba88a032,   900f070c960cb8f5,   1cced06f6e949537,   7ddb0c186970cf8c,</w:t>
            </w:r>
          </w:p>
          <w:p w14:paraId="4C504CB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5dc36a0c920f2e67,   3d3ae85797150932,   38ab18015ed24346,   a9ed29a47edd61a5,</w:t>
            </w:r>
          </w:p>
          <w:p w14:paraId="3F9AFFB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382beba803f1356d,   bcc2ad147acf8993,   8ba45d216a6c6453,   0d16ed60e4648e9a,</w:t>
            </w:r>
          </w:p>
          <w:p w14:paraId="3851BC8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25c6abb8451a35d2,   9a1d0e37bc672dfa,   64769baa5af5364a,   81db21cb5a702b8c,</w:t>
            </w:r>
          </w:p>
          <w:p w14:paraId="32BAF3E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f4f4dc5a39bd039e,   245b4d0f66787f86,   488bf75afd76c4a5,   75cc16d58a877971,</w:t>
            </w:r>
          </w:p>
          <w:p w14:paraId="492B520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af73adf4f88c7f36,   3e4c014e5f1c557e,   9fb7e171a2834d79,   5be09dd5c7820d78,</w:t>
            </w:r>
          </w:p>
          <w:p w14:paraId="1DF705C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6a5d02e24fab55b1,   76952b5bed52b738,   360bd3edb28ba503,   df3f6d48e234cf30,</w:t>
            </w:r>
          </w:p>
          <w:p w14:paraId="28A65DD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417cd13a306279cf,   e937766f9984c650,   6a9b428cf03f60dc,   2e4052ceaf456479,</w:t>
            </w:r>
          </w:p>
          <w:p w14:paraId="116AEF2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c1672122d6d08a7b,   108c0f0fefaa7791,   2c0e7ac9838a39c0,   5d1e8a1c8c7c7b32,</w:t>
            </w:r>
          </w:p>
          <w:p w14:paraId="4E6664A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754b1c349ba7ff45,   5480228657aab964,   83f67e56a3cf68d6,   0c5e2e03b70cd78d,</w:t>
            </w:r>
          </w:p>
          <w:p w14:paraId="4930CD5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a3459c4fd22793ea,   00ef248f2786f2ae,   4369fe0e3a816123,   6ffe1316d222b9a7,</w:t>
            </w:r>
          </w:p>
          <w:p w14:paraId="7043291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d195ddc15fc5716e,   dc5d91b2531e7226,   603af2c9b6b294a8,   c58d2f20215b9758,</w:t>
            </w:r>
          </w:p>
          <w:p w14:paraId="5B8B91E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5fe79af59c218562,   6879012bf0b6a183,   ef0140f297d9c598,   f43ec258f8c35b22,</w:t>
            </w:r>
          </w:p>
          <w:p w14:paraId="1468EFD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92c147f55e7609d3,   32886180922de3dc,   e152ff38b47051d1,   e61e7b864646f41e,</w:t>
            </w:r>
          </w:p>
          <w:p w14:paraId="18C6937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5b77590379b46207,   b066592196a8e7fc,   ef36b5c58f7210ba,   3555fb51e9c6fec7,</w:t>
            </w:r>
          </w:p>
          <w:p w14:paraId="15139C6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e55e2d54e92ae6f7,   d9550c4dab9153af,   692d6094aafeb975,   4c5c3d92e988b299,</w:t>
            </w:r>
          </w:p>
          <w:p w14:paraId="2C63543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83bdb141913ff7a4,   c1592903ed485cf5,   5179f84e1c454efe,   221ec70ebe91c3aa,</w:t>
            </w:r>
          </w:p>
          <w:p w14:paraId="79A36C9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48ed627672f6b15f,   63f54648bd146a21,   fe2d662dab7b6c6b,   3b586565204bfe8e,</w:t>
            </w:r>
          </w:p>
          <w:p w14:paraId="0D88F0A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c204ff4024c4a6cb,   0b0d43a70936c8ea,   995d88ef75a14295,   6b7884ddf404ed0d,</w:t>
            </w:r>
          </w:p>
          <w:p w14:paraId="5985522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ecd85483451a478e,   983c61696070042f,   be829689c4ee231c,   e6f94913bbe2c3b1,</w:t>
            </w:r>
          </w:p>
          <w:p w14:paraId="6AAD2B9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5e08bd631dd23dd3,   098abbe91716f5ca,   8412ce63c3dd1ec7,   af0934de5eb61ca2,</w:t>
            </w:r>
          </w:p>
          <w:p w14:paraId="106ED52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dbb86dd43a25c5fb,   9baade1de9d5fff8,   6da356b1cae703d8,   6d3e05f4f8e46229,</w:t>
            </w:r>
          </w:p>
          <w:p w14:paraId="06F48FC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dc442c55832010e5,   88aba78207cbc85a,   a1169b63b93cf8bc,   5f067913d1ab39ca,</w:t>
            </w:r>
          </w:p>
          <w:p w14:paraId="6F3C0E1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25dad9049dbd8a24,   5c5a24657ae24e36,   efc434bed914ceec,   78dc0bbbd7d56873,</w:t>
            </w:r>
          </w:p>
          <w:p w14:paraId="6DF4A76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4de43f01ae3df6fd,   b68401ba9b8e1352,   6e67c51abebeebd5,   b530b7d835349341,</w:t>
            </w:r>
          </w:p>
          <w:p w14:paraId="5DC6CC6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c7ee236d242eff2e,   40e24571f78ae7db,   c09ec2c45d62e89c,   f9445b4ea8b915c0,</w:t>
            </w:r>
          </w:p>
          <w:p w14:paraId="2E9C1E8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aa752e36cb074306,   c09e07f803abf023,   bbacf857261520c0,   b27a8dd8f8effbe5,</w:t>
            </w:r>
          </w:p>
          <w:p w14:paraId="364BE0B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04e8a65fce814cdd,   27e4d0de5441789a,   238ffa424045c48d,   025ffec1bf25a24d,</w:t>
            </w:r>
          </w:p>
          <w:p w14:paraId="17F94EE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c691144e9cf81f4b,   fa01b601add9f16f,   029d72d0097613d5,   5665cbc6229f70ba,</w:t>
            </w:r>
          </w:p>
          <w:p w14:paraId="5255067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b94ed0c4d9e2da24,   92f6975ebf9fdad0,   785bf466815e2189,   f37d828297eee4bf,</w:t>
            </w:r>
          </w:p>
          <w:p w14:paraId="22E65B4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2a3458d2f93d6c2c,   dd2dba51e29b66dd,   08122daf4f9761db,   d814a0f29dca91fb,</w:t>
            </w:r>
          </w:p>
          <w:p w14:paraId="7A47736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1b49747d19b1f261,   f9453472ad5c6f5c,   49d7fd6c61778377,   45120d0d188c08f7,</w:t>
            </w:r>
          </w:p>
          <w:p w14:paraId="2223F9E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5c7ad0512d0ee4a4,   6c62c8db71e9ac6b,   ff22ec24c5dbd470,   a20dd900bf7c3a97,</w:t>
            </w:r>
          </w:p>
          <w:p w14:paraId="5936327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b11ac77d5bdd12d3,   28af4a4fc1598e03,   86e9066cc732876f,   4a4366e6d7310721,</w:t>
            </w:r>
          </w:p>
          <w:p w14:paraId="0F3BA1A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2e724a08ea8c2c71,   c66549ce3bb144d8,   14ba5727157346e9,   b6b0ff1fcd0e9052,</w:t>
            </w:r>
          </w:p>
          <w:p w14:paraId="7DB55F0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3d27367c11bb35e7,   b2ea030f04fe780f,   886155911eee7bb5,   d459f72f1bf4bd71,</w:t>
            </w:r>
          </w:p>
          <w:p w14:paraId="320A935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f4c47d799ec71fe6,   4ab7e67ba1b39ec7,   01cd1a693aaa4601,   c118b2058c2b6fe7,</w:t>
            </w:r>
          </w:p>
          <w:p w14:paraId="5AC237E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cf97f01463f1bdbc,   441f2cfa908d5182,   36eb14fd3a0ee1da,   679dadc03e8e78ed,</w:t>
            </w:r>
          </w:p>
          <w:p w14:paraId="67E7A2E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c67d96561d213510,   8334b86e87cc5fc8,   65d77bcb2f11c915,   c08372f1386210c5,</w:t>
            </w:r>
          </w:p>
          <w:p w14:paraId="3C629AF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f2cf8f8108727b4d,   7882ea130278a0de,   536a08237e7a74c1,   3fdd27ba52d6b648,</w:t>
            </w:r>
          </w:p>
          <w:p w14:paraId="2DE0D8E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bb8f1e75e97da9e2,   72d343f2ce21d19f,   7214e242f8b22e56,   c7874a909bafe1dc,</w:t>
            </w:r>
          </w:p>
          <w:p w14:paraId="25ED7BC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ea2d04ea3638f8de,   09727b42e0b203d3,   4d851b126240c05b,   745285a49379d634,</w:t>
            </w:r>
          </w:p>
          <w:p w14:paraId="22B1FF5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10f64e6d7f313b62,   27963de6c52cbb2b,   43452ff83d384e9b,   acc1238c4736ff94,</w:t>
            </w:r>
          </w:p>
          <w:p w14:paraId="219DB77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152eee4a21bd2695,   56606544bb565131,   b68fc4458d0c7f72,   45340e6e637a53a3,</w:t>
            </w:r>
          </w:p>
          <w:p w14:paraId="3A93808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e7954b1c322ae362,   83b9f43d03e1b61a,   9c9e4446e62511e3,   39d190b2a3842851,</w:t>
            </w:r>
          </w:p>
          <w:p w14:paraId="47B5CAE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95cd575e7e9d7931,   2a989e654f822ff3,   257df09f69fd7cee,   d0371361ece6a40a,</w:t>
            </w:r>
          </w:p>
          <w:p w14:paraId="2434D07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bc6e9d053c8384df,   68ea2cbec6f01ef8,   b5f626961f2be436,   107a672c305a1692,</w:t>
            </w:r>
          </w:p>
          <w:p w14:paraId="192D231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e863e917b869f96d,   5692221056da3854,   3fbc41f1f8e313ad,   4aa17bc91e486f7c,</w:t>
            </w:r>
          </w:p>
          <w:p w14:paraId="73A8115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cbbf97b834d2087d,   c61d92932c769ce6,   a3a49032851f8347,   70bb0d5b7029f744,</w:t>
            </w:r>
          </w:p>
          <w:p w14:paraId="11AEAE6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58aada6eac652c84,   f8e32e78a3b76791,   cb043e1c0112e45f,   415f8b362be48e6e,</w:t>
            </w:r>
          </w:p>
          <w:p w14:paraId="7565268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efe656eef0e2d113,   e5baac302149c1d4,   f07d3695b7e51a85,   115da91e455609a9,</w:t>
            </w:r>
          </w:p>
          <w:p w14:paraId="448471C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5e8d4c4b668ec4aa,   ca2b35a9b7252ee4,   1af9f42a6cad0df3,   2ccea86c565031f5,</w:t>
            </w:r>
          </w:p>
          <w:p w14:paraId="280D734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22bf9a394ef1c856,   376968031cf31651,   993175001c96cffd,   bebcfa294a18606d,</w:t>
            </w:r>
          </w:p>
          <w:p w14:paraId="270D178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b6b14011f22dbe68,   647e1101e93165cf,   494d46a1b7d045be,   e00ab1503bfb391b,</w:t>
            </w:r>
          </w:p>
          <w:p w14:paraId="3C4D807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9e53b3ab729209f3,   dd2c56f63b86994c,   4da79bcce9d1e8dd,   7921539727351d6d,</w:t>
            </w:r>
          </w:p>
          <w:p w14:paraId="04466C4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555bd63bf7bd2adf,   7144c2feeb57f542,   85ec89eb1fe8f82e,   59d60bb86119af08,</w:t>
            </w:r>
          </w:p>
          <w:p w14:paraId="1CB50D8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04ed07885493aa81,   628a421135f42a50,   efdd653d1a012540,   75c11793e05d47d0,</w:t>
            </w:r>
          </w:p>
          <w:p w14:paraId="68D5BCA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91255f6c3ce2d198,   e2fe243e369cd67f,   a7e62b719e31513d,   1b7da5cbe0618881,</w:t>
            </w:r>
          </w:p>
          <w:p w14:paraId="6AB42C9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0092ac1062822b11,   beab64166cb5d9d1,   7ea0b34e24c10588,   f3d3d9c4b504cd80,</w:t>
            </w:r>
          </w:p>
          <w:p w14:paraId="1D204ED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3ab800717c2b6655,   3c586ddfea107afe,   6a995d2c6ccf4a16,   09362f64c9ee91de,</w:t>
            </w:r>
          </w:p>
          <w:p w14:paraId="7B7E473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77dcfccfa5d00115,   085dbdb4b04afa0d,   da286e5c941f3875,   a323e1ed5fd5d235,</w:t>
            </w:r>
          </w:p>
          <w:p w14:paraId="367F7F3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238310908360945a,   76fa70342f5ccec2,   917bf45b51776a5b,   d7524a2e497efc35,</w:t>
            </w:r>
          </w:p>
          <w:p w14:paraId="543F763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d1df1b63676dfd60,   13087180a20fe886,   b5d48dde78808401,   9b26b76ac1ec6f98,</w:t>
            </w:r>
          </w:p>
          <w:p w14:paraId="21A6AF5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c7e180178f9ead02,   fffca2c717f54091,   11a4e9853c638cdb,   04e5dade27fc09b0,</w:t>
            </w:r>
          </w:p>
          <w:p w14:paraId="12A064A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8041acb88f7ad6c8,   3a93b74516621838,   d8a049f430c19646,   15ce580fb78c9153,</w:t>
            </w:r>
          </w:p>
          <w:p w14:paraId="2E425DA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a760dcedc0d65e53,   93decf326a67c2f3,   d7e537f25e261946,   ee9295cdb6ec9ce6,</w:t>
            </w:r>
          </w:p>
          <w:p w14:paraId="430F49E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19e174f41188d46d,   9fceabc9deb8ac91,   a7a96886e31d1b53,   bd7ddc57e66a570b,</w:t>
            </w:r>
          </w:p>
          <w:p w14:paraId="3C92D6E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732b3d0d6927fa09,   13f3450a8583eb49,   e2b04fe1df882e8f,   b634673c420ca156,</w:t>
            </w:r>
          </w:p>
          <w:p w14:paraId="684BD17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49210c5807a0c74a,   0099eba3ff5398d7,   41b3cf70a9ceee92,   4e2a0bb4b94c24b2,</w:t>
            </w:r>
          </w:p>
          <w:p w14:paraId="3FAF586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dff15a56beebc7d6,   9f4775d2eb0ecc6c,   357437d0ea7d1097,   1e16a71e9f29678e,</w:t>
            </w:r>
          </w:p>
          <w:p w14:paraId="44DF84F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bbdbb48384302d6b,   7350a3bd5024eb16,   d269ad8785f7ca3c,   77a13149c7dff668,</w:t>
            </w:r>
          </w:p>
          <w:p w14:paraId="4DFDDDB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409cd8b73a1c7836,   db56c3b2eb0c373f,   3dd96505530b4ffa,   1054c9ae035ab300,</w:t>
            </w:r>
          </w:p>
          <w:p w14:paraId="1F3070D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a6220464d1262693,   00e68aedfdc15cc5,   427aa9ae2af2cb4e,   1d538dcbdae14b6d,</w:t>
            </w:r>
          </w:p>
          <w:p w14:paraId="2066493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c9f34ef82325aa4a,   5adc8b95be23e655,   1f4e0295db8e15f6,   30d78c516cf840a7,</w:t>
            </w:r>
          </w:p>
          <w:p w14:paraId="0F12A92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b21c15a93d7d69b5,   232bd2210b757bd6,   fa1c96ff5a25961f,   6933f15f14e71f08,</w:t>
            </w:r>
          </w:p>
          <w:p w14:paraId="59F01A8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dcaf03f08cffd4e9,   e3765ff915e61318,   1bb23c8c8d5aaedb,   578e835ccbc627a6,</w:t>
            </w:r>
          </w:p>
          <w:p w14:paraId="6B36935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cbdc18e01604dd23,   6cdf01bd766debeb,   a4096a615a7d3fa7,   f0190dc4dbaf2908,</w:t>
            </w:r>
          </w:p>
          <w:p w14:paraId="27BE884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1203d401cc73153e,   15398a7be88664b2,   eb068024fc005a7d,   2b1a32638b575366,</w:t>
            </w:r>
          </w:p>
          <w:p w14:paraId="537FF82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0f2a92034bb16c5e,   6ecfae17faba9ffb,   157f7be9998a6032,   d661fd0cda5c0ca7,</w:t>
            </w:r>
          </w:p>
          <w:p w14:paraId="6F606FA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5b79b40e6fad6035,   9422e43ffb79f02b,   4271b1a3ea7729f7,   cd728971e3fc91b2,</w:t>
            </w:r>
          </w:p>
          <w:p w14:paraId="61A9027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a3e5b0fb42cd1ae8,   6ac13aaf7d8b7eab,   153049dc40f1c6be,   25e465d81e1baa6f,</w:t>
            </w:r>
          </w:p>
          <w:p w14:paraId="2BD02EC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246f45e7042a6acd,   d779f6ce4dd7e06c,   e5676b0d857f2066,   886afc573c7b7d94,</w:t>
            </w:r>
          </w:p>
          <w:p w14:paraId="6C9F4DD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33b172da3ce9b3e1,   8a37d0d3aa0f825f,   7f15377b731f52ed,   67784b9b72bfc485,</w:t>
            </w:r>
          </w:p>
          <w:p w14:paraId="3679871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76c39e4a36471b2c,   0f907dc872bc6344,   f63c9c0bac119576,   fe295f18c44df05a,</w:t>
            </w:r>
          </w:p>
          <w:p w14:paraId="6F3F9B4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41ade01e90366f69,   885b9ce34966f9f2,   1f86b6f81d47af37,   b5592f17c10968ad,</w:t>
            </w:r>
          </w:p>
          <w:p w14:paraId="7634AF2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ac0a76d1a94547e8,   af97cc40ee27bb0a,   e0c29c678dd723a5,   9b9bd6f0b2125a75,</w:t>
            </w:r>
          </w:p>
          <w:p w14:paraId="5E31877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9c462a9022342124,   0ff1cf0d9475815a,   f42be93d1130f0ec,   91aef15686f29a7e,</w:t>
            </w:r>
          </w:p>
          <w:p w14:paraId="2D2802D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376dd409bf744350,   4a9ffaa56c7a08e9,   ea45235e5fecf335,   c36000d997939888,</w:t>
            </w:r>
          </w:p>
          <w:p w14:paraId="73025EB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805572e7b0f4bea7,   25e2bd02f27e29be,   b8c5317a5fe053af,   1602566396538168,</w:t>
            </w:r>
          </w:p>
          <w:p w14:paraId="3CF8F73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3d104872a3558d19,   f1c760702ea9be9b,   2c254c388c74e5c0,   a36863e22d28ecbe,</w:t>
            </w:r>
          </w:p>
          <w:p w14:paraId="3631A7C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23194420c401c137,   3a4831af103a32ef,   30ee7cab4dffe40f,   03f0cb2ca0508110,</w:t>
            </w:r>
          </w:p>
          <w:p w14:paraId="29FDE46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86ad46fab72832c1,   3f3e9f316c679636,   3a96432590b78f95,   f3527e057e99efdd,</w:t>
            </w:r>
          </w:p>
          <w:p w14:paraId="0C30AB0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c9dde380d3d0a276,   38a97cdad9fbafbc,   bd5156d67481da67,   c60b5c2cd5eedf9f,</w:t>
            </w:r>
          </w:p>
          <w:p w14:paraId="421DC9F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71bcea92527452ea,   8982b912ad9222b3,   bd36d1d4902f7218,   a21dc0dacdf19ed9,</w:t>
            </w:r>
          </w:p>
          <w:p w14:paraId="0BD9D8D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8e4b47e4293151f3,   f65bc57777564517,   a0cfcc0f1758ca27,   547099e222c6360f,</w:t>
            </w:r>
          </w:p>
          <w:p w14:paraId="3F601D8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4a8ff9ea6322f68c,   cdb69f449c763f35,   75d278a38a78a2b0,   8d40b344dbab3fdd,</w:t>
            </w:r>
          </w:p>
          <w:p w14:paraId="655975B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5a4db686a6de02b9,   60de3790cafd4a2b,   1418a0adaf8cdce9,   cecaf541082630f6,</w:t>
            </w:r>
          </w:p>
          <w:p w14:paraId="3405FE1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15336c7e10cccaf1,   d6dd2a6cce7dd281,   13b4173d7d858177,   6e720f9e7da9285b,</w:t>
            </w:r>
          </w:p>
          <w:p w14:paraId="64F1A7E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68e024c4fe637a5a,   72557e00860a3cb7,   8d3e966155b96184,   d58c29dd5fd06e05,</w:t>
            </w:r>
          </w:p>
          <w:p w14:paraId="25C3F45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f7f327e52addc430,   31a325ec84bc04a3,   6891fc4d0d376342,   7a9eaacaabf08ed7,</w:t>
            </w:r>
          </w:p>
          <w:p w14:paraId="6981346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2730c325b70840fb,   7c7cb92b564bf27b,   d2c3985397dba09a,   e942a57c6ca3891d,</w:t>
            </w:r>
          </w:p>
          <w:p w14:paraId="1CC5016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3b39465359e2fdb2,   0700eee17f2960dc,   b0c2218e48097177,   329711bcfb647fb8,</w:t>
            </w:r>
          </w:p>
          <w:p w14:paraId="4CD2C08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5dbdcc06e5456609,   7b3ab86f76c366bf,   eb87f12d5810bfe1,   78ccaa4121cf0867,</w:t>
            </w:r>
          </w:p>
          <w:p w14:paraId="4C30D02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4eb916da78600db2,   de2faf87a766805e,   d7208634f63e19fa,   f4feeb6540738c38,</w:t>
            </w:r>
          </w:p>
          <w:p w14:paraId="07AE9BE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6664e6441e0ee6c8,   3662f17d77cd6949,   301ea57e2bb3c10f,   7b8fa96bafe0bf6f,</w:t>
            </w:r>
          </w:p>
          <w:p w14:paraId="50A07D3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3779199ba37e1a07,   a3b2b16060bf31ac,   f8f63c174cfbdf89,   3f922ed57b07d36f,</w:t>
            </w:r>
          </w:p>
          <w:p w14:paraId="37F0373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068209ec5f9e40fb,   b58797f7af0ff33c,   26e14708b265705e,   69420b88e07b614f,</w:t>
            </w:r>
          </w:p>
          <w:p w14:paraId="158408F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bbcea471ed8cf13d,   f15cee557edf61e8,   d971896c9c4204da,   fbfcd89540c7a426,</w:t>
            </w:r>
          </w:p>
          <w:p w14:paraId="05588B2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4cd6d90efaf06897,   e6fb4b0cc8cd91d3,   74b8bc96bfe14bf6,   4ea0dfec8c12ccc2,</w:t>
            </w:r>
          </w:p>
          <w:p w14:paraId="30DE289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e210ddfd9798c186,   dbe398621bcb0f4b,   1e302f556c7dc04d,   da369c9ee6c894ca,</w:t>
            </w:r>
          </w:p>
          <w:p w14:paraId="55C7D3C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cee3737e2daadd8b,   532740261de56674,   1ef6242c073c9b2a,   e80dfb86d43f0812,</w:t>
            </w:r>
          </w:p>
          <w:p w14:paraId="6E14C94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188388b6b0e1e1b2,   27a479dde1fb977e,   1a9f3d5aa2f2f596,   b98778718ac20211,</w:t>
            </w:r>
          </w:p>
          <w:p w14:paraId="2E7B251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35592b1b116353ca,   46cbc4eb95c52c3c,   6eb4cdb7c290b7c4,   55c40bd9621ea438,</w:t>
            </w:r>
          </w:p>
          <w:p w14:paraId="454A3A3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0dffe4f96282a609,   b8653c43bc0e6cab,   9233fda6acbd2d9c,   8981e1c3c0a25dfe,</w:t>
            </w:r>
          </w:p>
          <w:p w14:paraId="4BA85AE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5b4c1cde033942db,   74fb8eef7aa8531e,   1d86bb02a95e8d6c,   d3a3482238631b66,</w:t>
            </w:r>
          </w:p>
          <w:p w14:paraId="14B3FA4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a7e94dc0ad0b3062,   02e5d512a91b7293,   de6989e04a252181,   effc53bae0d8b1e8,</w:t>
            </w:r>
          </w:p>
          <w:p w14:paraId="57945B2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d831bb7c8c37df2c,   1b2894b0555c00f2,   6e75df2434f5a20b,   d172033c9a722fc4,</w:t>
            </w:r>
          </w:p>
          <w:p w14:paraId="7179518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fd889dbaeae042db,   ec75f0d2c71ffa9b,   ddd812d896187c61,   4212a3f916eae799,</w:t>
            </w:r>
          </w:p>
          <w:p w14:paraId="5638FBD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1ca8e44d68ea4e99,   e2749ef545413dd0,   3a6422f03a6ff774,   16b4f82e0b66f9a4,</w:t>
            </w:r>
          </w:p>
          <w:p w14:paraId="6322144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a0e17fed20f8c334,   b80876e5811b973d,   80233ddb69dd0668,   65897168635f5ce9,</w:t>
            </w:r>
          </w:p>
          <w:p w14:paraId="2D7122A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62b136e20ed97c7b,   58981e4ae63c9e0f,   e386915816b392f6,   af72998255ef71d1,</w:t>
            </w:r>
          </w:p>
          <w:p w14:paraId="684BAE0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c655dcfc950fadcc,   78f0c0d754404bb2,   943903382d00a952,   b2dcb8bb54ea5c44,</w:t>
            </w:r>
          </w:p>
          <w:p w14:paraId="3A60D77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758c4a2b475d4073,   a99f5997af0d07df,   4f9c1d68dedab625,   1d50ecb43d6b7ba7,</w:t>
            </w:r>
          </w:p>
          <w:p w14:paraId="30374A5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89824cd91942a98a,   d29c3ed019b1dcc1,   35bf0595d3ece5f3,   094fbf30d8d78216,</w:t>
            </w:r>
          </w:p>
          <w:p w14:paraId="542C08C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11bb0a5088ef9c87,   d6a215aab791315a,   faf283b4dd5bbe0c,   4b3f10f866133986,</w:t>
            </w:r>
          </w:p>
          <w:p w14:paraId="385AA3D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d356050bcdcbf41f,   ea2b7272cea3ecb8,   68329ba6e8853f7a,   b0ebfb3dae44bf38,</w:t>
            </w:r>
          </w:p>
          <w:p w14:paraId="084B991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3e05f0dc3bfff4a1,   15adeef7d0f12d6a,   2de13d4aa64e7d28,   4ee1165ab812763c,</w:t>
            </w:r>
          </w:p>
          <w:p w14:paraId="573CCD1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da808c927b89205a,   f3683122f60f87f5,   77bdf4ff8cd8e279,   dad05fc5cedaf942,</w:t>
            </w:r>
          </w:p>
          <w:p w14:paraId="5295AF7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ef957877432e8183,   9381405d8a24326e,   cadd93a43344f2c1,   74c4837bf7abae65,</w:t>
            </w:r>
          </w:p>
          <w:p w14:paraId="537A6C6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8f67ac97f49bc69c,   af08229e5170e156,   4ad18135632ccd3c,   d6139a4c4d9fbaad,</w:t>
            </w:r>
          </w:p>
          <w:p w14:paraId="1A9EBB3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e7c69abcff2b3538,   04e828032c0654e2,   753285760da90c33,   90b8f5ef0986e391,</w:t>
            </w:r>
          </w:p>
          <w:p w14:paraId="5681CFA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72524209d64708be,   597ef239e7206981,   156158df877fc1e3,   e88842ac7a92428c,</w:t>
            </w:r>
          </w:p>
          <w:p w14:paraId="4D071D5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706173e2c5b3ff9e,   96dee1f0a4b35f6a,   591206ede0e2864e,   14af8316d073cc3c,</w:t>
            </w:r>
          </w:p>
          <w:p w14:paraId="24FE7CB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9676167613838dc2,   c712b6d41c6c7a4d,   3ab1d3a2fd88a346,   555b7977d62ddd37,</w:t>
            </w:r>
          </w:p>
          <w:p w14:paraId="52040D1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4abea87b541ca12b,   074ca7b3a6010d7d,   2c01cd7862c0817c,   99cb84d40b51e2a8,</w:t>
            </w:r>
          </w:p>
          <w:p w14:paraId="0078030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464ae39498c7a621,   aa61e8adcc1e79b9,   fc36ca4b77f15013,   eca1710fb26a8236,</w:t>
            </w:r>
          </w:p>
          <w:p w14:paraId="1719EAA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979b1cbea1f1fd39,   d6573b12f1e2d8b0,   1e2d54b53c5af119,   641dbdf07636edf7,</w:t>
            </w:r>
          </w:p>
          <w:p w14:paraId="584CF0B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cecabea2897e2ea2,   0fb5baeb35b52993,   13a1e839da917166,   8b5beb8048a4fbff,</w:t>
            </w:r>
          </w:p>
          <w:p w14:paraId="1ABAE00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1a817b802aa95108,   49c1f1962a916af8,   3ec857913ced5f30,   1c1a01217d138095,</w:t>
            </w:r>
          </w:p>
          <w:p w14:paraId="0E322CC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9f0eb1d36ecdd6a9,   11165b674ef97e7c,   a647cc5b9eeeeca5,   7e32822379497c64,</w:t>
            </w:r>
          </w:p>
          <w:p w14:paraId="35ED019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57ca1a4e2f50e012,   cc168e790b85e052,   5065584795ef4d06,   ca6c054e63773515,</w:t>
            </w:r>
          </w:p>
          <w:p w14:paraId="6063179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e6015ee50722c8e0,   92f29b4017fd316a,   95ee8f94147c88c6,   ef77f788481db4c0,</w:t>
            </w:r>
          </w:p>
          <w:p w14:paraId="548D8B0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f0249cf632d003cb,   07e33c6f9f38ada3,   721aae4745a349ca,   46ad697614673dbb,</w:t>
            </w:r>
          </w:p>
          <w:p w14:paraId="551B265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94d2ddb32e8877e4,   260c15da1624f273,   a951c197d92e3e8b,   2b039992fc456e02,</w:t>
            </w:r>
          </w:p>
          <w:p w14:paraId="0D9BBF0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3fa9c4985c8327f0,   ef94bafb50080be2,   b269c54f4e12e9ca,   353d918787ab50d8,</w:t>
            </w:r>
          </w:p>
          <w:p w14:paraId="2AFCA2C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4867823b57826c3e,   8d4e27c103cf9f2d,   a1e6603ce53297ec,   1486f774dcfb1fc7,</w:t>
            </w:r>
          </w:p>
          <w:p w14:paraId="38FD4BF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8af132a7cb08736f,   dcc7c5a3e1d0d995,   b89d6a93d1b80052,   e92c47447c5f6bd0,</w:t>
            </w:r>
          </w:p>
          <w:p w14:paraId="6858FC6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2b413e7eff624046,   97f43aa33fae5113,   1c1f59fe48663425,   b9bba4b8aec1a155,</w:t>
            </w:r>
          </w:p>
          <w:p w14:paraId="38D6FC6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7b470c5ed4610c9a,   f559dc242583a36a,   e4e71ef073af7505,   6bbce43aa172ac68,</w:t>
            </w:r>
          </w:p>
          <w:p w14:paraId="2A9E4CE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3441a7a35a6e5da6,   fc4233fdb2b35310,   4acaeea1281dce54,   f5818df9996cba51,</w:t>
            </w:r>
          </w:p>
          <w:p w14:paraId="15F9A81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3a202e7178d2a525,   20150e2501dec2f2,   baccf9c87992f306,   41ab2cb9f3fc6449,</w:t>
            </w:r>
          </w:p>
          <w:p w14:paraId="25B34B1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2b4f967ed7882c28,   583697076d8e8adf,   89f97f5b8a540e39,   5fd43f453b7b4fd5,</w:t>
            </w:r>
          </w:p>
          <w:p w14:paraId="6A5449B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642a7b093d0df4c0,   6a881fa5c06d56f0,   fff5c1aa30520fc5,   d37e6802c5df6a77,</w:t>
            </w:r>
          </w:p>
          <w:p w14:paraId="3E9C7FD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677c4e6a9d9be494,   cd0670da6c7fecb4,   cce93d9b4f543852,   49c3ca79340575a6,</w:t>
            </w:r>
          </w:p>
          <w:p w14:paraId="14E23CB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e5ebf743f79ee1e3,   17ff973b4cffebb5,   fe78c1fda34620c0,   3db8602358a27d00,</w:t>
            </w:r>
          </w:p>
          <w:p w14:paraId="463F325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21815f68f4db1a5c,   03e64a7b211915ca,   f2d80c4f5971215e,   7e37d5efffd0b342,</w:t>
            </w:r>
          </w:p>
          <w:p w14:paraId="017BC80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7f246c9cb7404a22,   e25d33b2740fe070,   b6ebf7dc2186e557,   0a75c9799978f434,</w:t>
            </w:r>
          </w:p>
          <w:p w14:paraId="04B51E1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9107026c2ed266d4,   f2f6c35a060f07c6,   12c7e4b0c487220d,   420f250d16fd56dd,</w:t>
            </w:r>
          </w:p>
          <w:p w14:paraId="334F392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80e862a888dbb72e,   4c0736b1e7f4e5c2,   c55103af01f3dfc8,   a92434a888f31b60,</w:t>
            </w:r>
          </w:p>
          <w:p w14:paraId="014FB33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3f86ac5db699705f,   77b71a681da484f4,   5f14c706b89d85c6,   d6e4a8d4a6d66888,</w:t>
            </w:r>
          </w:p>
          <w:p w14:paraId="699B01B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49b459fdb6cafab1,   e74e824010b094c0,   daebe44e63d382cb,   379d72a7bcd9ecc3,</w:t>
            </w:r>
          </w:p>
          <w:p w14:paraId="7A9D723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8d089b65c634f6dc,   34a5a34cd16b89d2,   a310ae2ce5540fa4,   b145dc7b8ab175bd,</w:t>
            </w:r>
          </w:p>
          <w:p w14:paraId="053322B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1df7f7a1e95aa60e,   e94f5ee1eaa88b86,   f59a62afd219e184,   e9b855970cec1a6f,</w:t>
            </w:r>
          </w:p>
          <w:p w14:paraId="15C86B3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5e36351e73afe5a1,   746344925d891072,   6c564bb401b26de3,   ee799ace91208833,</w:t>
            </w:r>
          </w:p>
          <w:p w14:paraId="44C65D3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cfb97624d02ce752,   d2c5b3a8a6773944,   6cc3f320a1492fe9,   91ef1f57ddd5d4e8,</w:t>
            </w:r>
          </w:p>
          <w:p w14:paraId="08F4172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3b3a9197b9a5028d,   4cd2f024f603a913,   28b78ae5c22411f7,   60bc6e057bd9b5af,</w:t>
            </w:r>
          </w:p>
          <w:p w14:paraId="1729D24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6c4bbb4507ec1262,   0163527514192bb3,   df3d527b834b5a3e,   63732194ed9600c6,</w:t>
            </w:r>
          </w:p>
          <w:p w14:paraId="3A7562E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25c57891ee2a3ad3,   b852353327f9b697,   7f762561802accc3,   2a4bd8e35fd8b57d,</w:t>
            </w:r>
          </w:p>
          <w:p w14:paraId="445F578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78e6a64c8604bc54,   84e635f836b733c3,   4279952d428b897a,   04b616f59a8f1397,</w:t>
            </w:r>
          </w:p>
          <w:p w14:paraId="18AEF28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0e166b2a2877e763,   b6a12f6f841c24d1,   532c0be2767ddcc5,   1d24484e592c618a,</w:t>
            </w:r>
          </w:p>
          <w:p w14:paraId="0A9AD5E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3fa306049ca9b596,   7d0faaaec048c1e7,   92429923fcbcb16c,   2a3ef69ab2d4a5cf,</w:t>
            </w:r>
          </w:p>
          <w:p w14:paraId="710C9C8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bb142053383bba7c,   7158c00637e52aad,   a7771620b55e1d52,   a1fb56c6e4f82ad8,</w:t>
            </w:r>
          </w:p>
          <w:p w14:paraId="0BDD442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88ded3706f3f71fd,   204b939893c6de11,   cd8d027860421797,   836304b28e17e908,</w:t>
            </w:r>
          </w:p>
          <w:p w14:paraId="428B674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e5f61994d8e8f7fd,   0e3cfbd0f1477775,   8c2bfe382e46cf6e,   fc0b170791f9e2d2,</w:t>
            </w:r>
          </w:p>
          <w:p w14:paraId="7904E41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fd24a5e46aa45559,   aac9d0090811c74e,   71aa032ea3e0f83b,   92e7ea2e0e895b4f,</w:t>
            </w:r>
          </w:p>
          <w:p w14:paraId="4BAFC23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4e9d1c57b98d1d32,   12736bc25c0e778c,   ec39e89aab22b301,   bb8f7c52124073fa,</w:t>
            </w:r>
          </w:p>
          <w:p w14:paraId="30B9984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f21e1a002c1afec9,   4cd88ad0d87b5884,   4a948d90c550802d,   658e5cfa17027957,</w:t>
            </w:r>
          </w:p>
          <w:p w14:paraId="5B14E59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a930f99a507d72bd,   519ef3c8cac8d8fa,   7f9dbe0a1571b1ea,   ee2c550c74f60c42,</w:t>
            </w:r>
          </w:p>
          <w:p w14:paraId="4BB9ACD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9a486ffe969f389c,   1c5e6ec49ce9aa9a,   03d6920679683197,   abfebd2fa35d2f13,</w:t>
            </w:r>
          </w:p>
          <w:p w14:paraId="2D28E17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32be9c00eff96ecc,   8b09e85b82834f48,   796477a1f9316d7e,   0a58fa4a78b5dd4c,</w:t>
            </w:r>
          </w:p>
          <w:p w14:paraId="145F5E6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488e7cab2a3d5ccf,   6695af92e67fa1ee,   a5073c7cac9c072f,   b8b4f17a72a23bdb,</w:t>
            </w:r>
          </w:p>
          <w:p w14:paraId="29B4DDF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cec7e2e901db8096,   538d88d80d279e13,   313637a55d7fa53d,   60f5030e0e984df2,</w:t>
            </w:r>
          </w:p>
          <w:p w14:paraId="1AB4636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1e77b071f1d05ee7,   0632d38a62893a72,   1585ad6ed819eba8,   730856c09a57fb32,</w:t>
            </w:r>
          </w:p>
          <w:p w14:paraId="155697B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49519a96e4bd8471,   4c007b77cec06df4,   76e3c928f6432520,   a434c11391337b85,</w:t>
            </w:r>
          </w:p>
          <w:p w14:paraId="36067EB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17a2ad9b2373266b,   bd6cda664631200b,   1b779a7b78ca224f,   915301e7264f0ee5,</w:t>
            </w:r>
          </w:p>
          <w:p w14:paraId="3238711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39d6c73bb7abdaf4,   3e6e58f362b4cd08,   7913451d02846022,   b87cd473b38811a7,</w:t>
            </w:r>
          </w:p>
          <w:p w14:paraId="3A57A98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bb6f8319f689da17,   577a9cf41f89a8d0,   93c572a4e5cf3c20,   19031b97b907df2f,</w:t>
            </w:r>
          </w:p>
          <w:p w14:paraId="500F1A3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afead6cca104b752,   be80d6958cd8c21f,   3f66643fb82bfb63,   e17b76d26d858ca8,</w:t>
            </w:r>
          </w:p>
          <w:p w14:paraId="6E6CE9E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f7ddf755a9d3b4d5,   5c202bd851a4801c,   cd76d6ea09197952,   722d55e36e53afcc,</w:t>
            </w:r>
          </w:p>
          <w:p w14:paraId="6356E2F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724fc43862647ce5,   fd85158b7d164436,   08a3d14d3da62530,   bf9339c7e044cf5e,</w:t>
            </w:r>
          </w:p>
          <w:p w14:paraId="174D1A1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0aaec79c64b50f5c,   3cb7cfe9c3026d79,   b3d473237fa7ef3c,   81e3b9e6ee2847a5,</w:t>
            </w:r>
          </w:p>
          <w:p w14:paraId="03EE6C0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170e707edc6daed2,   9ac0575aa0f7994f,   3d5eb4aadbaf663b,   a62dd27b11061811,</w:t>
            </w:r>
          </w:p>
          <w:p w14:paraId="6CB203B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0dc21cc496603ae2,   258e7afe2a97181d,   18f939c2e2145e81,   c9075a40d82a7d56,</w:t>
            </w:r>
          </w:p>
          <w:p w14:paraId="04450A1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901eb48684f869c0,   4d4db05f4afc483a,   f7a28786e985ab9e,   cea5b08ee27710ac,</w:t>
            </w:r>
          </w:p>
          <w:p w14:paraId="67A0542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e4a531cdabd3c3ea,   d5eabb973620e650,   44d7ebb09d30056a,   3def11522684eac4,</w:t>
            </w:r>
          </w:p>
          <w:p w14:paraId="0CC8CFB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dc533534a7b28daa,   70f0d5c299707fc8,   1364ada71afb32b9,   9f41d4dc5a17b298,</w:t>
            </w:r>
          </w:p>
          <w:p w14:paraId="0ED60CE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ec1e86c51fc7b20f,   b77f6488b0e1c7bf,   63dd15aa37746a02,   255e3637b4ba05ac,</w:t>
            </w:r>
          </w:p>
          <w:p w14:paraId="44BAD1B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039c6cf66fd87067,   5733dad832a239ae,   ed61d26ca5744af5,   dc5e40ae4843dc15,</w:t>
            </w:r>
          </w:p>
          <w:p w14:paraId="4E0B34D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69fcfe288ca8b826,   543e3d2398558a76,   7ebd34f9ae424382,   977cd8fe5d737701,</w:t>
            </w:r>
          </w:p>
          <w:p w14:paraId="1EF7D9A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fa768dfedc109726,   1ed4d9e2f2647ac1,   bbdbed840e26d5f5,   9de1de208aa79f4f,</w:t>
            </w:r>
          </w:p>
          <w:p w14:paraId="2565AD9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296febf7911c1dc4,   aee52fc999540930,   26082e2820d30af1,   b633559e85667bc4,</w:t>
            </w:r>
          </w:p>
          <w:p w14:paraId="48C05B9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31c322e19b7e618c,   7a642e52ad0fc989,   bf6571835f51848d,   f278344446208873,</w:t>
            </w:r>
          </w:p>
          <w:p w14:paraId="1687318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5796bfe6ccaf9717,   fb0d1d724df3d63e,   f7c160348311510d,   9665c1bcb3870d4b,</w:t>
            </w:r>
          </w:p>
          <w:p w14:paraId="5B8421A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4ce73dd5d2744eb6,   4fd68b5c89cc4855,   d6b345ab063ef5ba,   f61cb5036369465e,</w:t>
            </w:r>
          </w:p>
          <w:p w14:paraId="770B9EB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c4e86bb20138ea16,   8e68642152ead550,   c3f0954593ca44e6,   7826079f12972e38,</w:t>
            </w:r>
          </w:p>
          <w:p w14:paraId="13D4C24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9a99d3a9e1846098,   4997dbe13790bf12,   8097e99223b64f32,   7b5b75eec82e2c34,</w:t>
            </w:r>
          </w:p>
          <w:p w14:paraId="642DD19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0c7edb3cfe80c21f,   456b1fb1a47b0160,   bea3677e2b1caae0,   0420782029b8553b,</w:t>
            </w:r>
          </w:p>
          <w:p w14:paraId="4CCD953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af1be83da25d44b6,   0b146a1d48bff6bd,   ec38017a8ff54599,   ee0e5bd320dec795,</w:t>
            </w:r>
          </w:p>
          <w:p w14:paraId="05E2749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642ee2906a7f7cbd,   b44bd79eafe464df,   186a8ff05c958ed6,   f18d970a6a668277,</w:t>
            </w:r>
          </w:p>
          <w:p w14:paraId="5BA07AC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725cdb28f217a88f,   5aba1fc54bae5422,   d64959da512b686c,   fb499e8f3518ed3f,</w:t>
            </w:r>
          </w:p>
          <w:p w14:paraId="3692488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ac40de61e687cd2f,   481e66fcc13a6dc7,   23a931d5f2769ff2,   7e461cd35d233ab1,</w:t>
            </w:r>
          </w:p>
          <w:p w14:paraId="24F4698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42fd0b14642c9349,   2ccef96235b5fb1a,   de4af5721f9327f4,   be6dc3cd3c3110bd,</w:t>
            </w:r>
          </w:p>
          <w:p w14:paraId="4F80889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76022e73cffe7fe2,   d8398e9c47a413a4,   f01810259d6e6a57,   901ef57f786cdf91,</w:t>
            </w:r>
          </w:p>
          <w:p w14:paraId="110556C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1bcc2e7d715ce066,   9dc5b7fc71b41db9,   a7d5a1a34f1f5623,   adb3bf81342ad261,</w:t>
            </w:r>
          </w:p>
          <w:p w14:paraId="14DE300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58f04f25dbf4178b,   ab9df7a7c700d0ec,   9c98afdd8a9c4192,   1247818e693f842f,</w:t>
            </w:r>
          </w:p>
          <w:p w14:paraId="2AE4AD4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16974f7b4076524d,   b46b11acdf830dbc,   f2deb2b7cb8d8a39,   583cf8eeb33b0b3f,</w:t>
            </w:r>
          </w:p>
          <w:p w14:paraId="21D8032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d26f4e999a3de441,   54b318a550778af4,   6dde7a1665cfed2a,   3be92ea1e5f4d8cd,</w:t>
            </w:r>
          </w:p>
          <w:p w14:paraId="76FE269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6127f537b86d2e12,   e5ad349b9f3a090d,   40336147b06f6b80,   e99be3edb70d92e6,</w:t>
            </w:r>
          </w:p>
          <w:p w14:paraId="0F1B61E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3b1b2f9152b37cdb,   cb3e23a8c841e76c,   e156801531afc4f2,   6192758b953b7fe2,</w:t>
            </w:r>
          </w:p>
          <w:p w14:paraId="28867AF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f717adf8ab1219ab,   8b59fe4d54a70d12,   09ad29b587cb999e,   b1ef6464ae934a6d,</w:t>
            </w:r>
          </w:p>
          <w:p w14:paraId="4A27E5C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a28ed008c2235c8d,   f5ddc51cc5d1014a,   fc9e64d9444b711e,   d104066802dc122d,</w:t>
            </w:r>
          </w:p>
          <w:p w14:paraId="77A6651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9338ba0f7e74f361,   9038fd113d0b1452,   46736cf4e4e37369,   41504063e4dde1da,</w:t>
            </w:r>
          </w:p>
          <w:p w14:paraId="4581423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5be26e3d5d2568a3,   784a945336ce04da,   e27d51cc31ff61a0,   8817e581b1307f02,</w:t>
            </w:r>
          </w:p>
          <w:p w14:paraId="0AD5A1B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44978ba1aa7571aa,   35c197c50f112a12,   c91992a24c315b2f,   81bb4f67ce62ec59,</w:t>
            </w:r>
          </w:p>
          <w:p w14:paraId="40AA386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08cb52ccc820a2f9,   3fc5878561e638e9,   d7e8fd11040ec343,   695aa15d93754c3a,</w:t>
            </w:r>
          </w:p>
          <w:p w14:paraId="5D43C85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acfbfcc5c47e6f7f,   012fd89e2492e9ab,   636166564bd564b9,   b4e5c1486d57b537,</w:t>
            </w:r>
          </w:p>
          <w:p w14:paraId="0C68F55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85d66ba174c6179c,   6382e4343623e0c9,   cac4f104b537339a,   c91146242d95f0a3,</w:t>
            </w:r>
          </w:p>
          <w:p w14:paraId="3199C92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b5e5e9f2516c97b6,   1431d46f81e71b71,   21edcf3f2324b362,   61e0521c472ba72f,</w:t>
            </w:r>
          </w:p>
          <w:p w14:paraId="73C5B06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73fb2bc6fc4de03a,   208e7b56a94a21af,   4b6d14ce13f9c599,   f1040ad7a625f805,</w:t>
            </w:r>
          </w:p>
          <w:p w14:paraId="020C7EB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d8d4440dea75f39e,   255da1518234ec67,   ebf88ddc34ef85cb,   e3b6278367d6e483,</w:t>
            </w:r>
          </w:p>
          <w:p w14:paraId="3464ECB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c6aa41c2e9d6a7d0,   33d616f2d88c7870,   08dad8a756a41d7d,   58dcc5fa00853eb6,</w:t>
            </w:r>
          </w:p>
          <w:p w14:paraId="1EDB27D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81ead81da9f92018,   54f7cd5e80f680f0,   6b5e2807bc17c380,   cdb0039095cd57b6,</w:t>
            </w:r>
          </w:p>
          <w:p w14:paraId="589351E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743a2a94b3cf1a85,   8de231c1c0cf2f52,   9222ecc0f1263ea0,   6f3cd04ae60618f8,</w:t>
            </w:r>
          </w:p>
          <w:p w14:paraId="26B9974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a85a05463f23ca0a,   f1d4e65420284439,   3d35614c0a736f41,   c05e99dc2972d877,</w:t>
            </w:r>
          </w:p>
          <w:p w14:paraId="38ED7DD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3963045c43b20bad,   d6494f0fdde071fd,   f39c1300f7172301,   32bcc938fd928ea9,</w:t>
            </w:r>
          </w:p>
          <w:p w14:paraId="0A02B04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c24a7b9178c9d42b,   fc4ca40201d2d5ff,   9a147c2c9ef23371,   3cbd91f15d157a0a,</w:t>
            </w:r>
          </w:p>
          <w:p w14:paraId="243051B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3a64160d970c427d,   57e38aea2f22b8a5,   42d2ac4f38d55900,   e1be0e27eaf9d590,</w:t>
            </w:r>
          </w:p>
          <w:p w14:paraId="6CBC3B8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80e4e859da5463e4,   6d158ee0ec1490a7,   27d4bc0458d5ae73,   bc4213c9fb160413,</w:t>
            </w:r>
          </w:p>
          <w:p w14:paraId="0C44F75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d6fb999205200f39,   203a36c2d9ac9659,   688fa3cb7a49d301,   17ea1d05f3719113,</w:t>
            </w:r>
          </w:p>
          <w:p w14:paraId="4CD1DF7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fb646dab677a497a,   c62f60ffc913b19a,   d74d899f48c692be,   7b559d76f18415b2,</w:t>
            </w:r>
          </w:p>
          <w:p w14:paraId="2A775CD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4be2bd5e84ed2f2e,   aa7ab99f98e1150d,   f7f6a5f2ec1b4a26,   55e19916145ef295,</w:t>
            </w:r>
          </w:p>
          <w:p w14:paraId="4031277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91da73085d381d04,   a880112dfd656d66,   47a471b0668995b3,   99106b32f68414b2,</w:t>
            </w:r>
          </w:p>
          <w:p w14:paraId="38C453D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596e053e6351e786,   fad06d3dbef9339a,   9858e853f5cd5370,   de4fc9f5cfab37ed,</w:t>
            </w:r>
          </w:p>
          <w:p w14:paraId="5ED0C40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2c8917d6aa54f1e5,   3f1b35d1045ddfb7,   bc6a7ac88914e152,   98dc42ed48a692b5,</w:t>
            </w:r>
          </w:p>
          <w:p w14:paraId="09FE375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b194aac74bceb887,   ba0edf88943e03dd,   b38fda757c3adf95,   2508f3011696a474,</w:t>
            </w:r>
          </w:p>
          <w:p w14:paraId="789DA77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61ff1a2f52a81d82,   3aee10a76c61477d,   3a698f32552176ef,   98082ed89aea121a,</w:t>
            </w:r>
          </w:p>
          <w:p w14:paraId="532DAC0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14b75048d33f6609,   e195d0e16d8b95dd,   8d269ee89aac8d52,   1dde93a0c308ad2f,</w:t>
            </w:r>
          </w:p>
          <w:p w14:paraId="1A2CC2A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1c2ac9686e0e8075,   22f2a1942d4e90b4,   a7b67703d3d2b34b,   5486c2c468124b28,</w:t>
            </w:r>
          </w:p>
          <w:p w14:paraId="4233AEF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0f131aa56fa69939,   b0028bcb6b522343,   2194ab1e3feb274b,   fd78516b1cfeb25b,</w:t>
            </w:r>
          </w:p>
          <w:p w14:paraId="53CD46E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313fad0dc3fabaa4,   43c6036d433248d2,   f7d4668e9bf5de23,   9781f99657f6cd70,</w:t>
            </w:r>
          </w:p>
          <w:p w14:paraId="0526C73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d8d31c68b40024da,   8599383026cfee8a,   574cff6d83e6cd96,   9a8ba2d8608bf32f,</w:t>
            </w:r>
          </w:p>
          <w:p w14:paraId="3BB5700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f826ad14642b80ce,   733a7134d44df842,   9fe946d122c03382,   508792d7cf5c8845,</w:t>
            </w:r>
          </w:p>
          <w:p w14:paraId="3A96CD3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7bc8b6509b01ae84,   0c20d555f1244691,   4ba6bf7819d286ab,   7e1fbe427b01c678,</w:t>
            </w:r>
          </w:p>
          <w:p w14:paraId="464AFA8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4fb00e5d6021438e,   684a0f62e3553515,   a23b577a29a29bc5,   cffe950cb2881d43,</w:t>
            </w:r>
          </w:p>
          <w:p w14:paraId="45795D6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d785c78d0711a41f,   1952f8e7aaef0d0a,   92cdaa9a4b53c855,   e753243f004ac384,</w:t>
            </w:r>
          </w:p>
          <w:p w14:paraId="5C008B1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fe2b0998898c4275,   3775ec618762bc6c,   2c6b042cde76a9f6,   0c693abae47c5246,</w:t>
            </w:r>
          </w:p>
          <w:p w14:paraId="1BE4A8F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e91be4febe09f239,   df1e78f6e55474ac,   741598dbc001aa2e,   429de62394a05c41,</w:t>
            </w:r>
          </w:p>
          <w:p w14:paraId="2E3269F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43a2e9461ce2f1ae,   54d7dbeb5ef73a58,   d547bfe76cc8b7b2,   da36e08f914a0f32,</w:t>
            </w:r>
          </w:p>
          <w:p w14:paraId="5F16F91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97bb7eff837096b7,   b3a5b011f8f1bc52,   92650c06187ff623,   7de50a3643fcf534,</w:t>
            </w:r>
          </w:p>
          <w:p w14:paraId="0F5F16E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10eaa6dcd41a134d,   74b720c9eddbb52f,   76f007628167d665,   41aa7dd7a21d5957,</w:t>
            </w:r>
          </w:p>
          <w:p w14:paraId="4DFED8E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023e4ea6a8cc8a54,   02e42db119f6ee25,   a8150e6945c3ceed,   4646f9b518fdbaba,</w:t>
            </w:r>
          </w:p>
          <w:p w14:paraId="44D35A0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af7c57161aa787b0,   1d5b587715a1a073,   0fb9815830df28d6,   577a05c762e9b440,</w:t>
            </w:r>
          </w:p>
          <w:p w14:paraId="7B32798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6bbbe369ba3203ad,   0ac1f63557825020,   6d919b404413e9cb,   6e126aef75bbbe55,</w:t>
            </w:r>
          </w:p>
          <w:p w14:paraId="5A6D94A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602279450d1a79e6,   ae1818c55f9cfd6e,   ec63be81a0ac07cb,   4a75ebaac9f583e7,</w:t>
            </w:r>
          </w:p>
          <w:p w14:paraId="38EC855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b67a1e1614839f35,   9c42774a885e0b57,   5c555d991f640667,   965aede282b02d5e,</w:t>
            </w:r>
          </w:p>
          <w:p w14:paraId="64C416B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e05555eca9902705,   276bf5e498f28962,   f4b0b96fb08cff27,   c68fc77443f18c8a,</w:t>
            </w:r>
          </w:p>
          <w:p w14:paraId="51A79E6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91c1c7758a88c686,   bff1b2aa8cb8b477,   f6341ec23365b7a7,   6c7f3f00bfd13600,</w:t>
            </w:r>
          </w:p>
          <w:p w14:paraId="2675ADC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7816845431725bd6,   60e2c86d64eeeb9a,   80808ba280f6fd94,   0fe90b825c75072f,</w:t>
            </w:r>
          </w:p>
          <w:p w14:paraId="0B98F15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0e2b6e1409f06434,   880a2fcb5d7dff60,   66409c1c217d7a08,   754ea1d6026d6127,</w:t>
            </w:r>
          </w:p>
          <w:p w14:paraId="056F004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efc82e03f14b3c8d,   2be50023fcd04a65,   cdc1c4976c1cd370,   465c0869cb415532,</w:t>
            </w:r>
          </w:p>
          <w:p w14:paraId="0E6A78B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4e33477a90ff01f1,   68b0c42c03eaa526,   19307e130118e731,   460b09644c79abed,</w:t>
            </w:r>
          </w:p>
          <w:p w14:paraId="25A4CA1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f65fb47eb92eda87,   2c41c774cc4873ea,   c3dd79977bbe3522,   8e817665da0510f2,</w:t>
            </w:r>
          </w:p>
          <w:p w14:paraId="3DE87E4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60cc0f7ffba9c5c9,   2aa2f8652f1b6c82,   1e977f51ff27cba7,   f77d666853d0c251,</w:t>
            </w:r>
          </w:p>
          <w:p w14:paraId="1B41926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02184bf367aa07e9,   b12f73ea534d259f,   59115c25d884b18c,   07af4126d0ca431c,</w:t>
            </w:r>
          </w:p>
          <w:p w14:paraId="3D99879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e00052a3e6e80113,   2affb861c78a0445,   6e3a42f14d9d1989,   83dd095c2a35774e,</w:t>
            </w:r>
          </w:p>
          <w:p w14:paraId="45F3FC2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4e782beffe2a84a3,   cf8f837939c98b52,   42e7a759e6e2545f,   e2830e627698b529,</w:t>
            </w:r>
          </w:p>
          <w:p w14:paraId="3C1D62D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3d5033fb0e7a7a98,   65d0c5cc9f46c4e4,   02b6707f50808206,   da76ddbe9046bf44,</w:t>
            </w:r>
          </w:p>
          <w:p w14:paraId="4E66E4C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c452eea8dd71c313,   8e02f8125918e99e,   39215978c940fd79,   25f21d1bdf054831,</w:t>
            </w:r>
          </w:p>
          <w:p w14:paraId="5C6338A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c20a9395685a7025,   dd6365792bb1abef,   125df441d2754dca,   dbd6e2aff45ecb18,</w:t>
            </w:r>
          </w:p>
          <w:p w14:paraId="6581256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dfdfae8e4373f6da,   1688661a8a235dfb,   c3b954b608849303,   aee1ab148f29049c,</w:t>
            </w:r>
          </w:p>
          <w:p w14:paraId="2684A5E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b641ea046ab6edbd,   6d8e0f2828ed8b79,   d91f2a45b2155795,   cc5e02d8fb2f8dd9,</w:t>
            </w:r>
          </w:p>
          <w:p w14:paraId="49DC6AD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93df6ad4c9be31e6,   28e1289241fa053f,   50e063b1bb10a099,   ac9e52ba78e087f1,</w:t>
            </w:r>
          </w:p>
          <w:p w14:paraId="27FB027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f565d25c7a00cc43,   464f8345383f2f4c,   90736b26f2d09957,   b3e21b3708aa6845,</w:t>
            </w:r>
          </w:p>
          <w:p w14:paraId="639937B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72eb68fd72d9ce1d,   8a9461242ed2cb52,   957b3236146a42c2,   98e760173e1355ba,</w:t>
            </w:r>
          </w:p>
          <w:p w14:paraId="07FC183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77b0f5a10d1cd3cb,   050c83efa67a8178,   33e9a2b194f84dc8,   3122e6e3fcddde1b,</w:t>
            </w:r>
          </w:p>
          <w:p w14:paraId="6D39C58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7be5d8556a5ba294,   5a25563d13112e89,   b5a56d398a047f3b,   e929615a1be3b634,</w:t>
            </w:r>
          </w:p>
          <w:p w14:paraId="5C5CAEA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8e90d6230dcda3ce,   af2f1b1060f86c8e,   9c546c241715724a,   cf67c958d0be22f9,</w:t>
            </w:r>
          </w:p>
          <w:p w14:paraId="6AA617C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441eb537500f19b6,   c38b2179dd51edfa,   094d44783f197eff,   cd9d29910f583f97,</w:t>
            </w:r>
          </w:p>
          <w:p w14:paraId="00EC4EC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b23d6dc96a35a1ca,   36a6980f5a4f4565,   e7b47086ee1b3c22,   8704da4a914b0c4b,</w:t>
            </w:r>
          </w:p>
          <w:p w14:paraId="04979F7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f31bf79141cceaf5,   3517dbf91c33c0b9,   1766dbc1a46dc177,   d79c284bf5a90b2b,</w:t>
            </w:r>
          </w:p>
          <w:p w14:paraId="47CE147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76122b7651134f26,   d6ac59a768544eb5,   b643a5106654a514,   518ebf8dccc46f50,</w:t>
            </w:r>
          </w:p>
          <w:p w14:paraId="47F3017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f2150a73bd215f24,   ec5df8068267c837,   77b703dd234a2586,   0357687535c8e5e3,</w:t>
            </w:r>
          </w:p>
          <w:p w14:paraId="508BCE4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7b847de4d0a20a43,   ea4b7e31d8971724,   453630581ffd0125,   d4b7c97f1d6cffbb,</w:t>
            </w:r>
          </w:p>
          <w:p w14:paraId="1E746AE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587b00b79e5ca0e9,   73b7fa324fbeab4c,   7472182ca3ec3d5f,   a6859d37b7527007,</w:t>
            </w:r>
          </w:p>
          <w:p w14:paraId="7336113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246b5bd347de2e4c,   fd92a7fd8d27e877,   013778b257f87f48,   0686ffe5121003c6,</w:t>
            </w:r>
          </w:p>
          <w:p w14:paraId="7C3F10A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782bc402e82da811,   4954bf20aaf69708,   67406280079335a3,   53f8dd8e24840ac5,</w:t>
            </w:r>
          </w:p>
          <w:p w14:paraId="1A6F580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023aa069b3b422a8,   2ae240ff278e05d3,   66baa6a4ddf0a1f2,   b73d8b673db9369d,</w:t>
            </w:r>
          </w:p>
          <w:p w14:paraId="3C919BC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93395c379170c2c6,   8b2f597077d7488c,   156eeb2db124e3f9,   28a3e3b8317938b1,</w:t>
            </w:r>
          </w:p>
          <w:p w14:paraId="3912E05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f2c654a0c246828c,   a8d428ee589bee0c,   aefe6c4834526de5,   ef65cad2ac712069,</w:t>
            </w:r>
          </w:p>
          <w:p w14:paraId="24352D6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cdf23c2b82d0603e,   e27b0d5cc6b58160,   8ea641b637feb20e,   0dd10cdeef3b0680,</w:t>
            </w:r>
          </w:p>
          <w:p w14:paraId="271C241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d4b4846bbd0d6615,   0bec463aa0140cc3,   298d20ae9cfabe10,   55354c22af136a82,</w:t>
            </w:r>
          </w:p>
          <w:p w14:paraId="7DA20F8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807d0b366deb4318,   14d97e57b812480a,   0b474c2e2b0ed414,   5c980fcbb9dad4ed,</w:t>
            </w:r>
          </w:p>
          <w:p w14:paraId="4D3A813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66bec370882f9b39,   69aab7f0ceda1955,   781e7268a3a1a632,   6a38f067ae68904d,</w:t>
            </w:r>
          </w:p>
          <w:p w14:paraId="587BE66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bedc6f6a593f9fe6,   a8708d34670df1e0,   7a721c8724dec4ab,   076e68dd5c25e2b5,</w:t>
            </w:r>
          </w:p>
          <w:p w14:paraId="244406C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bc0b7d88fc56abf4,   ecf46365bbc8ff3c,   47b048830b1ef93a,   2897815557669acf,</w:t>
            </w:r>
          </w:p>
          <w:p w14:paraId="60C564B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ad59f968b9998826,   8227245277573c31,   58e856b6c94409d2,   8498d35807402eae,</w:t>
            </w:r>
          </w:p>
          <w:p w14:paraId="0FB6ECC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00df342149ad10bc,   6368811f38ec5135,   443c2e3ccde31e46,   21187dfe7f6597a3,</w:t>
            </w:r>
          </w:p>
          <w:p w14:paraId="77A6254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a1ada8ff5a5067b2,   042deafbd02963fa,   06672fd8c5914389,   90ce882e5841230e,</w:t>
            </w:r>
          </w:p>
          <w:p w14:paraId="3BF1A56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ce7d554d8ee23948,   dc38b8b89c2bacbe,   98ab98847bfbd3b0,   9fb525ae3e1c0b6e,</w:t>
            </w:r>
          </w:p>
          <w:p w14:paraId="4062733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a2c0ed09746df44c,   1104d333333b0a7b,   87b9414c512bbd3a,   86fd037bf45cd66c,</w:t>
            </w:r>
          </w:p>
          <w:p w14:paraId="1BEC1F2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865eb2b9b6d4056d,   15a5597bdf19fc9e,   66f38c13df8ccdc7,   5187c4ad3ae2fcc2,</w:t>
            </w:r>
          </w:p>
          <w:p w14:paraId="4C73671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0feb7f45c79f2557,   86dd39f13778d49a,   5b364b3db4bbee2a,   cd1997cbb6bf65ba,</w:t>
            </w:r>
          </w:p>
          <w:p w14:paraId="0246D45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397404f071bedf89,   cb6c1113f3e4408a,   2aa0ebe07ad17d26,   40f7f1c4126f0ba8,</w:t>
            </w:r>
          </w:p>
          <w:p w14:paraId="724CF88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ebc2a5c36c9a61eb,   25029c285c5bae44,   4c4d0597e80dc254,   121f9e54ba42e183,</w:t>
            </w:r>
          </w:p>
          <w:p w14:paraId="0DE7349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ec672c0589526f79,   e9ae8774cac021ee,   cd292a381407e2c4,   c72502fa0708c10d,</w:t>
            </w:r>
          </w:p>
          <w:p w14:paraId="79D9D58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8d2cd20435890a22,   357454e01a5e6cde,   2ea38865e2839a53,   0689d45f0f8b9505,</w:t>
            </w:r>
          </w:p>
          <w:p w14:paraId="34E1973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294fa3cf2adeb853,   a28d6776141e0c09,   cb78933675c27929,   e3c9783b65f01c34,</w:t>
            </w:r>
          </w:p>
          <w:p w14:paraId="4D73573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c0240db4206d3304,   48ac65db64945c77,   7974fa8279e72eb8,   fa1f9c157e492556,</w:t>
            </w:r>
          </w:p>
          <w:p w14:paraId="5CE606A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d3556941a3e72aa8,   6c2068bf7723d2b9,   b0158444a3509094,   cc252d7bfa44b672,</w:t>
            </w:r>
          </w:p>
          <w:p w14:paraId="7F9A833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7f40688cd2c78033,   83df75e9f4c86560,   2d1133977640fd86,   beee4ceb10c6b711,</w:t>
            </w:r>
          </w:p>
          <w:p w14:paraId="65A9D96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dfcb69aedc781ac4,   b838b2ee80703417,   9ef7cf31dcd1431c,   b2385bed72883430,</w:t>
            </w:r>
          </w:p>
          <w:p w14:paraId="40065C9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fb1095328edc4e89,   93d7a8842f631433,   2ce74bcbe6541ebb,   b132f1aaebd3e50d,</w:t>
            </w:r>
          </w:p>
          <w:p w14:paraId="4F1B300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18b84de89ef8cd67,   37a9bf0af28acf3f,   44cc8f6b608b5811,   8862a03b6a931ae7,</w:t>
            </w:r>
          </w:p>
          <w:p w14:paraId="610F2DB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0de2f4130612fe46,   e0a71007dffa08b4,   7ae58ff88f5c58d8,   4624daf6d340cab8,</w:t>
            </w:r>
          </w:p>
          <w:p w14:paraId="1E5A0B9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1f24e5b9b34990d9,   6005bcea1227616d,   4a0383c55d42634f,   aaf53b3956fb1165,</w:t>
            </w:r>
          </w:p>
          <w:p w14:paraId="7F7B839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b5c8c244cc077a87,   4b0b6cbc769f8745,   e72416d0e40b8749,   455def5ab2af9f37,</w:t>
            </w:r>
          </w:p>
          <w:p w14:paraId="4073E24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eeb84fc0689e81b1,   8c12769af7be6188,   e8ef7554f5a962c6,   4c893c56f57722e8,</w:t>
            </w:r>
          </w:p>
          <w:p w14:paraId="38BC1D5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a79105551799970b,   82f49b8ca1a9cbf2,   6574b79f426a7fd1,   a5b2176c150c445f,</w:t>
            </w:r>
          </w:p>
          <w:p w14:paraId="23BEC69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7b17a3b4543ca237,   123c4bde269add8f,   eb5ddb480f0f8812,   b35874e4d7866d0a,</w:t>
            </w:r>
          </w:p>
          <w:p w14:paraId="68D5278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e674872a62787e9f,   b472d781eb70c749,   5b8e152edbbd4a16,   593836c5b66982d7,</w:t>
            </w:r>
          </w:p>
          <w:p w14:paraId="545976D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ac59f027234f19a5,   acebce21fa62750f,   b632fb0b9fa367f8,   aa362098c0e6769d,</w:t>
            </w:r>
          </w:p>
          <w:p w14:paraId="07314DC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a674b020ff1b01c5,   78b7db192e570767,   d4fc1458b030cda3,   0411921dfdeba6e2,</w:t>
            </w:r>
          </w:p>
          <w:p w14:paraId="0980C6A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733ec6b0ab53fb83,   2fafdedd9f5772d3,   442eb1f185d112f8,   63f36aff321a1442,</w:t>
            </w:r>
          </w:p>
          <w:p w14:paraId="2C527AF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80b354cd72f0ae6c,   5d03502aaad66436,   490cc90c88f9ebe6,   1b25caaa7664dcdc,</w:t>
            </w:r>
          </w:p>
          <w:p w14:paraId="7345393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c50fe78c63d0161e,   963fe5a49fb8e20b,   5b0b84614796e464,   ac25370d351a8bdc,</w:t>
            </w:r>
          </w:p>
          <w:p w14:paraId="41AFDB4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402c6c18afa410eb,   beaca628d7a2b1f6,   35cbb95077aea42c,   ba34e895ad86d91a,</w:t>
            </w:r>
          </w:p>
          <w:p w14:paraId="127B06F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8e4d6a5a81cf6ebf,   31aaca9b0c281620,   f04c664d0ab191b9,   fb81df27a84b1ebe,</w:t>
            </w:r>
          </w:p>
          <w:p w14:paraId="14C7B82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bbf644fa477af0ab,   2410ffdb2a1368c8,   e4b42e4a2335bf27,   69e9098bf3841cc7,</w:t>
            </w:r>
          </w:p>
          <w:p w14:paraId="4CEFA7D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67a89a172f62f7c9,   c79006ae2abe66c0,   7e11931546535120,   8e710e83b15c591c,</w:t>
            </w:r>
          </w:p>
          <w:p w14:paraId="210806B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40c6611596b26f10,   1d37753fe640837d,   ac618576a48d90e4,   00c898fccbe3b48e,</w:t>
            </w:r>
          </w:p>
          <w:p w14:paraId="4BF6086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f0003535a3b71627,   a901f74aab116739,   d602e44443b3ad40,   36ef31e3fa1fd489,</w:t>
            </w:r>
          </w:p>
          <w:p w14:paraId="38ADF9B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15d1d8aa33095708,   629dc467af771a65,   11b58e7d9c96aea0,   b3f15ca2dbcec0ba,</w:t>
            </w:r>
          </w:p>
          <w:p w14:paraId="0550C8B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e3c96d7ede8009cc,   73aa639879bf3134,   0840bc4d378bdf65,   528f618758762e13,</w:t>
            </w:r>
          </w:p>
          <w:p w14:paraId="07306D3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c2fbaeae6dc482f1,   2a35d40c43ab7735,   fe3b7467ca6c80c0,   81656ebb679ff482,</w:t>
            </w:r>
          </w:p>
          <w:p w14:paraId="67DAD04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2fc3be7dc31082b9,   19107cc4fca7583f,   39e68264f3c04c28,   954ae5de93476452,</w:t>
            </w:r>
          </w:p>
          <w:p w14:paraId="507583A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3c8238792b250555,   5c729a77ae4ae826,   2a0601ed7c8e395a,   b4a190b6ccff5e26,</w:t>
            </w:r>
          </w:p>
          <w:p w14:paraId="474825D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85c0358a64806c3e,   5616e7907f358e56,   d1c9f5b9f704a21b,   1fdafd9659af7154,</w:t>
            </w:r>
          </w:p>
          <w:p w14:paraId="35E054D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d3ff950ff27af734,   5fa6ded5cbd61653,   7da4729b2c2fd255,   4b8f8a0dec4da1cf,</w:t>
            </w:r>
          </w:p>
          <w:p w14:paraId="7A247F1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6c711244ecec933b,   0aedc1cf588b6374,   ad2cea1bcfc82f82,   be5b6522baa81940,</w:t>
            </w:r>
          </w:p>
          <w:p w14:paraId="652DA41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69826ca08e4d98d6,   60631d25094c8f28,   cc0843c1283a86e4,   9274ba5d19b7edb1,</w:t>
            </w:r>
          </w:p>
          <w:p w14:paraId="22FE2DC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b804e86c95b02a0f,   04d715a761582dc3,   e376e161466ff922,   eaed563d11c26866,</w:t>
            </w:r>
          </w:p>
          <w:p w14:paraId="0C2EF01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fb8b071e7031a8d2,   c03b06373d9ebb0e,   713936e4628ba8c0,   df7221211c4db156,</w:t>
            </w:r>
          </w:p>
          <w:p w14:paraId="7FBCFF5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d53cff7311fdd34d,   223727e0b587276c,   913cd010e7e9180a,   10fca0963b8160e6,</w:t>
            </w:r>
          </w:p>
          <w:p w14:paraId="109D734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1b09d9b66e280b5d,   53b3283a89c79fa9,   30cc7f85111a8d08,   9d66335caaf2e608,</w:t>
            </w:r>
          </w:p>
          <w:p w14:paraId="035CDC4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534be63dcbcc35ce,   aa7b6882ae6da2fc,   1b5665fbcf933c87,   217de8aa3e053362,</w:t>
            </w:r>
          </w:p>
          <w:p w14:paraId="1C7BC6C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76124eaeabcd1b9e,   7f2d98886e998e02,   13b79eaedb0ed596,   6cb6fcf384ef6bea,</w:t>
            </w:r>
          </w:p>
          <w:p w14:paraId="53853CC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ff2625c81ac63c2a,   b260c49b1fe2de43,   ed826c7a0b50be9a,   b6f6892fac278a7b,</w:t>
            </w:r>
          </w:p>
          <w:p w14:paraId="39793D2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63c52fba61ef1483,   b886653a04286f73,   39b295bdef9ed18e,   2f77d0bd6865cf0c,</w:t>
            </w:r>
          </w:p>
          <w:p w14:paraId="7B2C47C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df68614333333754,   f8008d71265fc4bc,   9cbcd2cbdd6e997f,   501837248ea200e9,</w:t>
            </w:r>
          </w:p>
          <w:p w14:paraId="6CCB719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636d5ff187359bd2,   7eda4b696c85a14e,   ebe4063b9d587fb0,   ecaa554307503baa,</w:t>
            </w:r>
          </w:p>
          <w:p w14:paraId="53D294D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a46161e40da76bce,   3cd96367dda29707,   a7e22bbb54dd71dc,   b9d3b001436c87d5,</w:t>
            </w:r>
          </w:p>
          <w:p w14:paraId="50A4B8D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d0c5fdba81a7f4d4,   d3657739deeca9d5,   5130470cab55c16c,   b0b9a6889da33cf3,</w:t>
            </w:r>
          </w:p>
          <w:p w14:paraId="5A5528C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979a2a43712a9ffd,   b0a9c4943b03aedf,   fea555576fa7c215,   2f04598564ec0443,</w:t>
            </w:r>
          </w:p>
          <w:p w14:paraId="1009B44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fc64eb619ddbd04b,   51d77805a317c6be,   d2fdbf7f22a78bc7,   36101dcb7ac22b48,</w:t>
            </w:r>
          </w:p>
          <w:p w14:paraId="5F56EAA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bd95a94d1672274f,   7c0c06c5cb5f3b93,   2c3688524474a522,   f57b0533b0530fc9,</w:t>
            </w:r>
          </w:p>
          <w:p w14:paraId="2474EC1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b2d93d322ba9c222,   9344f0565e6a9954,   dd1bf37eedd6b0c3,   aba186d2d026bdb1,</w:t>
            </w:r>
          </w:p>
          <w:p w14:paraId="3492565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81dc31a280407475,   d44d6fae39a33288,   466bff351a973a34,   36371b6d6a338b7c,</w:t>
            </w:r>
          </w:p>
          <w:p w14:paraId="6D0750F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c7adb45d8964d55e,   9de1b65c4dd7e137,   09a894cbabd694a5,   0b615351ed4ee301,</w:t>
            </w:r>
          </w:p>
          <w:p w14:paraId="4CB9521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5593cdddb4d1b733,   24b7ecac43f032ea,   7ead807ba911df91,   0d4a51885065965e,</w:t>
            </w:r>
          </w:p>
          <w:p w14:paraId="7C8F380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c66db451888626e5,   ddd02595b26dc32e,   f4b7c62ac44b9f7e,   93bfd9018d3c0bb2,</w:t>
            </w:r>
          </w:p>
          <w:p w14:paraId="1D66936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4bef6e1f4a573911,   23d82eb1e9f73619,   c0cfbbca576a8b65,   15fb7fef7868895c,</w:t>
            </w:r>
          </w:p>
          <w:p w14:paraId="0330DAD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4361af0610cc9d30,   025d38b2d10e8ec4,   46bf2ba558878223,   e186a89204687825,</w:t>
            </w:r>
          </w:p>
          <w:p w14:paraId="044915F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82998a6aeca16888,   9a429ce54baef8ae,   5798d6c5f7307588,   e9b6c2fa5ec7aba6,</w:t>
            </w:r>
          </w:p>
          <w:p w14:paraId="02DCA21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1f3710ae24e95260,   4d5a9bf70d726735,   a7b80ebef5c1b5f9,   fff40e501e01ea50,</w:t>
            </w:r>
          </w:p>
          <w:p w14:paraId="6543126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f3acd9bfdce2b656,   b22b246137556957,   f44732d2b3096850,   3d9ad35dae27838d,</w:t>
            </w:r>
          </w:p>
          <w:p w14:paraId="5925E3F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34756a33df598952,   3a7ec60b40d0cff7,   4fa70bd575c21497,   166540f70ae84f67,</w:t>
            </w:r>
          </w:p>
          <w:p w14:paraId="1DA88AC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c2aa67aa10d5ae00,   b06c367fe9225fee,   70d733dc026b324e,   5874051c1dd2804e,</w:t>
            </w:r>
          </w:p>
          <w:p w14:paraId="65E09F4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7a8b2c111e2d1524,   35f8a4c346b53812,   051f5c38183b03c7,   6f32d6328c40c55d,</w:t>
            </w:r>
          </w:p>
          <w:p w14:paraId="754C30D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73dfc274e6724888,   7fa7bdc369e599eb,   d32785601137fbf6,   1a665f85c8956f97,</w:t>
            </w:r>
          </w:p>
          <w:p w14:paraId="06FAF9E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a74d2179cef969c7,   eac50dcada23bc74,   b32ee4c7fb478aac,   9f589a80e14fbda9,</w:t>
            </w:r>
          </w:p>
          <w:p w14:paraId="6552038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1ff7928594aa8c5a,   92d3a4c85c1ce695,   122d6b65a20d3e00,   9b3adc904d3a6a22,</w:t>
            </w:r>
          </w:p>
          <w:p w14:paraId="165E78D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665733662d6ae4b8,   3ebf434ab4ec8eb1,   c9a6832ee963a0c0,   4b1a49655552dd5a,</w:t>
            </w:r>
          </w:p>
          <w:p w14:paraId="414E69F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9cd3dd87a4902115,   404ebad2c12dcdb6,   8958a9f95ec32a66,   579c0eed91227e14,</w:t>
            </w:r>
          </w:p>
          <w:p w14:paraId="7843A90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d1b4674946dd97d6,   5cc81211f9cd7878,   7af95d8cd9f0a828,   a53396112dee5af5,</w:t>
            </w:r>
          </w:p>
          <w:p w14:paraId="56B8674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7a56ff9d948c6746,   f0bb8a00a3548da0,   3f2db94358453faa,   845bcda08c4e16b9,</w:t>
            </w:r>
          </w:p>
          <w:p w14:paraId="7B5E103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bb90ba18c85b596d,   7fe7c0e7e96c4793,   16e735cc16180b69,   fc7f102e8342e760,</w:t>
            </w:r>
          </w:p>
          <w:p w14:paraId="62A1D60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3e6e8e6546d3cd22,   528ce840dd3b454d,   4d521bfabd727b28,   034cb46dbccdb220,</w:t>
            </w:r>
          </w:p>
          <w:p w14:paraId="759C39F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c17647cb86129a7e,   e831cba5e87e1683,   7be0096ddcc3c45b,   2128220878a8b882,</w:t>
            </w:r>
          </w:p>
          <w:p w14:paraId="05694CE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c47892e4e5a91c4b,   86c8020c34b7f160,   b61ee78705a3e2cc,   44756b6fc3047b76,</w:t>
            </w:r>
          </w:p>
          <w:p w14:paraId="33B89B3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abff29c6561f65a2,   b43784e135708cf2,   c578510a1fda8b84,   31693314360b7730,</w:t>
            </w:r>
          </w:p>
          <w:p w14:paraId="4C27E15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e6069c2c869ed8c1,   9ed8c20b7402dfcc,   17ce5a1bb21e3635,   379c7419d9234b7a,</w:t>
            </w:r>
          </w:p>
          <w:p w14:paraId="30FC248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b08549107fa2233b,   c741b6132354cd4f,   de922cc6588648e8,   5caf0f3f71de3603,</w:t>
            </w:r>
          </w:p>
          <w:p w14:paraId="54119CF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1481cd32c2fe3ade,   5a928e3d604391ee,   96f6f30a227108f8,   af021fcaa3c3e939,</w:t>
            </w:r>
          </w:p>
          <w:p w14:paraId="42C0893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d1ce49e7e37d5434,   76c8c96e8e937ec8,   d04322c653f2e7dd,   9a9c370a10909c5e,</w:t>
            </w:r>
          </w:p>
          <w:p w14:paraId="6F5D3E7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f6e0741f9d494e53,   63f59a4a9ba110cc,   f58fc8e7ca709926,   563347fdfa28d2b0,</w:t>
            </w:r>
          </w:p>
          <w:p w14:paraId="6731AD7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f015f4bbdb4a959e,   20bc522680bc9c8f,   781aebc9d4bdd45f,   646d44f1248e40ae,</w:t>
            </w:r>
          </w:p>
          <w:p w14:paraId="77D7EF5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226fd98b496801f7,   3c15e1c9aff8e165,   277a00daeda049dd,   f8d000b4485ab7b9,</w:t>
            </w:r>
          </w:p>
          <w:p w14:paraId="3206B3C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6a0d02912090e24a,   40915fc3a674132d,   761c744cb992ff56,   aaebe4b5a4eea0c5,</w:t>
            </w:r>
          </w:p>
          <w:p w14:paraId="462BAFD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a5cbc3bc38ecdf12,   de954ded9a0aeb90,   5efb0380ab2c6ba3,   e6aa447d6f992bc4,</w:t>
            </w:r>
          </w:p>
          <w:p w14:paraId="150576B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8261f9f1c2d79258,   ebb29938c896b235,   9a8e3762d6f8831f,   72879416fa7cdefe,</w:t>
            </w:r>
          </w:p>
          <w:p w14:paraId="0DA8196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df4c780a33703239,   e61b8b5f4453792c,   62b153818922a5ab,   bc172e997b1643ca,</w:t>
            </w:r>
          </w:p>
          <w:p w14:paraId="04E2825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8d293b5236eab6db,   3ebc49efa7e2077f,   2c1b4e4f9af4bd26,   612b63b792177e90,</w:t>
            </w:r>
          </w:p>
          <w:p w14:paraId="00AF373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20f39abf21d9c2b1,   054ca412e37e8c55,   de8d92b38d40c71b,   e437f675df0fa545,</w:t>
            </w:r>
          </w:p>
          <w:p w14:paraId="5CE6439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c6b1e7e4bb24b0d9,   82c2165a4dbab759,   b0a9e0ed4cb5f42b,   e55fc7b885fea9c5,</w:t>
            </w:r>
          </w:p>
          <w:p w14:paraId="08BC1FC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668238dfee0880ff,   40ab3fe91cf8069c,   2417e604968dad50,   a87b8faf60ea35d8,</w:t>
            </w:r>
          </w:p>
          <w:p w14:paraId="341BB00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cd7e691520c403bd,   c3d6564fa40b6447,   b6e08993f083febc,   2e82660f48e19229,</w:t>
            </w:r>
          </w:p>
          <w:p w14:paraId="253D69E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7c257e34a04f7509,   2a7c85af21b1844e,   d9525809ffb0daf8,   42a5b2f514b17097,</w:t>
            </w:r>
          </w:p>
          <w:p w14:paraId="401520A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46e7e266c3622f20,   41661f2d04a56209,   1d419e4e7c7e0bc6,   27674d0d1d776d5c,</w:t>
            </w:r>
          </w:p>
          <w:p w14:paraId="0591AC8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482aa946b90b5c83,   9595196d89f5f1b4,   4e073ecc9ebdebc6,   38eac0852d927ea1,</w:t>
            </w:r>
          </w:p>
          <w:p w14:paraId="4094DAC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d7b1fa8542f421f4,   a4ddfd3477bd86b1,   15accfaaaef36da5,   85da89e4aa7b1281,</w:t>
            </w:r>
          </w:p>
          <w:p w14:paraId="2999404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1cd3861def529383,   2e5ffd8cb7a15d21,   9104b950839e9d32,   7f2a84eda87091fe,</w:t>
            </w:r>
          </w:p>
          <w:p w14:paraId="7743008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c8e187f6aee7d715,   6d0e1bfa6b84fa25,   171bfbe04b2bb022,   4d198e023b2a4f8a,</w:t>
            </w:r>
          </w:p>
          <w:p w14:paraId="607787F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f7ef7dd4765f4acb,   27fe1a27cf586726,   e7677c5ecd3d9093,   f24627782494fe7d,</w:t>
            </w:r>
          </w:p>
          <w:p w14:paraId="64A7072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ce1fa0b93725cbaf,   b26f40b38c2c6bb8,   808f708419eae480,   b2ffd22350612817,</w:t>
            </w:r>
          </w:p>
          <w:p w14:paraId="76CB7FB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da6c65f6ffdef269,   13fab80409d19b69,   fc60fe82257fd11c,   c36b253618c7242f,</w:t>
            </w:r>
          </w:p>
          <w:p w14:paraId="77EFBA6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bfe7c3af164f18a0,   e153ac1be6fb702b,   64d8f7cab4b6e70b,   bca94fdec95bffb8,</w:t>
            </w:r>
          </w:p>
          <w:p w14:paraId="42CE749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207a18cc6cef1bb4,   39eaa6331ceb8243,   7f728054d1640a9e,   be4c6909fe5d845a,</w:t>
            </w:r>
          </w:p>
          <w:p w14:paraId="055C35E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292c666747a86fc7,   9d506aad0edab0d6,   7789fc568b6d02e0,   5bd18917e1437c3f,</w:t>
            </w:r>
          </w:p>
          <w:p w14:paraId="3D8C9F5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15d90d2682028966,   e951001d14ad931a,   a80550861003c51a,   efc7672d4b56f11d,</w:t>
            </w:r>
          </w:p>
          <w:p w14:paraId="56CA47F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661bb647b57f8b6a,   898d66674e8b800d,   64fe317f95b27c1b,   fa9bb02887b5f092,</w:t>
            </w:r>
          </w:p>
          <w:p w14:paraId="29389E4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bfba75bb26761853,   70e299d05192ed50,   800d78fb10313959,   c2dba6a291d46986,</w:t>
            </w:r>
          </w:p>
          <w:p w14:paraId="7C1C32A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ff995b2a461d0381,   dc4de59b9f460080,   1b40d9c063e406a3,   1c4fb67b441d8bee,</w:t>
            </w:r>
          </w:p>
          <w:p w14:paraId="60D000F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b2351a50636cbdbd,   0725a05b8cd12c77,   561cb27f59939180,   65ccfed974e761f8,</w:t>
            </w:r>
          </w:p>
          <w:p w14:paraId="26C2DF5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f47e0e27e460d084,   71c561a586141c3c,   75bd201bf9e9a316,   f9e0a9fdd33f8c28,</w:t>
            </w:r>
          </w:p>
          <w:p w14:paraId="1CFE3ED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dcc079e7149386e8,   3d0ffc1a2b27da09,   d562f2e21d26025e,   e46348577607ba47,</w:t>
            </w:r>
          </w:p>
          <w:p w14:paraId="60BD366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09c142c46a237242,   ecaebc3d4f03d317,   a0134784e2f05358,   157e54c7151269dd,</w:t>
            </w:r>
          </w:p>
          <w:p w14:paraId="55DC58F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cca3676d90651eea,   bc6f5da1f750de8c,   83cccec950faf359,   0ff9b349b6289b06,</w:t>
            </w:r>
          </w:p>
          <w:p w14:paraId="014DF63E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2819587bd0edbb8d,   178898df8ab27221,   74264a1fc236ad92,   511bd6368bab5939,</w:t>
            </w:r>
          </w:p>
          <w:p w14:paraId="26EC5B5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64d3c5e26a74f0dd,   1c6ea3c47f60742b,   a27424ea37ee3fd7,   e8f8f94db7db13e7,</w:t>
            </w:r>
          </w:p>
          <w:p w14:paraId="54785ED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513f5009450d5f0e,   3a280208657e75c1,   cc6058bb2d588eeb,   b5a812023d286155,</w:t>
            </w:r>
          </w:p>
          <w:p w14:paraId="28DB1B5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585a2934ec0c6f01,   b115b369cf9e478f,   7d21229e46d160b5,   049ebd926d99500d,</w:t>
            </w:r>
          </w:p>
          <w:p w14:paraId="78B571E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f983ea626257794d,   90fd6835523bd0d6,   3f6cd7f64cfaa47e,   79c6c0d3832eac02,</w:t>
            </w:r>
          </w:p>
          <w:p w14:paraId="63DEE6A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d98273e40476da12,   26fa41ee66905e18,   c105da7c5d0c77c9,   cf496a0a436cca9f,</w:t>
            </w:r>
          </w:p>
          <w:p w14:paraId="7943A91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63a57101ad871c0d,   0e4fbf364a317bfa,   4b2822c381b7456b,   9ff1a0307f8ad4ab,</w:t>
            </w:r>
          </w:p>
          <w:p w14:paraId="33BB1DC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85fe758f115572e8,   e094d82892a2c5a2,   2c57c5a5697a7949,   fa21ba532ebf62eb,</w:t>
            </w:r>
          </w:p>
          <w:p w14:paraId="2C71C17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b00ba55b6c7d4d0e,   90855b8304057e4c,   e8b49a7f4087129b,   185f5336252f3d9c,</w:t>
            </w:r>
          </w:p>
          <w:p w14:paraId="2316F2B4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2c47c54a6ade23b5,   34f21a6c8ba5a469,   b0dd4340109827db,   46a2fc844241a3a3,</w:t>
            </w:r>
          </w:p>
          <w:p w14:paraId="4269B76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d1db8eabd4caa4de,   8bb9df4b9d5981cd,   e306983016f4836c,   b82e50b73f8dee56,</w:t>
            </w:r>
          </w:p>
          <w:p w14:paraId="6CAD1C3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0956b3dfe4118f34,   5a447adc46e73933,   b0cd9e3744265bf6,   eb8842ac81428881,</w:t>
            </w:r>
          </w:p>
          <w:p w14:paraId="481F6BB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f638c4e4f29d5051,   b356dbcf1496fe80,   165b4e03940ecef6,   b3b81e5fc6e54104,</w:t>
            </w:r>
          </w:p>
          <w:p w14:paraId="7874960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d6ce2dd39d2c719a,   579a6fdaaeee28a1,   f345afba7c8f0eb6,   66ea5fe904d1e377,</w:t>
            </w:r>
          </w:p>
          <w:p w14:paraId="2BABC9F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d51e15dfc5ac7280,   d2ccb2ce5269b4bf,   6169ba211e67ef16,   cf126fcc0f36bae3,</w:t>
            </w:r>
          </w:p>
          <w:p w14:paraId="786F7FF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ea0f2461c5e6e5d0,   e0a96775e0edd658,   b841c59c0ab042fa,   a10104d9d606e775,</w:t>
            </w:r>
          </w:p>
          <w:p w14:paraId="688CF6E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bd6f0b5a72791364,   288546d92f6c2e79,   90b65b5cd8f12497,   05c356dda93e03f7,</w:t>
            </w:r>
          </w:p>
          <w:p w14:paraId="02E8E38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47e8dd0930c5d3b3,   759747caf85133ca,   b5666f2c5fc49797,   7b82c3353c6915d8,</w:t>
            </w:r>
          </w:p>
          <w:p w14:paraId="3B6E2D5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466686f104d0e710,   25cb6885ee6448ef,   3da90e827166fa46,   d6f927e165b00398,</w:t>
            </w:r>
          </w:p>
          <w:p w14:paraId="0CCEB81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a2a2df24807efbf6,   2514a191aa719b97,   95e1efc7212ae1a5,   e8003ba5eae6c341,</w:t>
            </w:r>
          </w:p>
          <w:p w14:paraId="7178B4B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ed8f842d4b6907c8,   ae73e08eb37e07f9,   8178d83afdf4aaec,   db7c5fa2b739f33e,</w:t>
            </w:r>
          </w:p>
          <w:p w14:paraId="3EB92446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0c5a0ed68a8da284,   9708ca6f6a279767,   db5534953847189c,   d0a1fb8be8738767,</w:t>
            </w:r>
          </w:p>
          <w:p w14:paraId="5FB164F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59b3577ad1f62832,   59f57a2442217af4,   4b0988a802f7a1f7,   8dc150efc09ea76b,</w:t>
            </w:r>
          </w:p>
          <w:p w14:paraId="337B929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06324a68c8693497,   f32e811020b58005,   8ee9217f9fc08b78,   435a7de58c87dc29,</w:t>
            </w:r>
          </w:p>
          <w:p w14:paraId="26B3F83C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96b21a95cc490e7b,   8005caa31fa833f4,   041b99a1d8d95642,   e58377524f5ee053,</w:t>
            </w:r>
          </w:p>
          <w:p w14:paraId="6146EAE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e9764636480c8ebf,   c26c96fd8e51a434,   e243aca1797446a3,   a8cb01235a48e5f4,</w:t>
            </w:r>
          </w:p>
          <w:p w14:paraId="78AEFA0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628c40fd6347309f,   291f9d7a8f24006b,   d88f006ab390cb79,   19eae9b2b6feafde,</w:t>
            </w:r>
          </w:p>
          <w:p w14:paraId="6BBAFBB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3bb5c7da3908575b,   7611adbbe828152c,   17d805712d0d9b5a,   d197afc87be268ad,</w:t>
            </w:r>
          </w:p>
          <w:p w14:paraId="7F58852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1fd4dd570537dafb,   262365c5abde085e,   5b67a4a703090267,   868355e8f72e3983,</w:t>
            </w:r>
          </w:p>
          <w:p w14:paraId="01F9475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97f3d4b80b298d99,   6d0d1bde5dc7024e,   99dbefac3b948111,   16701ece2824b210,</w:t>
            </w:r>
          </w:p>
          <w:p w14:paraId="5332BF8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351b763da18ca919,   c4c7a2ae1c765247,   6d45e7127b34fd10,   4b0779a51d3fab89,</w:t>
            </w:r>
          </w:p>
          <w:p w14:paraId="5CEA7F9A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22a65f57cd1cc147,   bceee1945adc5425,   5aa47466f9b7907e,   e9531c40cc8d436d,</w:t>
            </w:r>
          </w:p>
          <w:p w14:paraId="2B2E147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ef741817cc2ffc54,   b660bd57ee57421f,   799b43ba1624f6cc,   05b72de6a68243dd,</w:t>
            </w:r>
          </w:p>
          <w:p w14:paraId="21D39A5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42181d03d6655a48,   de63ae2c9059dd15,   eeb4b8bfcb84d5a9,   e5d842c87ebbd45d,</w:t>
            </w:r>
          </w:p>
          <w:p w14:paraId="4DD5645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66f428e260ee08e2,   9dd260759b84dd3d,   37bccec3a21ea0df,   c185f4242285c7a4,</w:t>
            </w:r>
          </w:p>
          <w:p w14:paraId="0E76F177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f57aaeea46bef221,   e65dc80992eff20e,   af449e61c1aa5fe3,   b26fe90304fedb93,</w:t>
            </w:r>
          </w:p>
          <w:p w14:paraId="041A1AE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864f0133e9a894e3,   a4d6a8867f097a3a,   6e501b4a3c470d6d,   1da18ca79b8bf829,</w:t>
            </w:r>
          </w:p>
          <w:p w14:paraId="7885E98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40ae4e6d37b523b7,   2ce8e06fec98d55f,   4e5330de16d8a079,   ee828bbeba6938b9,</w:t>
            </w:r>
          </w:p>
          <w:p w14:paraId="445BC37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501fa2a7b9ee99bd,   1d71e0687cdc69e3,   8fafa50019b92304,   f5211fbe0326f402,</w:t>
            </w:r>
          </w:p>
          <w:p w14:paraId="0F65AE4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70548f2eda1d529e,   321d161c4d433792,   e810b7ccc072e5c3,   3a903f6729cef93d,</w:t>
            </w:r>
          </w:p>
          <w:p w14:paraId="4ADBA6A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edac5f1fe66c12ec,   ffda7a351a1ca4ed,   07b4a9f54072fdd1,   66d6762537cc59a8,</w:t>
            </w:r>
          </w:p>
          <w:p w14:paraId="6795D5E5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cbecb113bcb97c48,   bda1a9e2c1c313e3,   4ed33facb7b7669b,   1c38139893a85275,</w:t>
            </w:r>
          </w:p>
          <w:p w14:paraId="7A3BA1FB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2a00d3e09fa3d710,   e60a2e7108b87a22,   662a4b6ae969ebdc,   54ed0b8bcb927652,</w:t>
            </w:r>
          </w:p>
          <w:p w14:paraId="5CC21AAF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9b2c11ab57ce3feb,   10c43e452740be6f,   8904af05c34569f4,   706b46bb7a8055e4,</w:t>
            </w:r>
          </w:p>
          <w:p w14:paraId="1D869932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a8334b4e0c563259,   ab84f88b5125a3c2,   0c8f07c9e034a87f,   7d10a0fceea4eb99,</w:t>
            </w:r>
          </w:p>
          <w:p w14:paraId="4FAFE30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1d594a075ffda27f,   018e18ed95d5b9af,   9d24f447edd3616c,   068c3ce9ed9f244d,</w:t>
            </w:r>
          </w:p>
          <w:p w14:paraId="29A5C23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123cc7c1f09fe19c,   f84f63066e056adc,   0e2416263c776deb,   e9dbaf71b54ba67e,</w:t>
            </w:r>
          </w:p>
          <w:p w14:paraId="57195C3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0da46f72e5cbdf3c,   72d44a915eb7f0d3,   c6086bed20e4fdf7,   4f32dc3b8a1a858c,</w:t>
            </w:r>
          </w:p>
          <w:p w14:paraId="02F2F9A8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f272690df050e6df,   aded02c12409265b,   49f32ac6e3bece61,   9833dbc4d97aef8c,</w:t>
            </w:r>
          </w:p>
          <w:p w14:paraId="3E604F7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0aafa1841bb88857,   7f7691932adfaea8,   6f0b36473057d19b,   9f86b3250a5494e7,</w:t>
            </w:r>
          </w:p>
          <w:p w14:paraId="0FD4586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ac7ee7ad6eeee930,   1133e31fcd6b872c,   7e474b2387eeadfa,   730dfbe28d97165a,</w:t>
            </w:r>
          </w:p>
          <w:p w14:paraId="604F3FCD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5d17e11e51075210,   d11f31c95949fbcf,   1c748e61f62548f0,   5dd416d8a7c2e8f0,</w:t>
            </w:r>
          </w:p>
          <w:p w14:paraId="5B4F8F03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27bd891a38ebedf0,   c4a77c4f647e83a5,   73a047d62304d76a,   a2b34f78d2111c70,</w:t>
            </w:r>
          </w:p>
          <w:p w14:paraId="162E4361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43acddacbcafe3a9,   80fe6846d615dec4,   d4cd4ef7c8160db0,   6331c85481aa8381,</w:t>
            </w:r>
          </w:p>
        </w:tc>
      </w:tr>
      <w:tr w:rsidR="00193C37" w14:paraId="57E6D493" w14:textId="77777777">
        <w:tc>
          <w:tcPr>
            <w:tcW w:w="9242" w:type="dxa"/>
          </w:tcPr>
          <w:p w14:paraId="0E907BB7" w14:textId="77777777" w:rsidR="00193C37" w:rsidRDefault="00000000">
            <w:pPr>
              <w:widowControl/>
              <w:jc w:val="left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Encaps input</w:t>
            </w:r>
            <w:r>
              <w:rPr>
                <w:rFonts w:eastAsia="瀹嬩綋"/>
                <w:color w:val="000000"/>
                <w:kern w:val="0"/>
                <w:sz w:val="24"/>
                <w:lang w:bidi="ar"/>
              </w:rPr>
              <w:t>（</w:t>
            </w:r>
            <w:r>
              <w:rPr>
                <w:color w:val="000000"/>
                <w:kern w:val="0"/>
                <w:sz w:val="24"/>
                <w:lang w:bidi="ar"/>
              </w:rPr>
              <w:t>pk</w:t>
            </w:r>
            <w:r>
              <w:rPr>
                <w:rFonts w:eastAsia="瀹嬩綋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color w:val="000000"/>
                <w:kern w:val="0"/>
                <w:sz w:val="24"/>
                <w:lang w:bidi="ar"/>
              </w:rPr>
              <w:t>u</w:t>
            </w:r>
            <w:r>
              <w:rPr>
                <w:rFonts w:eastAsia="瀹嬩綋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color w:val="000000"/>
                <w:kern w:val="0"/>
                <w:sz w:val="24"/>
                <w:lang w:bidi="ar"/>
              </w:rPr>
              <w:t>salt</w:t>
            </w:r>
            <w:r>
              <w:rPr>
                <w:rFonts w:eastAsia="瀹嬩綋"/>
                <w:color w:val="000000"/>
                <w:kern w:val="0"/>
                <w:sz w:val="24"/>
                <w:lang w:bidi="ar"/>
              </w:rPr>
              <w:t>）</w:t>
            </w:r>
          </w:p>
        </w:tc>
      </w:tr>
      <w:tr w:rsidR="00193C37" w14:paraId="1BE87356" w14:textId="77777777">
        <w:tc>
          <w:tcPr>
            <w:tcW w:w="9242" w:type="dxa"/>
          </w:tcPr>
          <w:p w14:paraId="4D75F4F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lastRenderedPageBreak/>
              <w:t>pk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见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Keygen output</w:t>
            </w:r>
          </w:p>
          <w:p w14:paraId="4143F20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//u</w:t>
            </w:r>
          </w:p>
          <w:p w14:paraId="66A92D9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ee716762c15e3b72</w:t>
            </w:r>
          </w:p>
          <w:p w14:paraId="0346F06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aa7650a63b9a5100</w:t>
            </w:r>
          </w:p>
          <w:p w14:paraId="538113C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40b03c0fe70475c0</w:t>
            </w:r>
          </w:p>
          <w:p w14:paraId="19E199C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//salt</w:t>
            </w:r>
          </w:p>
          <w:p w14:paraId="7ED482B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463bbc45a0ba5b79</w:t>
            </w:r>
          </w:p>
          <w:p w14:paraId="39A86FA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80dd46eef82fb062</w:t>
            </w:r>
          </w:p>
          <w:p w14:paraId="0DCFBE7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035077d042f306bb</w:t>
            </w:r>
          </w:p>
          <w:p w14:paraId="75CADDE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6391040e0dd965f1</w:t>
            </w:r>
          </w:p>
          <w:p w14:paraId="02AFDEB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fda9d183ca9fccb4</w:t>
            </w:r>
          </w:p>
          <w:p w14:paraId="3000707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8fc010b184ab0033</w:t>
            </w:r>
          </w:p>
        </w:tc>
      </w:tr>
      <w:tr w:rsidR="00193C37" w14:paraId="13AE072F" w14:textId="77777777">
        <w:tc>
          <w:tcPr>
            <w:tcW w:w="9242" w:type="dxa"/>
          </w:tcPr>
          <w:p w14:paraId="3F9D616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Encaps output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（</w:t>
            </w:r>
            <w:r>
              <w:rPr>
                <w:color w:val="000000"/>
                <w:kern w:val="0"/>
                <w:sz w:val="24"/>
                <w:lang w:bidi="ar"/>
              </w:rPr>
              <w:t>ss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color w:val="000000"/>
                <w:kern w:val="0"/>
                <w:sz w:val="24"/>
                <w:lang w:bidi="ar"/>
              </w:rPr>
              <w:t>ct=c1+c2+salt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）</w:t>
            </w:r>
          </w:p>
        </w:tc>
      </w:tr>
      <w:tr w:rsidR="00193C37" w14:paraId="00402347" w14:textId="77777777">
        <w:tc>
          <w:tcPr>
            <w:tcW w:w="9242" w:type="dxa"/>
          </w:tcPr>
          <w:p w14:paraId="16563EF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//ss</w:t>
            </w:r>
          </w:p>
          <w:p w14:paraId="05BB2A2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5b6e5a69a3d5f8e7</w:t>
            </w:r>
          </w:p>
          <w:p w14:paraId="784C12F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5eea3a6e95595ed0</w:t>
            </w:r>
          </w:p>
          <w:p w14:paraId="1981A6C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278da55b8b373142</w:t>
            </w:r>
          </w:p>
          <w:p w14:paraId="1DE776D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//c1(ct)</w:t>
            </w:r>
          </w:p>
          <w:p w14:paraId="53C79E9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5effc1c7a68772de,   82f3b2d91b1b2151,   39f6930b9b99a8ae,   3a18c17f65ac63a0,</w:t>
            </w:r>
          </w:p>
          <w:p w14:paraId="2C1C5B2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3f60c05e53ad5bed,   eed7c4fd20f40b7e,   57c6d5cf99461fef,   3a687c26fa39be01,</w:t>
            </w:r>
          </w:p>
          <w:p w14:paraId="56E0CB0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b91fb2f91251eb83,   bbcfb635720342dc,   8ec4f9fb1fe499f4,   8df6471ac5b3829b,</w:t>
            </w:r>
          </w:p>
          <w:p w14:paraId="08D943F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cccf2f9250a8b085,   857f51ba0b00256b,   ff43d2e9b25d0065,   0d2c500d9b8225a1,</w:t>
            </w:r>
          </w:p>
          <w:p w14:paraId="12119A6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094585c4d6edbb8c,   391303677ec53d4b,   0f8bbb2b04bb4e22,   af68524b36b0e9df,</w:t>
            </w:r>
          </w:p>
          <w:p w14:paraId="485D06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1bc70bd822e52f4b,   a320a8d50efa343f,   9165fa89bd6b914b,   5937f012b1d602c7,</w:t>
            </w:r>
          </w:p>
          <w:p w14:paraId="33E0BEE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583799743486f63c,   d95438d1fe309fa6,   361b18a74634db30,   d8388859195275ca,</w:t>
            </w:r>
          </w:p>
          <w:p w14:paraId="5009160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8a195e59b78906b1,   8427405962a714de,   1e3690539083a8e6,   7a7f214a48034497,</w:t>
            </w:r>
          </w:p>
          <w:p w14:paraId="079E465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389852c707fc6e38,   25279091016e6d35,   fa09f24a4b28d978,   1d2873bdc5761f25,</w:t>
            </w:r>
          </w:p>
          <w:p w14:paraId="5DFE060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547e868617d6e712,   ac9505645b724b88,   d3a48419f8074199,   ac8e95082dc7d5b0,</w:t>
            </w:r>
          </w:p>
          <w:p w14:paraId="7539DC6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48a28bd060910ef0,   9c36f61fbbb1c978,   9111c6c0520a2c46,   09649581cb20839d,</w:t>
            </w:r>
          </w:p>
          <w:p w14:paraId="47C985E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806518d436a86579,   1c477c5049f7fab0,   ca55602022d77316,   67ea6d0f6a005b06,</w:t>
            </w:r>
          </w:p>
          <w:p w14:paraId="1921EB9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47dcb03894808280,   27d9239c1ded3512,   435f9e55a4708512,   1625d658915561c9,</w:t>
            </w:r>
          </w:p>
          <w:p w14:paraId="455709E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dc49e45fabe0cfa3,   eb37f4e7c1454075,   ea74b46ec0983ab2,   b98dd17cc81f0450,</w:t>
            </w:r>
          </w:p>
          <w:p w14:paraId="372459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79de9ba0904b2c36,   8cf78fcc23b589ce,   0ea8fc56dc10e3d0,   1cfe0880b6f92130,</w:t>
            </w:r>
          </w:p>
          <w:p w14:paraId="089BE0D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e7c64072d851a7a6,   f9dfc702c85d9e2a,   e6983bdb78b5c64c,   cdb5ec79548e7a1c,</w:t>
            </w:r>
          </w:p>
          <w:p w14:paraId="5F0CC9C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e967d95f1b2c9833,   b05f06326f066790,   361bab8efcd46cd3,   78fc4279ced47787,</w:t>
            </w:r>
          </w:p>
          <w:p w14:paraId="08A6C4C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c374635b0a1db87a,   ee5ea32c01de3fc6,   2ed0b502e0100bd8,   2fd1b777f8c0acee,</w:t>
            </w:r>
          </w:p>
          <w:p w14:paraId="00D87B3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4434d5b23a4f52a0,   3ffcb5d9657e0fcc,   ef92ef045767fa53,   931776bb278a6b73,</w:t>
            </w:r>
          </w:p>
          <w:p w14:paraId="0BFC7E5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333d5bfd8c55e5be,   6c95e3c8177388a0,   c6e443d307f40467,   bb5af80b572c179a,</w:t>
            </w:r>
          </w:p>
          <w:p w14:paraId="7086DB3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bd978f3d2b053a5a,   b80248b980de06c3,   2e00d7bcd7337f5c,   d0e785e4f27fbae8,</w:t>
            </w:r>
          </w:p>
          <w:p w14:paraId="0095BB7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87689a141d6dd108,   d011d1509e39cd03,   ee5053f7da55c35d,   d633a4472e5bdbf7,</w:t>
            </w:r>
          </w:p>
          <w:p w14:paraId="0B46AA7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9c2b2a2b9dbe12fe,   b83549bebe2028d1,   3ab7c9467f875aaf,   b68bbf96016d32fc,</w:t>
            </w:r>
          </w:p>
          <w:p w14:paraId="31065AF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4d21391a3d490e8e,   972ba2329d8f0a8b,   311dfbc5aecaf0a1,   946b09d2ad0f1767,</w:t>
            </w:r>
          </w:p>
          <w:p w14:paraId="5BDCA2D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f1cc6992f867cc52,   03ba2344786608b0,   73a96a0b6c8943ac,   c7bf4dae16452af5,</w:t>
            </w:r>
          </w:p>
          <w:p w14:paraId="3A60D46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bff141c327e1e5df,   2f1312b46471620e,   6aee54a30db19706,   25e80400b58877e5,</w:t>
            </w:r>
          </w:p>
          <w:p w14:paraId="2FC1935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88bfdda94ae36c3a,   3bb7ea0003262f6b,   04130b084b30e48f,   5ef074b4a04fcbe1,</w:t>
            </w:r>
          </w:p>
          <w:p w14:paraId="303D55B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a570093256f7575e,   532c2793c1109059,   80c5bc1faf398b50,   d4b0d03b4f63249c,</w:t>
            </w:r>
          </w:p>
          <w:p w14:paraId="3C0EAF7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4390e8e9d0c2622f,   3ba8a0e79132706b,   3a86584ca4a3095c,   a6f6f747b178657b,</w:t>
            </w:r>
          </w:p>
          <w:p w14:paraId="1A6E3B7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05770c26395bbb3a,   a8d9dcfbcf6c32f8,   567ce5820cc49d90,   f0cfe52e83ef5afb,</w:t>
            </w:r>
          </w:p>
          <w:p w14:paraId="11EC899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1acc09a51303d0b3,   e2aee039d1129c54,   4f9c69c987a19e82,   471c16ef310bb8c3,</w:t>
            </w:r>
          </w:p>
          <w:p w14:paraId="3A6750A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e034fa8ecbe28dfc,   b1b5e56d983a9c02,   33d13dabb979a92f,   0b7f530af3b32958,</w:t>
            </w:r>
          </w:p>
          <w:p w14:paraId="288D041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1eba74038ed26099,   67e51ec8d4236c2b,   2a1c41c4b38ecbe6,   084c1ab7c38e84e9,</w:t>
            </w:r>
          </w:p>
          <w:p w14:paraId="44E374E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bad893d635d36b18,   b7d9f075d411b28b,   08385cc498bd155b,   3f88c0cdbf6babc2,</w:t>
            </w:r>
          </w:p>
          <w:p w14:paraId="650957E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3adbdeec957768de,   cd6b1cc023d384b0,   808179ad4daf819e,   e5f318283e8ef16b,</w:t>
            </w:r>
          </w:p>
          <w:p w14:paraId="327E0E6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4b37e504a0a989d2,   8dd41da309196012,   db0fa083c54c48ef,   3c07603809e08b37,</w:t>
            </w:r>
          </w:p>
          <w:p w14:paraId="28FBB5A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ec8b85ad0c6105ea,   d3ba35bafa6c58db,   47dcc5e5a2fb9a36,   963e0ddfe514158f,</w:t>
            </w:r>
          </w:p>
          <w:p w14:paraId="5B74838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1e188013fcc4085e,   5100dd20bfba6fd9,   628ada74161b95f4,   ee57bd42d9dc178a,</w:t>
            </w:r>
          </w:p>
          <w:p w14:paraId="1FE6FDA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332a0168a1ebbb5d,   cd407c6fa6b83784,   669ee565a8cfbcb4,   fe6cd6edd8aa7ac6,</w:t>
            </w:r>
          </w:p>
          <w:p w14:paraId="7B9CE1A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06ceb2f3e2fa1433,   e983755c0eb6c11c,   b99026bbe7ca9803,   2b15c866aba86230,</w:t>
            </w:r>
          </w:p>
          <w:p w14:paraId="4C8AA20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dc3a66f5650a46d3,   9b922f1f85e161d5,   6ca30b880752c4b5,   b02c65e3f965cb51,</w:t>
            </w:r>
          </w:p>
          <w:p w14:paraId="7D76F43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9eb8e37d01b0ab97,   e8178da2b4a1c319,   e14ad40a4a0d2c04,   da1a9e8d541105c5,</w:t>
            </w:r>
          </w:p>
          <w:p w14:paraId="578467C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450e94823286efd7,   cc16553132b51d3c,   484b6580866e7a5e,   90fefc30295bc207,</w:t>
            </w:r>
          </w:p>
          <w:p w14:paraId="0D8E305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a24264c8ecbf6e2d,   8fc627198bf74d91,   e319c71d5f72b4ea,   62530a9320c87668,</w:t>
            </w:r>
          </w:p>
          <w:p w14:paraId="22E0199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242040e9613f77b4,   7f9b077a43b12879,   2083c78491be67e9,   322ceb5747b88eb6,</w:t>
            </w:r>
          </w:p>
          <w:p w14:paraId="0A41CBD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1ff7d3af0c9a83fb,   c24477c9ac2a7314,   b2b969d279b155fa,   52e320e19beacf74,</w:t>
            </w:r>
          </w:p>
          <w:p w14:paraId="1935836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2598be402522131e,   2ec9b351ba8b4bc8,   cc2931be75fc7eab,   97f4e59a878b81a0,</w:t>
            </w:r>
          </w:p>
          <w:p w14:paraId="34FE8B7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7aecb4d6e728f044,   301ca55fe241fd65,   50220139850d6c16,   fc93dfd5f3c5df17,</w:t>
            </w:r>
          </w:p>
          <w:p w14:paraId="2438280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38695fc058477e3a,   85568dd99f9199b0,   edc9b4bb9ff7dc57,   cd334999f4a35639,</w:t>
            </w:r>
          </w:p>
          <w:p w14:paraId="19651E7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afa34d9bfcedaf5c,   c510556572d287fe,   8d07ac8e27821d42,   2573a01177471a5a,</w:t>
            </w:r>
          </w:p>
          <w:p w14:paraId="574E875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8591aa1f4a1d5725,   a20b82950624bf25,   c4897331c08d64e2,   5b739afbfa910de2,</w:t>
            </w:r>
          </w:p>
          <w:p w14:paraId="7AAB9CE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4150cce0da58f634,   80e429f7acfbb28e,   11f94bff9cd4d47a,   4ffbe40dceedf6d7,</w:t>
            </w:r>
          </w:p>
          <w:p w14:paraId="24AE300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c44f5a6b45befe71,   d7588c4240b4c6fb,   75baf5fa395d42c6,   df6a6f712150f3d4,</w:t>
            </w:r>
          </w:p>
          <w:p w14:paraId="4974DFF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69cf31e67415e41b,   24ee7647502b4593,   7d332312bff957ae,   e7b834695dde8cac,</w:t>
            </w:r>
          </w:p>
          <w:p w14:paraId="23C20B9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7db63d8edde306fd,   816e2edf7fb0ecd0,   caa9b0243de6ae55,   7cc0ca0c86ec08ec,</w:t>
            </w:r>
          </w:p>
          <w:p w14:paraId="66442E9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ac7db92575b29721,   53de01851a6b477b,   f214a0aefbf269e2,   87070434484f8521,</w:t>
            </w:r>
          </w:p>
          <w:p w14:paraId="60BB7B2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65a7e8f8027b85da,   ea2c91418821f0c9,   1b3afda8200e2524,   56037d84b5a887b3,</w:t>
            </w:r>
          </w:p>
          <w:p w14:paraId="137007B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d51c46c19cae2252,   8e06b383eb55071f,   4fc9c56899e7f2e9,   0b8cd27a398b9eff,</w:t>
            </w:r>
          </w:p>
          <w:p w14:paraId="4BE3F58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4d799d403023b5d0,   00e9bd94db01dd69,   c7b3f5a43c6dfd1e,   07e9487c448cd299,</w:t>
            </w:r>
          </w:p>
          <w:p w14:paraId="035023C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557b6a5b467ee2c3,   ac4f96438455cdb9,   edef3cbd80953100,   fd948e3dddc5cd87,</w:t>
            </w:r>
          </w:p>
          <w:p w14:paraId="34793E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215ed9f9d1320872,   b4d279a072218662,   5fa5f5dd2cdf9644,   860f5d1f67b41db9,</w:t>
            </w:r>
          </w:p>
          <w:p w14:paraId="2A707F7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e2a72f7c8bf0265e,   3cbdd1e777accd5e,   bdb664d07baa39ae,   39c76f88968972af,</w:t>
            </w:r>
          </w:p>
          <w:p w14:paraId="38D7CA6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50163a5b1d80d614,   5ad2fb78d2613743,   6834cf54328f5fb5,   24e304dbe29453da,</w:t>
            </w:r>
          </w:p>
          <w:p w14:paraId="497BE1A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3189e4db824943e9,   7db07db2aec38ffc,   981009c14b3558a6,   09a7cfe122ee4b25,</w:t>
            </w:r>
          </w:p>
          <w:p w14:paraId="308B90A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38c877c508019f41,   a8c779f02daf10e6,   a4e0fd9c1868c15d,   4d6697f903e59dc0,</w:t>
            </w:r>
          </w:p>
          <w:p w14:paraId="7539A5E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14c8f1c392d313c1,   8e751d9de931d7f3,   94d0f53103c77c58,   281843fb129aedf2,</w:t>
            </w:r>
          </w:p>
          <w:p w14:paraId="3F9F123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7d82ab942c6726f5,   6f08974505e0eca8,   d1e997549bcaba5b,   53ec57a38cf250ee,</w:t>
            </w:r>
          </w:p>
          <w:p w14:paraId="548BC7B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6110ca69b1ed4be7,   c3d559df6ba4091a,   cc071b7a26effc31,   c6ad9b39052be959,</w:t>
            </w:r>
          </w:p>
          <w:p w14:paraId="11788BB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3f0c58de85116184,   bb69f46208a1d519,   465dce62fbe4c579,   9b2a329fe79bf05e,</w:t>
            </w:r>
          </w:p>
          <w:p w14:paraId="5895EBF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977473a9a767f56e,   32abdf9057d5a606,   9aadea959406dc0b,   3931edc32cfaa0d5,</w:t>
            </w:r>
          </w:p>
          <w:p w14:paraId="0A892F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cf09692d58933748,   77bc8c0bd9c2ba31,   0400cdfea9fb1e54,   efedca237116e549,</w:t>
            </w:r>
          </w:p>
          <w:p w14:paraId="4C016E5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1d0d38e15a9e6ec4,   caf8ea46a73c54e2,   9b7eee6efcdda2af,   27be81889e65218f,</w:t>
            </w:r>
          </w:p>
          <w:p w14:paraId="6DF3037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0a54426a9f54da6b,   7aafb52e56102502,   14b0837697156da5,   754e6f6abe943f6a,</w:t>
            </w:r>
          </w:p>
          <w:p w14:paraId="1ED9538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21fd896b692e4f7d,   a856f002999e4d94,   48354cef150a6bac,   6220cb2e90ef5b57,</w:t>
            </w:r>
          </w:p>
          <w:p w14:paraId="12667E1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17c259df55049105,   9ca11484d9646779,   bf3786a9233a572d,   7ed410468a185c20,</w:t>
            </w:r>
          </w:p>
          <w:p w14:paraId="01012C7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08a2f1700369342f,   0bd22c2f259a75a0,   3e90bd6948b8f8bf,   dd51f4afa6f827eb,</w:t>
            </w:r>
          </w:p>
          <w:p w14:paraId="251312A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83adb120271f8820,   54b75c0c101d6e21,   41546bff03cf1027,   db03252e4d591126,</w:t>
            </w:r>
          </w:p>
          <w:p w14:paraId="67BFEA4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f53801f3b892b8ff,   e0e2cc6dcf903e5b,   6e685d5147971345,   fa3f1458b692ccab,</w:t>
            </w:r>
          </w:p>
          <w:p w14:paraId="488ADDE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81251a5dc402cbc8,   7f5f6578011afb0e,   0b8ebe66aeb798e5,   09c2ca7a450f4cce,</w:t>
            </w:r>
          </w:p>
          <w:p w14:paraId="126FA2B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504c860df39224e9,   e87592beb8e97f89,   eb10580226e40e79,   ac297fb2ad217ae9,</w:t>
            </w:r>
          </w:p>
          <w:p w14:paraId="5FC1F80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a6a404bb22a012c5,   0e7d000cf468f70f,   51aa6c955091f88c,   28cf4597786ad9b9,</w:t>
            </w:r>
          </w:p>
          <w:p w14:paraId="2F54410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120e2ded6054a24c,   aa924a3f89aaf54e,   0224ced8603db251,   db45000cb0bf9617,</w:t>
            </w:r>
          </w:p>
          <w:p w14:paraId="4E4FEE1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65b04f83c665af94,   8314f31ab4761286,   4029cfdff2878379,   68831ba9a4206f90,</w:t>
            </w:r>
          </w:p>
          <w:p w14:paraId="6B6D601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a0f2499baa8ccede,   4ef0f9881e147540,   8fb7e47e37bf4f2b,   7904991307c95170,</w:t>
            </w:r>
          </w:p>
          <w:p w14:paraId="5E0D131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afc471a64b6246fa,   5dd8c6fd40e267c8,   24bf1e0234edff84,   354070cf7c53e25c,</w:t>
            </w:r>
          </w:p>
          <w:p w14:paraId="36A37D5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a5a6e3b104001970,   1bae8a5b4b4e6071,   4d126bfaefc19a9f,   8144a701ec9f0b85,</w:t>
            </w:r>
          </w:p>
          <w:p w14:paraId="390BDD0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3f51b4315dec8fe9,   582ce94b7141031b,   13a91a237d0257ae,   04d53002e6b81e24,</w:t>
            </w:r>
          </w:p>
          <w:p w14:paraId="172B236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5fcc0429c2c5f54e,   e36bc0a9571e2d46,   bf8004cf5e5e1e0e,   56629d028ab3fd48,</w:t>
            </w:r>
          </w:p>
          <w:p w14:paraId="6CF9A8F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bbcca82e15cf24ba,   5837593bac7ba297,   73cbc4f10d3ebb77,   12c70e872853acc5,</w:t>
            </w:r>
          </w:p>
          <w:p w14:paraId="40D3EC5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19234a4f4a8b6f87,   b7816ae1c628dc84,   3f34bf11b58d4051,   c0d79cb9e00a828f,</w:t>
            </w:r>
          </w:p>
          <w:p w14:paraId="1D1D982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2f755c7bde60d219,   f061fb0f60de2340,   780ed25859702a5d,   cc565bc7f4091e99,</w:t>
            </w:r>
          </w:p>
          <w:p w14:paraId="1362B08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ca96f6a44ed2d67c,   f7fb98009a4f726c,   8be9081264c7cb9d,   cdfb968b8f872876,</w:t>
            </w:r>
          </w:p>
          <w:p w14:paraId="4C1B639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9146b1de73fef21a,   5c90ed5bcadf0c5a,   72132253c012f13d,   cbf74b62d2726de8,</w:t>
            </w:r>
          </w:p>
          <w:p w14:paraId="51C8804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34720fa8cbb1cf70,   def2839bbd425bd0,   84b2cdf5ddc4bec8,   73c2cfb7839288c3,</w:t>
            </w:r>
          </w:p>
          <w:p w14:paraId="13EF121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8f4fa009ad532800,   30eb261baf6af19b,   35c0efda8f408e88,   309fd3a8df0d3ac6,</w:t>
            </w:r>
          </w:p>
          <w:p w14:paraId="5596E44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8512c265cfab779b,   d7c7252765b17963,   8241cd671de28866,   44d45e8e101af7be,</w:t>
            </w:r>
          </w:p>
          <w:p w14:paraId="18C19B9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9292ead43d7be09b,   250f4f834efbba9b,   732f6764d9efbb10,   c514c6aa29b4f512,</w:t>
            </w:r>
          </w:p>
          <w:p w14:paraId="567BCBF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54180b571370417f,   cbbf3132f65daa85,   13a9596a47103a72,   287cc1d9ffe5b480,</w:t>
            </w:r>
          </w:p>
          <w:p w14:paraId="664CE58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ddb518c572b26ce8,   0e43284be5b41d39,   60f7c3b6dfc0858f,   b10ad636b514c24a,</w:t>
            </w:r>
          </w:p>
          <w:p w14:paraId="2F0F20C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eb351700ef9c000b,   ad5c77c8cbf124a6,   067fc3eda76dfb80,   92c9991eb931c51d,</w:t>
            </w:r>
          </w:p>
          <w:p w14:paraId="7268270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4773c6f3967a7651,   fcb5b4d1885bcc52,   d260b7bebb301887,   0f39319def89dfbe,</w:t>
            </w:r>
          </w:p>
          <w:p w14:paraId="20AD7FF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60fc5ab142baf141,   2e1d061244554b2b,   888d8067029c88b7,   17257886f16a48e8,</w:t>
            </w:r>
          </w:p>
          <w:p w14:paraId="3B12497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32bcf2081bfa05e3,   14f710c896d30464,   3f5a58abaecd1c40,   751b4f9dbee9b9a1,</w:t>
            </w:r>
          </w:p>
          <w:p w14:paraId="47986EC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65176a37c2de1f91,   f91ff4caa3c7fbd3,   3b4190486ef214e5,   742652ddcd6b397e,</w:t>
            </w:r>
          </w:p>
          <w:p w14:paraId="3DDEDCB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7253f1058b67244d,   2424ea797d0f08ea,   defc254a2bbb0b1e,   db089abbc23ebde5,</w:t>
            </w:r>
          </w:p>
          <w:p w14:paraId="29C69EE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4df98daf6dbf080b,   f0cd0693669eb55a,   fb395a8fd86be9f0,   d66b9f912b7077a3,</w:t>
            </w:r>
          </w:p>
          <w:p w14:paraId="43CA6A1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2773e0720acdc7b7,   825b0d16531ab16e,   b5edf6cf36493f65,   5ff0766bf58960b2,</w:t>
            </w:r>
          </w:p>
          <w:p w14:paraId="4753F4D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7ecdbed22df24784,   dc3532a8af2d7c75,   acb92b81456b0fc7,   10d62c81657a18d9,</w:t>
            </w:r>
          </w:p>
          <w:p w14:paraId="7AE43D0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e975964839b0c55d,   93232361ab11afc4,   9f44d22ecfaf1a5f,   cf62bd4aff3b1de9,</w:t>
            </w:r>
          </w:p>
          <w:p w14:paraId="2105675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1037a02007aa4454,   e24584c0e682db1c,   704fcf9923205292,   e4b23481f1333f6b,</w:t>
            </w:r>
          </w:p>
          <w:p w14:paraId="6759765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7c8920acf718a6ff,   bea282346dd05573,   2d543e99210d11f5,   ab1aaed3a3be1047,</w:t>
            </w:r>
          </w:p>
          <w:p w14:paraId="6E1E320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80db063851ff88f5,   28b33fefcb38f90c,   9ec8ff06794f42ad,   185782dd67121394,</w:t>
            </w:r>
          </w:p>
          <w:p w14:paraId="177361B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48104053d82cd2fb,   0cf2e39ab83b5893,   562d9f24bf5c098c,   9f802dbe97ef74e3,</w:t>
            </w:r>
          </w:p>
          <w:p w14:paraId="40784B2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112deda1d2461e46,   67d652e7cc273226,   42c8b0e29c4e287c,   a800bc72b3d322c0,</w:t>
            </w:r>
          </w:p>
          <w:p w14:paraId="61E6D37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32da97059fc15791,   2bb54048ebcff8be,   d60f9d455a963f27,   e4b52aad8c56992c,</w:t>
            </w:r>
          </w:p>
          <w:p w14:paraId="6F4AF84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d30cec4f235cf1e5,   4c7e0b4899a5dbdf,   af4dbfb0e003c7e6,   f4eeb7f6d5cd3129,</w:t>
            </w:r>
          </w:p>
          <w:p w14:paraId="2A22E42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6a18e48ff1ef0158,   597c917e27eb3ef2,   a6d1e65d69aea49a,   ff95ee205b4f7023,</w:t>
            </w:r>
          </w:p>
          <w:p w14:paraId="17968C0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cbf326362b8d1b3b,   595ab81410797dc5,   988a2cfd33b2d0ec,   9f78ac69d5538d15,</w:t>
            </w:r>
          </w:p>
          <w:p w14:paraId="05877BD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b7f4332097ba129a,   a661619cb128cdf7,   e119967924537715,   6f91c4aed59cc7b9,</w:t>
            </w:r>
          </w:p>
          <w:p w14:paraId="39A65B3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194c00da0d42ae27,   34733e07ce0f3910,   e6be7f2531f6e901,   e1d933467f16ccf1,</w:t>
            </w:r>
          </w:p>
          <w:p w14:paraId="3E05453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3d68de04c94c0239,   6686bd509becaea0,   a1c2dffe4e7f0f8c,   fae5c178f1333181,</w:t>
            </w:r>
          </w:p>
          <w:p w14:paraId="6B3CFD5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0e05be1fd7f9740b,   0c48efed3252f100,   6d4dddd236ce41ba,   2dccc617a09929c2,</w:t>
            </w:r>
          </w:p>
          <w:p w14:paraId="1DD09CF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b5c5b9dc7de88a5e,   ea1b8b67bcdffe0f,   d521299608f765ce,   e6f7b6b5ef20b602,</w:t>
            </w:r>
          </w:p>
          <w:p w14:paraId="6722BB5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9f35d79fbc851724,   316159bdba32ea83,   2b2dee2e73eedbf8,   9a18c13f76d5e355,</w:t>
            </w:r>
          </w:p>
          <w:p w14:paraId="3A7921D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8461a76a7df0c1a2,   ab4365b729ef7386,   b46518e7fc051a89,   203049b55cba0a9c,</w:t>
            </w:r>
          </w:p>
          <w:p w14:paraId="541401E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c01e6dae049b1084,   6430926a2cb81e65,   ae43433b31810ca2,   c2079f3e84df1d34,</w:t>
            </w:r>
          </w:p>
          <w:p w14:paraId="1E9A021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c64cbdeb7483c4b3,   25e4c34d65c52c5a,   26b7297dd4e8f0ec,   a4f4441a15a7c079,</w:t>
            </w:r>
          </w:p>
          <w:p w14:paraId="154EF9E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56946c2c69fe3b70,   f1db649386c4a8b5,   bccba02a967c564b,   d0feac3568599087,</w:t>
            </w:r>
          </w:p>
          <w:p w14:paraId="11D6130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d7e9ed8bd1f8aee3,   3709d83c97f53c72,   c70edd0cef1208aa,   fc24c6feddcb7127,</w:t>
            </w:r>
          </w:p>
          <w:p w14:paraId="5CA57E1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e9d2eb3bae8ebcba,   23de1881aa9b76d1,   24194d76a7407ada,   5859846fe99ac7ae,</w:t>
            </w:r>
          </w:p>
          <w:p w14:paraId="53E2095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b4bda5d5fb27f0d1,   3703e84f9bae856e,   c7773d075f382610,   2d181977b35b920f,</w:t>
            </w:r>
          </w:p>
          <w:p w14:paraId="218C830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13081c86036bc5fc,   9d8cbedeab5ac710,   c40ef9c223585b8e,   87a78795dcb644af,</w:t>
            </w:r>
          </w:p>
          <w:p w14:paraId="268A8CA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9cbc0c77c56a585f,   3690967050a30940,   280d52fb873734cc,   7e504af6613e7f6b,</w:t>
            </w:r>
          </w:p>
          <w:p w14:paraId="2C4229C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de5f9e956fc91254,   972cdf743928ea89,   5fe2be7b0f58ddd4,   564281a6691032f6,</w:t>
            </w:r>
          </w:p>
          <w:p w14:paraId="014A561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da52fc2a4f8bef5e,   bdbe95b8f1acc0a9,   1a60916faed266fb,   6f8f2aaf4ab2ca79,</w:t>
            </w:r>
          </w:p>
          <w:p w14:paraId="1BD6A30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865dd68cd5be4f76,   dcccd22227bf55d2,   371f3b3e93e1dba9,   7d7952edcd0f34ee,</w:t>
            </w:r>
          </w:p>
          <w:p w14:paraId="14390D2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a44a0804db6e038c,   52e1185ba0f3da79,   bfc2a8c96feca7af,   2cf7bb19a48b7f99,</w:t>
            </w:r>
          </w:p>
          <w:p w14:paraId="6BB951D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7c01229891e1ac36,   d90fe5c6a35dda08,   5a0f923a5c607c44,   6fc7dcc6e8642974,</w:t>
            </w:r>
          </w:p>
          <w:p w14:paraId="3F8572B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f49381d8b7d657dd,   393996b3c1ab65a7,   f159b719e7093bad,   a5310c62368c7f5a,</w:t>
            </w:r>
          </w:p>
          <w:p w14:paraId="7D8DE0C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204f7a55402ccc92,   4489e862f13d6c04,   bc3932d6412f4907,   1bb00f772d12254c,</w:t>
            </w:r>
          </w:p>
          <w:p w14:paraId="46F4B1B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47f900331b873936,   eec91abad14b9e9c,   931dac4e8d008d94,   65f6bf3c2c2bf1e2,</w:t>
            </w:r>
          </w:p>
          <w:p w14:paraId="3451C21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9150cc2dff659488,   4b99a80a35bfbe4a,   d8195227dcb29bed,   b56f5210aa762d8e,</w:t>
            </w:r>
          </w:p>
          <w:p w14:paraId="3F90EB8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55694b162088e7a3,   910ece9525082bfe,   c9bf3419cc6d43bc,   13944986f31396e5,</w:t>
            </w:r>
          </w:p>
          <w:p w14:paraId="35A8E38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b5d3ed625de377f5,   272129a4809a4bb6,   2d9fe5e43baae20a,   b90462b0884739f2,</w:t>
            </w:r>
          </w:p>
          <w:p w14:paraId="2B2D761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e2e30208c047e7f6,   aa26a656f6a57d58,   03acb10e6e7db2c3,   ab996f873e0a2c3b,</w:t>
            </w:r>
          </w:p>
          <w:p w14:paraId="0A17B46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173192e3481fafe1,   2c11ee09cee5b8e8,   f871b22dd2a7a3c5,   e1cb173735adf583,</w:t>
            </w:r>
          </w:p>
          <w:p w14:paraId="4A70DD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32a0caf4d6ab4f79,   12afdd97b6332038,   41986f004878103d,   094a4ed2c4a8669e,</w:t>
            </w:r>
          </w:p>
          <w:p w14:paraId="66E05C0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cc35660cc76d1293,   b5a136a5a272a629,   26fbe810f091d431,   8e8752f8df80a252,</w:t>
            </w:r>
          </w:p>
          <w:p w14:paraId="48369FD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ebfe2841ff1e751e,   51cacbed7c95466f,   f3f2a80f37df6e1c,   9e69b26091813e3a,</w:t>
            </w:r>
          </w:p>
          <w:p w14:paraId="729E5F7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95c8557cb9e061bd,   de6388660e822ccb,   0de865b36bfc58b3,   815ff5d7c9aca50c,</w:t>
            </w:r>
          </w:p>
          <w:p w14:paraId="40C0E45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47f185fada6a7d4d,   78d125613db1c4c0,   82f807d4fef2a796,   8cabd39574741006,</w:t>
            </w:r>
          </w:p>
          <w:p w14:paraId="4305D47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b3039efb43f255d4,   5f4cccea5efafeb8,   52129c6541d6b7f3,   e6de875bc4ec18cc,</w:t>
            </w:r>
          </w:p>
          <w:p w14:paraId="51B4F62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c3c54653cd7dfae7,   0ebcf8543c10483c,   5d31c92be2108911,   8b299097bb36455f,</w:t>
            </w:r>
          </w:p>
          <w:p w14:paraId="2653377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d7400104c50f8498,   a23f78af18b188aa,   d2268ecfff62da2a,   b5463f4f7d45f0c5,</w:t>
            </w:r>
          </w:p>
          <w:p w14:paraId="6183A42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f3bac7ccf4412d82,   501b04dbf534c8a2,   eea2a629aa456615,   3dd74db5b7b0b967,</w:t>
            </w:r>
          </w:p>
          <w:p w14:paraId="123D306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d080a85b7bc78242,   d169d0e921d92b06,   519a0691f1293dd7,   29ba7c286763e09e,</w:t>
            </w:r>
          </w:p>
          <w:p w14:paraId="5077B1A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9c027157b217bbf1,   dac8394e31fd0788,   b896f9ad572e9f7e,   f749de34a47b622c,</w:t>
            </w:r>
          </w:p>
          <w:p w14:paraId="1AE6DDF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39f16650c5abc653,   9a346fd56303de91,   0ef0f4f6f084bc4c,   884505cd36e9fd56,</w:t>
            </w:r>
          </w:p>
          <w:p w14:paraId="25DCEF3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82de786d2d3047d7,   3adad87082fd528a,   3252fb781f0071bc,   e6636d7ad4edddca,</w:t>
            </w:r>
          </w:p>
          <w:p w14:paraId="27D2FA1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e9ca4a601e6b6fdd,   217c6f4b55b62d03,   347b16128fa0289b,   fb97b66a3c580229,</w:t>
            </w:r>
          </w:p>
          <w:p w14:paraId="63CFF7C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3f43e735064b144b,   bbd88322be94efd4,   96068b561027bf10,   9a8a20a45decfd36,</w:t>
            </w:r>
          </w:p>
          <w:p w14:paraId="3C6251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dc86f512091f05d0,   3f007aac8dcafcd2,   f1d04793e8ff06b4,   8b53186736342b46,</w:t>
            </w:r>
          </w:p>
          <w:p w14:paraId="22EEFFB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1c620b7d7b3129d5,   6704c41ce8cb6300,   2a4106e159fd039b,   20681da3bb37b763,</w:t>
            </w:r>
          </w:p>
          <w:p w14:paraId="45D4F5E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6b89373c343dcc19,   9e11c5d0a476d743,   ea0f525982d59af0,   2b44a78728efcf57,</w:t>
            </w:r>
          </w:p>
          <w:p w14:paraId="15EAAAB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c6b5c15f9f943b95,   7a68e3d25abb2073,   dfd380195b4a02db,   2504c287c4242852,</w:t>
            </w:r>
          </w:p>
          <w:p w14:paraId="66A4C5E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197195997bd16f60,   8c8e991c120e3363,   0702e69c8d5dcdad,   918e9dc7702b4005,</w:t>
            </w:r>
          </w:p>
          <w:p w14:paraId="5A487C4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c2c0c89633bc17fc,   e102b29d8c4f90ce,   dcc39c4e5ebcb03e,   270269adc9028aa4,</w:t>
            </w:r>
          </w:p>
          <w:p w14:paraId="29D41EA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30ae19bba4a99bbd,   3bdc0d40b241f2d9,   eed0383d9cf2cc14,   b6f6a4482816df64,</w:t>
            </w:r>
          </w:p>
          <w:p w14:paraId="49A8163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a2d2d520af999481,   6d9c381697be57ff,   d0f630da4609a636,   cf14373338abe686,</w:t>
            </w:r>
          </w:p>
          <w:p w14:paraId="50688B3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c00e5e1965435a4c,   de4e99f85e92fc03,   417d3791cda8efaa,   418ffb3dd4d93561,</w:t>
            </w:r>
          </w:p>
          <w:p w14:paraId="55B11A3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88049e59c7ab1de1,   6ee655355176e2c4,   6fcc03a9ef0a614a,   9d761d85632e064d,</w:t>
            </w:r>
          </w:p>
          <w:p w14:paraId="06477F0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4380de1b6c6bb81e,   2d702133edd401e1,   a1cd4e872c43c2eb,   3fb75ebc962b1cb4,</w:t>
            </w:r>
          </w:p>
          <w:p w14:paraId="7FE1219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ca9ffd3e30c46218,   e5ad57d70ce5021f,   a069bc973fe362be,   c3b85663b9226282,</w:t>
            </w:r>
          </w:p>
          <w:p w14:paraId="7AD23C7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7f113151d15b4ef4,   146b1ac54efcfd4e,   e45ba8100cf491e1,   0e4b948c120bdad0,</w:t>
            </w:r>
          </w:p>
          <w:p w14:paraId="6E67DF9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2a8351b17a83b435,   36f12c973455513d,   7babb69a33c6f420,   53ae5fb80e784a50,</w:t>
            </w:r>
          </w:p>
          <w:p w14:paraId="21F90B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298889c9bc7171b9,   76443a6fa3a44504,   1680cb040e487704,   cd372193ea209936,</w:t>
            </w:r>
          </w:p>
          <w:p w14:paraId="6A4C6BB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972c84e342b3d223,   c7ad66924a89f412,   4909599aa47a43dd,   f623087e8ef66b13,</w:t>
            </w:r>
          </w:p>
          <w:p w14:paraId="10CDA17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7e7b773a2b6fbdb8,   9eb32cc737ab512e,   ec97b58bb1f7b9dd,   c6e32d78950bbcf0,</w:t>
            </w:r>
          </w:p>
          <w:p w14:paraId="3BB8962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66aa3ce84b7cc2e8,   d37c7b524879ceb1,   96fd683a78f24d32,   723ec2792b074a31,</w:t>
            </w:r>
          </w:p>
          <w:p w14:paraId="3365C91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ffc6f8eb39ae8f8a,   5dec59e9397780b7,   3331ded830b5ca13,   1eab700832ad4a63,</w:t>
            </w:r>
          </w:p>
          <w:p w14:paraId="62E0262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109c43968418710a,   1b746e23b2870c01,   03efc0539e3469e2,   9510c431918385ed,</w:t>
            </w:r>
          </w:p>
          <w:p w14:paraId="4C25C71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4be6514d20c17eb5,   e6d5d97099b1e844,   7ebf763a2874303f,   245310eba977afcd,</w:t>
            </w:r>
          </w:p>
          <w:p w14:paraId="6052C9E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8436f7a778892a13,   428a701697ed0866,   964932490fffd49a,   b3bf2a1ba69e292d,</w:t>
            </w:r>
          </w:p>
          <w:p w14:paraId="63180D3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d5aa3c8c0bc7ea81,   4a62d60481b6a86f,   cdcc741899c94c5c,   457cf552e287b225,</w:t>
            </w:r>
          </w:p>
          <w:p w14:paraId="2CBED0B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e3b1e97bbd390a12,   508187c0879737a7,   50240a1669ba3d40,   f1e6be9d4181b87a,</w:t>
            </w:r>
          </w:p>
          <w:p w14:paraId="2F59D40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5c86be4b72687e9a,   0d2784ff4ede090e,   c7c046307a4e3057,   35dc59ef2bc00429,</w:t>
            </w:r>
          </w:p>
          <w:p w14:paraId="2426BD7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0c59b3a8eb06db6f,   f65f30c8e769ccea,   cd9083e4b63e0017,   ac7b3098137a5185,</w:t>
            </w:r>
          </w:p>
          <w:p w14:paraId="7D3F8AA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7fc66e7c6e383167,   a5a9e4be84aa72c3,   d2d5f6070ac3bb8f,   471c8a8073079fbb,</w:t>
            </w:r>
          </w:p>
          <w:p w14:paraId="09B6C4E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ac41f6998a6d7d4c,   89ffe4f73b901c9b,   c52b9e89fab3fe14,   5c0ffeb2c25b831e,</w:t>
            </w:r>
          </w:p>
          <w:p w14:paraId="43AD314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cdf1565f6550494c,   1924dfadf828e95e,   ba914ef37bc439d4,   de8c3538f91430b1,</w:t>
            </w:r>
          </w:p>
          <w:p w14:paraId="66485CB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bd79fc6f3e2febdf,   4f4b8ed81ffda816,   bdb0f1804b1c88ed,   46971c8edf0b4c74,</w:t>
            </w:r>
          </w:p>
          <w:p w14:paraId="0118BB5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58c361b33bed1929,   89690804bd82406f,   3c3cb31b0632c262,   bb782ae7203821fa,</w:t>
            </w:r>
          </w:p>
          <w:p w14:paraId="2CD86FB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1525c479d97ee52b,   3bc27d90acf33917,   f488a4d6951762b9,   c30ec5b428551a92,</w:t>
            </w:r>
          </w:p>
          <w:p w14:paraId="0642C1A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8426d6a34bee15d5,   ab970ab2b78eeb57,   252d01c92f80c1f7,   e94463b11e67290d,</w:t>
            </w:r>
          </w:p>
          <w:p w14:paraId="4A0B366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c48574b05e85c3d2,   0e121e5ecef26307,   8cadd4c68d531017,   5a364b5549644c0a,</w:t>
            </w:r>
          </w:p>
          <w:p w14:paraId="2B323D9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d80d5f207367018c,   8021a598a3768318,   9a14566bed2ad24f,   c644484b96083455,</w:t>
            </w:r>
          </w:p>
          <w:p w14:paraId="4171558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7c88f65cfef5f8e7,   8f90a1798c6aea6a,   7c90fcf0ed207a84,   24e51d9096dfc17b,</w:t>
            </w:r>
          </w:p>
          <w:p w14:paraId="33EB9C3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7ca25271c24d8885,   d2d60c27bfc157c5,   db904ac7f9055973,   4fc001c759e66ef0,</w:t>
            </w:r>
          </w:p>
          <w:p w14:paraId="70D511A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dd7673ba417d2c17,   121904705c5fe2ac,   eae941bd2a8f1d55,   19b4c9182fdfe28e,</w:t>
            </w:r>
          </w:p>
          <w:p w14:paraId="3913BA9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652d89ee593115fe,   14f1be039b453c0d,   0512dcabdee2af28,   9b6cb181e1c90960,</w:t>
            </w:r>
          </w:p>
          <w:p w14:paraId="44EA1B3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8bafa4599d990a37,   7ab78f458e51de1a,   23c631429e14adfe,   10e6d080e6fab4c8,</w:t>
            </w:r>
          </w:p>
          <w:p w14:paraId="6423813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79e5b285e547762e,   76e13c82a5e36ece,   eac3896014a98800,   2e4e87f5e1ad1018,</w:t>
            </w:r>
          </w:p>
          <w:p w14:paraId="41222D6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1fa366579fa82962,   80f276304bb17bea,   142b6f8c871aad2a,   5db7efbfe6041f0c,</w:t>
            </w:r>
          </w:p>
          <w:p w14:paraId="5735526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d338c8fa7bfb6857,   5d7f9cd795105d12,   9675c70db23e6153,   c470ecd6046fbfdb,</w:t>
            </w:r>
          </w:p>
          <w:p w14:paraId="33A77F9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27c3089a4f07cf7a,   1966e1c8f377f2f1,   c3ad63307a3abd16,   4d1309d162681ba2,</w:t>
            </w:r>
          </w:p>
          <w:p w14:paraId="3BD721A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820691bf262704d2,   8980f473e853777e,   526502226ca1ecf0,   758a1e12654caa64,</w:t>
            </w:r>
          </w:p>
          <w:p w14:paraId="4732839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b0a7a4818a869fe7,   5e10a406ece029fc,   21ff717f2d662417,   6bf7685b403a28f3,</w:t>
            </w:r>
          </w:p>
          <w:p w14:paraId="77EF311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e62af90a0280726a,   603c766ea066c392,   018d64ffd54e71f9,   8c5f6ac156da879c,</w:t>
            </w:r>
          </w:p>
          <w:p w14:paraId="2E3B152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2821b1f9d12a976f,   d49093d997a5603f,   7785f3aa6e148ce6,   f1c24179df4614e5,</w:t>
            </w:r>
          </w:p>
          <w:p w14:paraId="2BA72BE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bd2d3110a819f327,   21936a3facaaa2da,   f964631ec180292e,   16e8916a3e148291,</w:t>
            </w:r>
          </w:p>
          <w:p w14:paraId="474BC8E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226282649020ad50,   cd46ba0fe4ea873a,   f88005ccd22d07ad,   4eb20a48cd54e552,</w:t>
            </w:r>
          </w:p>
          <w:p w14:paraId="4167488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ab835015f66509ee,   e2bb06cff4155195,   89f1cf85edf8f19d,   50987bbdc52a7dd5,</w:t>
            </w:r>
          </w:p>
          <w:p w14:paraId="3255E0C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0c57cd0205315703,   555d4659cd6c66ca,   cc686bdc645f6a4b,   f85f540278bbe60f,</w:t>
            </w:r>
          </w:p>
          <w:p w14:paraId="239DBAB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f7bc4441a8540286,   adab1823f003259d,   80d5f321dc69926d,   905e87e440000a5c,</w:t>
            </w:r>
          </w:p>
          <w:p w14:paraId="7510D8B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3993225d05de0ee6,   920c06a58e4c5243,   9161249451c0c5b9,   c61f6a161143cb0f,</w:t>
            </w:r>
          </w:p>
          <w:p w14:paraId="2255F2D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10258a04140abe18,   0460c6472d39e960,   9005503864ddae02,   7abbde4a83c7752b,</w:t>
            </w:r>
          </w:p>
          <w:p w14:paraId="565100C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bd23188291f8437f,   8ff7af24e91ab07e,   dc88117ef332b864,   1d6e76b8d73c313a,</w:t>
            </w:r>
          </w:p>
          <w:p w14:paraId="7C97F61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9f94b4069cad199d,   f9c0582580835e8a,   bfe0defc216f1e2a,   b30d8b87439677ff,</w:t>
            </w:r>
          </w:p>
          <w:p w14:paraId="6CC8866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944750a4d5a4e208,   88b7ca5c2e3ccf1a,   b46bc5a9206908b5,   e10fb42df68eb527,</w:t>
            </w:r>
          </w:p>
          <w:p w14:paraId="63D80FB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0c6be1c66e7eebeb,   7fdc8f888f06307f,   30aba0503d41a18a,   93beb3cfb9ad5a15,</w:t>
            </w:r>
          </w:p>
          <w:p w14:paraId="72E0405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1266d6fdbb55bc87,   f6060370db24d8cc,   1421382d3657d9e2,   c4f17e13d582e934,</w:t>
            </w:r>
          </w:p>
          <w:p w14:paraId="2011276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bdc9be0ee613a41f,   1e66291d6836f76a,   49c650516634f6ad,   5ad2ace26bfe26e1,</w:t>
            </w:r>
          </w:p>
          <w:p w14:paraId="4D21F73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f23ebe0fb8c9808f,   83eb07dff81bb3bd,   e13e654c0d7d3bee,   bcb2955749807e45,</w:t>
            </w:r>
          </w:p>
          <w:p w14:paraId="2B16779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bd934711c77ca9e8,   76073d7762414aa6,   7c0e679d84466f26,   f83f506969948d85,</w:t>
            </w:r>
          </w:p>
          <w:p w14:paraId="17F6979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ac298f463f716bde,   e3e38e341a17c3d4,   cc8982f5fc9c3d83,   ea92c36f1ca0bee7,</w:t>
            </w:r>
          </w:p>
          <w:p w14:paraId="6A21B35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6080c5a00f7212a6,   13b4584da485b229,   5a5bb3d7e8f778ec,   93a7c12df054b78e,</w:t>
            </w:r>
          </w:p>
          <w:p w14:paraId="29E9579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ba85f2d543b26c65,   6ebba13264c0680a,   732a8093d1f32da4,   24487620197ada35,</w:t>
            </w:r>
          </w:p>
          <w:p w14:paraId="77D1E69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c22b4c66ad8c6c4b,   5aa8cf4c83f35712,   a73f65f8b2332d23,   f6c79175c4aadb3e,</w:t>
            </w:r>
          </w:p>
          <w:p w14:paraId="4A8710A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21e32a293aaa0636,   b59ece1e891c21a9,   cd35ef5b00c63209,   5531ca0205a574d8,</w:t>
            </w:r>
          </w:p>
          <w:p w14:paraId="3A97D27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7d909b12b045a580,   fb5b8697bc2622da,   438d38cc993d33a6,   df5fd72c21237d2f,</w:t>
            </w:r>
          </w:p>
          <w:p w14:paraId="6D72886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d9409f2b466f5d1c,   08fd8688b60e30b8,   94aac96a0efd2d5b,   5a274e11ac93d911,</w:t>
            </w:r>
          </w:p>
          <w:p w14:paraId="5DE7E1C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fb985177a7bb6771,   f4d946cd5b018a76,   b94506f4bbe5433b,   3365a61fb065cd42,</w:t>
            </w:r>
          </w:p>
          <w:p w14:paraId="23CEAEE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a44faa901d31961c,   bb90c5fa50074e25,   6a70f703e7d6051b,   041623b2674f2367,</w:t>
            </w:r>
          </w:p>
          <w:p w14:paraId="4B195CB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06d753834522fbe4,   1341b65b4a6637fb,   f42672b2617c4317,   1bbdd883b65e6459,</w:t>
            </w:r>
          </w:p>
          <w:p w14:paraId="2706AF2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0640376165d87cad,   aea7765f24836f14,   c825eeec7be248d6,   a4a8d535f7c5e69b,</w:t>
            </w:r>
          </w:p>
          <w:p w14:paraId="467B0AE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2e4d80a8616bf891,   0ea7fd05c429dc42,   ceb6ab05cd4cfbdf,   3bdf6ede3dcad7da,</w:t>
            </w:r>
          </w:p>
          <w:p w14:paraId="795DB9D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57a2c02154f35bdb,   c40e617f0adb0bf0,   d0449ea9ae9af4da,   369bd72a28cb95b4,</w:t>
            </w:r>
          </w:p>
          <w:p w14:paraId="1BAF9EB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e054f213ca2281ed,   e6e01579b7d5a2b9,   941ffd1c0733b776,   dd40f6e97a2edd75,</w:t>
            </w:r>
          </w:p>
          <w:p w14:paraId="3B678C4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db94230553453071,   996e8223564268e8,   2153445e2efa2f8f,   d0b46a20c7e8b72e,</w:t>
            </w:r>
          </w:p>
          <w:p w14:paraId="0E7E089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b20b74ded999e750,   2666cc86522eb570,   f352e9aa19516e9b,   75baac1b8b8d8459,</w:t>
            </w:r>
          </w:p>
          <w:p w14:paraId="141C5F8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08eda4029c3c3796,   4b7f8680cfd2b3de,   b9ea5d2fbd3fbc7d,   b8d404ab56389bc0,</w:t>
            </w:r>
          </w:p>
          <w:p w14:paraId="1F8A5DC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14c4142bed9ca12b,   bd68cb0ce8df8ea7,   63ed54c175a1dca4,   d860101618c5a5df,</w:t>
            </w:r>
          </w:p>
          <w:p w14:paraId="1A3C153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9cd089255e07ef01,   4c39eff21a77e634,   489ebc82bcf5e74c,   eab578bce3c7606c,</w:t>
            </w:r>
          </w:p>
          <w:p w14:paraId="0E07109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7a8d42920e3f9b9b,   e0b7f09c640c79f6,   6db5a6a35e6ede2d,   c8f95d909311478c,</w:t>
            </w:r>
          </w:p>
          <w:p w14:paraId="40132A8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c77be06687fd437b,   8c82aea5e76ee132,   78c738c332181ad8,   d034f02fea825c13,</w:t>
            </w:r>
          </w:p>
          <w:p w14:paraId="3A5311B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aecb8c4c04fbbf40,   31c335e2d516fbcc,   f8d21a6413c5b72c,   3015bfba40182d13,</w:t>
            </w:r>
          </w:p>
          <w:p w14:paraId="1FDBC52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e476eb4492b4d5e9,   fc3c7d013846de08,   d90330ab3765baa2,   20da63753853e3e9,</w:t>
            </w:r>
          </w:p>
          <w:p w14:paraId="4D26D53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342b617bbabfa190,   b7ead2a067752374,   585fde3d10f4d885,   33dae6224e69ea70,</w:t>
            </w:r>
          </w:p>
          <w:p w14:paraId="65CF52D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885de3e4303460f0,   b35590743637de92,   48fc4c1413484529,   47b09bbf42ee3704,</w:t>
            </w:r>
          </w:p>
          <w:p w14:paraId="5DAAA99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fea7b1fb54f42f94,   f33429de9f1776b2,   523f403540b47166,   47b36364cbc8a623,</w:t>
            </w:r>
          </w:p>
          <w:p w14:paraId="773A219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8bae7ef01a3f7cbf,   b00db0ba0448c350,   be44fbe153c76ab5,   6eb107329276aa7c,</w:t>
            </w:r>
          </w:p>
          <w:p w14:paraId="0C2755C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cf3f2071448d5593,   6f3f5ca0e2781e60,   3d2c2a875ccc461c,   a923f20fb4a050fc,</w:t>
            </w:r>
          </w:p>
          <w:p w14:paraId="5C11941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142b65daeac0d42f,   36705b6317ddfb5e,   63dcdb797405970a,   eaeefba938dec76c,</w:t>
            </w:r>
          </w:p>
          <w:p w14:paraId="296A50E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9618556262f3848d,   6b5595b2076ba480,   61a1c88ff4c744ab,   b1c2922dc880eb4e,</w:t>
            </w:r>
          </w:p>
          <w:p w14:paraId="6EAE8A0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07693bf779d13c8f,   65839374548eb442,   bae88efb352a3739,   eba5b6defb4cc0bc,</w:t>
            </w:r>
          </w:p>
          <w:p w14:paraId="38F12B4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e4f6505b669db1b2,   ab9921641477b228,   ad44acad5c453dd4,   7778054abe0d66f2,</w:t>
            </w:r>
          </w:p>
          <w:p w14:paraId="1715C6E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1cb69d86a0dede79,   772065183062785c,   8395340c01aa00e1,   3e4603801daf9257,</w:t>
            </w:r>
          </w:p>
          <w:p w14:paraId="397CD87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376d0aa61f894940,   4fdc43e32406267d,   abdd721cbf7f3c1d,   bc631559717f5e61,</w:t>
            </w:r>
          </w:p>
          <w:p w14:paraId="05896F2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aea1bc07665dd5ea,   f3c9e23c22013eb6,   2a17700a54a4bc73,   65c4b6b115eb649f,</w:t>
            </w:r>
          </w:p>
          <w:p w14:paraId="0479F2C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ca2e113c3ec62ed1,   c97272a69101a48b,   9fe2240b6876deda,   4e4e090bcf2e20ab,</w:t>
            </w:r>
          </w:p>
          <w:p w14:paraId="55646ED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4f74018dd2a8ebb7,   206d56569be30eed,   1b81134fb1f4f866,   1de22bf168f5f2ba,</w:t>
            </w:r>
          </w:p>
          <w:p w14:paraId="08FC720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80a76774a58096a4,   1bd0c9d046a1046c,   792a61f8ab5cbb4b,   9b87cad62939997e,</w:t>
            </w:r>
          </w:p>
          <w:p w14:paraId="57AEC35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cce4b5b773a5a4e5,   d342c5ec8f164662,   12bf499b2c6e694e,   eb8bf459c583cbe1,</w:t>
            </w:r>
          </w:p>
          <w:p w14:paraId="6689C4A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c4737e97bf0a1cb5,   3097eaac9b55ba84,   a0e2b35a7b6baabc,   00b75858c46a2a26,</w:t>
            </w:r>
          </w:p>
          <w:p w14:paraId="4E4A8D9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e62f90e1df7e6734,   bd52e135d00e2184,   8d9b2fdb9c3c4062,   bcf9d7d3e2e3337d,</w:t>
            </w:r>
          </w:p>
          <w:p w14:paraId="1D26BFE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58c9df532ac83e7a,   912684a265d210b0,   991c76bf9fbc2e15,   6cc404e62c192408,</w:t>
            </w:r>
          </w:p>
          <w:p w14:paraId="729D104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bcd7449973cb01b1,   3a3e55f70a816fc6,   3ca94c77412d4c5d,   64f1666e88046a12,</w:t>
            </w:r>
          </w:p>
          <w:p w14:paraId="0E8579D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1d346373e82ab6f3,   dedb984f76017a6d,   9bf7b4d4ea98cf27,   69e506414cb68ffb,</w:t>
            </w:r>
          </w:p>
          <w:p w14:paraId="319EDF2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56ea0e7d340a5cb1,   4f2b61db8620e817,   d25217ed68ac2f75,   480586d7e7c05bfe,</w:t>
            </w:r>
          </w:p>
          <w:p w14:paraId="36E2C22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b4fe338847e3c1e4,   598c3a84fbb2184a,   4fea6e1b66997095,   36f4cc82906c8c58,</w:t>
            </w:r>
          </w:p>
          <w:p w14:paraId="343FA28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f2f7bd0bd708f251,   6951e0663afead74,   e4c892bd703bd54f,   e5662d1dbbdca0e7,</w:t>
            </w:r>
          </w:p>
          <w:p w14:paraId="084B8DC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d60b21ab299d86cf,   9ec06d2da2637e5d,   0c28b06b27ade917,   e14f94334c990466,</w:t>
            </w:r>
          </w:p>
          <w:p w14:paraId="558BF37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0118d63efde628ca,   ffe327f8f8de5409,   b007411599016ced,   5c1021fb3de2f638,</w:t>
            </w:r>
          </w:p>
          <w:p w14:paraId="7508486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7d8160b50431ee82,   7bd2f89f4f48f64f,   f61565783dd3e30b,   fed966531092cd69,</w:t>
            </w:r>
          </w:p>
          <w:p w14:paraId="59CEF41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8b008479a0c79a7f,   93e9651cbfef796b,   83f86e25cc1c75b4,   18a0af3067443efe,</w:t>
            </w:r>
          </w:p>
          <w:p w14:paraId="7376A0E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e437b789e3583098,   56a45e714fa99a98,   ccc024840b495b1c,   83da933d34bad301,</w:t>
            </w:r>
          </w:p>
          <w:p w14:paraId="290848A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c6c8d877a9c6d5f0,   c57492b5c826e410,   76014ad2630c0844,   d6c31007b918b61a,</w:t>
            </w:r>
          </w:p>
          <w:p w14:paraId="3DD86DC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70d0c9bdc13bc337,   71dd3b12f441fb4f,   61dd74a7375683b6,   df732a114072fd7d,</w:t>
            </w:r>
          </w:p>
          <w:p w14:paraId="32F9860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a11dc0baab9c748e,   84ceadc46c249f25,   77f76b4253fd6d1c,   f4d771e433316b5f,</w:t>
            </w:r>
          </w:p>
          <w:p w14:paraId="2998711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0c9cd95df4e55fcb,   bd0800b4583268a4,   fa5aca7e8668874e,   178ba1b45441dc25,</w:t>
            </w:r>
          </w:p>
          <w:p w14:paraId="5838884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79a61126aa743ac8,   3d82673646eae53b,   759b0844fcd428f9,   0456c562e3c81c17,</w:t>
            </w:r>
          </w:p>
          <w:p w14:paraId="0BD0F9B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fa416cb6f26713cf,   8f5fdee79f4f75be,   8be28094ccd0c8ff,   6895fff44e5f926c,</w:t>
            </w:r>
          </w:p>
          <w:p w14:paraId="6B08A6D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1f603f3f1338b7a7,   eb0118488c2ab9c8,   edf03057db5fe6ca,   8e18d6180878aa6d,</w:t>
            </w:r>
          </w:p>
          <w:p w14:paraId="45F64DC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72f7842d05519dae,   d5553a409f9a2112,   94794e46c4972fd8,   8f8825053be6abbc,</w:t>
            </w:r>
          </w:p>
          <w:p w14:paraId="15123E2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58258a4167504f5c,   420c94729bb9274c,   0e747f8a573cb379,   35cc43ebd0cefe2d,</w:t>
            </w:r>
          </w:p>
          <w:p w14:paraId="77E84CB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c768c6fcadfba3fe,   1570e26c1c1faf13,   1a8668f73c8cd5c0,   a5f209a1ad765010,</w:t>
            </w:r>
          </w:p>
          <w:p w14:paraId="25D3F8C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d1354d15a96bb81f,   ba5ec1d6e2522d6a,   4f8ea0b8109a0544,   723c4cf5bf7aa198,</w:t>
            </w:r>
          </w:p>
          <w:p w14:paraId="4FFC8EB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c9ab8bf659190d79,   13b5eab87e2dd15e,   db6472d114b9c5d3,   a4f31ea2305c1e98,</w:t>
            </w:r>
          </w:p>
          <w:p w14:paraId="26FCC05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b0744eb2de2c8903,   f371ace3aa847597,   2a115da4aa067088,   a9d56dffee34366b,</w:t>
            </w:r>
          </w:p>
          <w:p w14:paraId="496B1DE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c2513aa36ddf9e73,   84c5c7c6cbb9ed72,   85441578d2a1af70,   74d3b1d05b26b4e2,</w:t>
            </w:r>
          </w:p>
          <w:p w14:paraId="2D67C48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18ad7a013ffde522,   c3d8c2baa0559be0,   d3e62ecb4d95c4e1,   5ebf51942299d4d2,</w:t>
            </w:r>
          </w:p>
          <w:p w14:paraId="00EBF23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ea242adbd0e2088a,   c684c8914960d4c8,   b2cf63cd019079aa,   07df298d30ade5f6,</w:t>
            </w:r>
          </w:p>
          <w:p w14:paraId="76B8337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6f0aa29508d4a7a1,   176f7f1cda55a3d0,   8973260742a79a65,   bd48b15cc4dc477d,</w:t>
            </w:r>
          </w:p>
          <w:p w14:paraId="139C713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4d11bb929c877b7c,   3592734ec61afd83,   eed4e7715db64eb0,   682befc3a8b14594,</w:t>
            </w:r>
          </w:p>
          <w:p w14:paraId="73B04DE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2cede774a8d622a4,   4dcb48d0c2235e6a,   6bff5ab83714b03e,   f996efb38c91eeff,</w:t>
            </w:r>
          </w:p>
          <w:p w14:paraId="4DA8971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031ccbf355114844,   ec532c3f63336f6b,   819575896fbed55e,   ef922bafc9777c7a,</w:t>
            </w:r>
          </w:p>
          <w:p w14:paraId="57B92BF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9f549a2e07c31bb8,   5c9a7e6ebe1b607d,   75b7250acafa3281,   840cd5bfdf991f04,</w:t>
            </w:r>
          </w:p>
          <w:p w14:paraId="75D9728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bcb73374574bd1f3,   ec6f1f0e70311a6b,   445e1e4c435adb54,   5458c5c2fbfe053d,</w:t>
            </w:r>
          </w:p>
          <w:p w14:paraId="320CB6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f581ff20fcaafafd,   223ce7092b8bba39,   a325785c28ceafb9,   c99dd4b98f8c761d,</w:t>
            </w:r>
          </w:p>
          <w:p w14:paraId="2CB41CA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2890e31dba32d4a8,   3228c0eb3b5715b8,   12dbea1e85cbe63f,   6b0775af937d8718,</w:t>
            </w:r>
          </w:p>
          <w:p w14:paraId="14BB240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85cca5ac8a00ca55,   971711a98568526a,   5b99b3bfac44dc30,   f2c0e6d0ed4c1cc2,</w:t>
            </w:r>
          </w:p>
          <w:p w14:paraId="6A611A3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89f2962c83d9cf93,   7e384879800988c1,   2e34baa65041d15a,   5d1383d79453cefb,</w:t>
            </w:r>
          </w:p>
          <w:p w14:paraId="2A36D63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ad7f94ca6206e979,   a30b33b0d249eb45,   9aca84f0266ba457,   e08d6cefd33ab1e6,</w:t>
            </w:r>
          </w:p>
          <w:p w14:paraId="14C4E4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5521727e0ccfd0d1,   f1dd63decd29bdfc,   e0f4f83ade556cc2,   9e885a692a58d463,</w:t>
            </w:r>
          </w:p>
          <w:p w14:paraId="609050D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2b6e4e391b9ee5bd,   b4c71210a7179fde,   2596887fb2fe9700,   b3c641a095ad5b36,</w:t>
            </w:r>
          </w:p>
          <w:p w14:paraId="1B7A06A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0843272bcb96ebf7,   fb7e073c62ed387e,   97ffb15802f98ea6,   190a1a984532a072,</w:t>
            </w:r>
          </w:p>
          <w:p w14:paraId="335EC1A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fe2e73760e7ba968,   763c621be8f47491,   6dd1b781c3bc0abe,   be553c1422e2cc3f,</w:t>
            </w:r>
          </w:p>
          <w:p w14:paraId="55384DA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6feb0aff90fdcd02,   ff806923c96736c1,   d66180b6c5bb5cbc,   68d78750a521d89a,</w:t>
            </w:r>
          </w:p>
          <w:p w14:paraId="6C08EB8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165028eb0453cd2c,   6be4c33ec6e219a0,   57cd2366b675bd1f,   119abf96621aef24,</w:t>
            </w:r>
          </w:p>
          <w:p w14:paraId="2D4028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d5507d371098006e,   05d51333188103df,   e2dae511383132f6,   989a78e2aa3f03a6,</w:t>
            </w:r>
          </w:p>
          <w:p w14:paraId="116FF82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ad1e86bd7ffc1103,   24554c375c037239,   01d113c3a3010da0,   7aae8b3dcf570671,</w:t>
            </w:r>
          </w:p>
          <w:p w14:paraId="0F90A08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3033dac15820102e,   de8a44e1c5685927,   27069aa2a6871b95,   b9cea881f6f02b87,</w:t>
            </w:r>
          </w:p>
          <w:p w14:paraId="3A6B2E2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f9349dfda4c9b987,   e084e38025f16ab5,   d1fc2914006f2805,   5048db2be172f289,</w:t>
            </w:r>
          </w:p>
          <w:p w14:paraId="3CD5DF6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c3ab10ee5ff6316f,   53cdc8948a85400b,   3f5ccda857a8dcd8,   398f8fb4e4ac4f8e,</w:t>
            </w:r>
          </w:p>
          <w:p w14:paraId="73E8B22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625ce4402ef830e6,   d29a7a1d2ef2b4bb,   5eb9beb2b6f62ae6,   1231d08c0aecf6bd,</w:t>
            </w:r>
          </w:p>
          <w:p w14:paraId="4107A1C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050f796437f33874,   6276dbfc6309bc91,   fbeb0ee090f3ff49,   ac01212cf76ab7eb,</w:t>
            </w:r>
          </w:p>
          <w:p w14:paraId="5CD5B22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f887352c56d2a006,   67a8114a32bd5bb6,   37b9512dc2af76c7,   3c27ab11197e9990,</w:t>
            </w:r>
          </w:p>
          <w:p w14:paraId="0D201C6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4efc477824e0bcd4,   95a9d8484df8a528,   7d4d80b1fe9155a0,   9dd99e7fb52a48bd,</w:t>
            </w:r>
          </w:p>
          <w:p w14:paraId="23EE183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a82a5acb43d8c1ab,   bc5d3c2b2692a69e,   d0e1e4499dda785e,   fa9f70debd39632c,</w:t>
            </w:r>
          </w:p>
          <w:p w14:paraId="0023174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f31bcfd423470cd7,   aedec94071f0f6d9,   bd3ec6043821c194,   46ae2bb5929b6b3e,</w:t>
            </w:r>
          </w:p>
          <w:p w14:paraId="5D409B7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651b2e1121a159cc,   e7d30347c9392801,   c1e575270f84e19c,   29cde7940e55e9d9,</w:t>
            </w:r>
          </w:p>
          <w:p w14:paraId="1299FA0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a5da81c83eb2e197,   6d0c13797bab57b6,   42bdcb5522271c03,   bb34faba9ac101a5,</w:t>
            </w:r>
          </w:p>
          <w:p w14:paraId="381AC5A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06f8a1dadd1fce43,   f2879c22345d4e96,   8dfbe15b90ae770a,   5c7020894feaef1f,</w:t>
            </w:r>
          </w:p>
          <w:p w14:paraId="761E487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e75272da47a84065,   a1be6c2b63aad25e,   75351307fe714b25,   5f3d8a34b58490a9,</w:t>
            </w:r>
          </w:p>
          <w:p w14:paraId="02CF46D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da5b10ed5b5e9409,   98eddf15c0d3e43d,   b134a8ea3b795b94,   f6b9e3275ebde0db,</w:t>
            </w:r>
          </w:p>
          <w:p w14:paraId="64DE5E5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7585fda863cfc778,   6e79abe5fb337a95,   54718359139a961e,   206122add6e517f4,</w:t>
            </w:r>
          </w:p>
          <w:p w14:paraId="41D5B8C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102b7d968b07cb48,   8caac0d508cf0b3d,   e0df0220f6a336b7,   0acd6f3371d4c5fe,</w:t>
            </w:r>
          </w:p>
          <w:p w14:paraId="3F1D6E6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3e4cb4c40e3ce470,   3c9129ed8dd97ff9,   4f019c083b11750a,   5f4ee3cebe766da2,</w:t>
            </w:r>
          </w:p>
          <w:p w14:paraId="67201D6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8169a8cdb4548348,   8af45564312e4d80,   34fecbcb38116763,   a21a5b9018aad832,</w:t>
            </w:r>
          </w:p>
          <w:p w14:paraId="56160CE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92d247480912d155,   e4c44d9021a237ce,   2c0c770a8a91b38e,   bf5ab0fee856ec85,</w:t>
            </w:r>
          </w:p>
          <w:p w14:paraId="26F9009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28c771a4e8eb7184,   b8ab8ee5310f1676,   a4a38dcf3cfb0104,   dbb76568aa6bdd00,</w:t>
            </w:r>
          </w:p>
          <w:p w14:paraId="3999379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19d632fb7cafe271,   20096eb0f29524ff,   9df09e5682487822,   d8d7df1a8926935a,</w:t>
            </w:r>
          </w:p>
          <w:p w14:paraId="45F66A4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6645e0a7a182b6f3,   6b3deb1a76286261,   3ba25c909ad44f53,   19d613b297d2dd34,</w:t>
            </w:r>
          </w:p>
          <w:p w14:paraId="195912F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cd08135d33964cbf,   93cccfc25d98324b,   aed758764b06d85b,   9724b695556b5634,</w:t>
            </w:r>
          </w:p>
          <w:p w14:paraId="093A804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255faa10ac995f16,   9f6de6a82f687a81,   644fd702e3642a97,   a9f87a54e36dcdcc,</w:t>
            </w:r>
          </w:p>
          <w:p w14:paraId="2456F94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0e61dd64e66cb02e,   30f387bfa7f7106a,   86d5f381ad919a96,   0a96e6820f08aa45,</w:t>
            </w:r>
          </w:p>
          <w:p w14:paraId="37A522E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3fc30117e987fdd1,   81de40b0a1852cda,   cc72a4dcb6627bec,   4b81e39a8435a48e,</w:t>
            </w:r>
          </w:p>
          <w:p w14:paraId="5539E90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218b4ac4635e30a5,   e9e43bc46b7568a9,   2e92acdacf358fb1,   27871723be92588e,</w:t>
            </w:r>
          </w:p>
          <w:p w14:paraId="29AD0F2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b5166b5a5229771e,   991ceba96a4e8533,   9d95c8e9c1c5af8e,   d6ce4620560f13e0,</w:t>
            </w:r>
          </w:p>
          <w:p w14:paraId="6F2B16B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ea02f3591483797a,   44ad202b8351d68f,   3eb12351c0439f19,   2aa312387ce5d0f2,</w:t>
            </w:r>
          </w:p>
          <w:p w14:paraId="6312881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b0027bec06fc2438,   8cc459eee675c96c,   d35993e0ed20b722,   79eace9bbfd69329,</w:t>
            </w:r>
          </w:p>
          <w:p w14:paraId="58FC146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d24667ae3891b50a,   1d3ee934ffe27128,   00452a1a14c84677,   d796e81576f2fb69,</w:t>
            </w:r>
          </w:p>
          <w:p w14:paraId="59A78DC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68213351522b4c2d,   abf293895dc23cbb,   b60abd0c47e25314,   4a56df4280ba14a1,</w:t>
            </w:r>
          </w:p>
          <w:p w14:paraId="0BF70DB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f2606ef33986e954,   d3fc50b0cad45f74,   46a7cdb6317e4157,   fea71bc85b3ef255,</w:t>
            </w:r>
          </w:p>
          <w:p w14:paraId="1FD714E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5f1315dde3c72e82,   f689bf5618ae5b2e,   eaa86e0accc7d5a3,   fd79c84a7e158c22,</w:t>
            </w:r>
          </w:p>
          <w:p w14:paraId="194ABF5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20f334a18c6e0baf,   e77fc98fe4db9ac1,   7218a28b4012ab4c,   153839ee0477b231,</w:t>
            </w:r>
          </w:p>
          <w:p w14:paraId="639A132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a695f34971ebab89,   20e25c35537bc64a,   5aa8ca9ce493f4b1,   4cfc761268364a59,</w:t>
            </w:r>
          </w:p>
          <w:p w14:paraId="28DE077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8da7806a59b15a36,   73472781837cfe05,   ce882a166add1279,   3ec2d65d66cb8531,</w:t>
            </w:r>
          </w:p>
          <w:p w14:paraId="68D0B4C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e5f662ef271f5978,   b606a1ec2f427388,   57628ce06116b1d2,   5530f76191db3355,</w:t>
            </w:r>
          </w:p>
          <w:p w14:paraId="29B3DC4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cdcc1604c6c1f0ca,   1c3b4fa838e86fb0,   07ba74e89c3347cb,   fe8733b1a1020f43,</w:t>
            </w:r>
          </w:p>
          <w:p w14:paraId="7416938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1e1ef662c5a6ad1c,   46a7c018e2d02c9e,   5cde9a6fa8c38427,   4f67d30fe9a42a98,</w:t>
            </w:r>
          </w:p>
          <w:p w14:paraId="2126153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30b8826ce4faef1e,   ec424464b021e8b1,   44d5ead4e5eea64d,   7e4fd774117bb0bf,</w:t>
            </w:r>
          </w:p>
          <w:p w14:paraId="4D09500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5ac28f098f962357,   d21e85f52b6eb754,   0c665a023d5f5906,   bdfd1dee2eb944a9,</w:t>
            </w:r>
          </w:p>
          <w:p w14:paraId="794FDCF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bc44044140d2da9f,   05efb5700e1bf5e2,   d592ff60245ac6ca,   405676bad1344642,</w:t>
            </w:r>
          </w:p>
          <w:p w14:paraId="07DD6B1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8f00873930a05493,   4ee3a03c30bb5d60,   b47bc1babdc63b90,   d6f85cca5757b9cb,</w:t>
            </w:r>
          </w:p>
          <w:p w14:paraId="546320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b73b35a003d2eb00,   ef67b6ad1bc077fc,   962d6b21823526f1,   08284a3babaf82d5,</w:t>
            </w:r>
          </w:p>
          <w:p w14:paraId="79F446A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6214398ed0d4919c,   3f042d85d5fb082e,   889d219af3742e5f,   fb400cab170411ca,</w:t>
            </w:r>
          </w:p>
          <w:p w14:paraId="2B471A8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5dc991a1aa898965,   ec715516f55d972e,   cd6f2b38fb3502ea,   4db3280f50f906b8,</w:t>
            </w:r>
          </w:p>
          <w:p w14:paraId="61D0BCB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5e56ca631bae4065,   44cd6a2a38264a3b,   27ebab69d6b60d0c,   43c713cc5da7f87f,</w:t>
            </w:r>
          </w:p>
          <w:p w14:paraId="1FE4FAB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a13da5365098a3fb,   012c7b5d15234491,   2163e3587b5d2a3c,   7022cb807be109e0,</w:t>
            </w:r>
          </w:p>
          <w:p w14:paraId="2E72515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10e7dc2778051c80,   38d30d7ae3519568,   278dcdb40067e743,   29e0c068376621c0,</w:t>
            </w:r>
          </w:p>
          <w:p w14:paraId="72A62AF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08bd244510294d5e,   844d4005cc5ac49d,   7fc401c002047db6,   ca50e7a4e11e1166,</w:t>
            </w:r>
          </w:p>
          <w:p w14:paraId="6BCA91A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f6cf1a14f9bea323,   5bc9c8e538a3684c,   f4fbf5336ba8f319,   07580944393ba52d,</w:t>
            </w:r>
          </w:p>
          <w:p w14:paraId="5542AAB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39fb8f1a72ad54a4,   8ca6e574119391e4,   fbb19daf2308c924,   582093623cf22dff,</w:t>
            </w:r>
          </w:p>
          <w:p w14:paraId="799C938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3e04b1186738663e,   097572ffbae3c8ad,   121af4146bb43b48,   8c1c65f41d4c567d,</w:t>
            </w:r>
          </w:p>
          <w:p w14:paraId="06D4D32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bd0ed4049ec37529,   6fc4cd0c0b942e76,   85457cd43a4aafd5,   f7d17ce7c4dd081e,</w:t>
            </w:r>
          </w:p>
          <w:p w14:paraId="2DB6281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9ec10944453732c8,   f5c3b37ad59a9a52,   9390a478144cd7e8,   4d14a26b7f96d8d8,</w:t>
            </w:r>
          </w:p>
          <w:p w14:paraId="402D8D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a162ef5dda70a415,   e993522e950e2c3e,   1033d59cc59daeeb,   d81891c9d3ffc846,</w:t>
            </w:r>
          </w:p>
          <w:p w14:paraId="2EAB333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4efa4cdf4eb93dd3,   4338dbb17d27fd99,   2b06c2484bb8921a,   0cf01077c7d0e458,</w:t>
            </w:r>
          </w:p>
          <w:p w14:paraId="78D9791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221a77a7c9bcc986,   2f6eb8de6dbca400,   62c7ee642a179219,   87d39ac81c1fab60,</w:t>
            </w:r>
          </w:p>
          <w:p w14:paraId="4A07173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cf65351797db1dad,   a53864faa8777fb8,   99580970512490e5,   e18b52e498fa8cb7,</w:t>
            </w:r>
          </w:p>
          <w:p w14:paraId="0D13355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e9426399d8540aab,   bf17ba2fd3943e62,   aa80c45508eec070,   ba3124c5e6fe96de,</w:t>
            </w:r>
          </w:p>
          <w:p w14:paraId="34F1E43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6bee9329460fed2a,   646c125f49758774,   bd694196087fbdc9,   23630d3e716e232a,</w:t>
            </w:r>
          </w:p>
          <w:p w14:paraId="3ECD89E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a07a47ce8b5fc772,   96d126a5196ec37f,   f390169ed8ade3ad,   27f02cfe23bfbae8,</w:t>
            </w:r>
          </w:p>
          <w:p w14:paraId="6E30D81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e4aa5ad387449fb0,   b2c87f3f42e94334,   da62b1e812983102,   896697e941f55609,</w:t>
            </w:r>
          </w:p>
          <w:p w14:paraId="62DE840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fa2416ef92df9b7f,   24601256443ad1e9,   f1985bac9619c4b6,   cfdc1849f7ba7122,</w:t>
            </w:r>
          </w:p>
          <w:p w14:paraId="0D7CF29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472a5a9c3f37f0c0,   534b26cac2f71d3b,   bf672418bc7d0df8,   80f23f687f04e56a,</w:t>
            </w:r>
          </w:p>
          <w:p w14:paraId="0D744F9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5f142a721de3214d,   0c881d71ed938a1c,   2ba286c51c171ee1,   7fd3bcfa6d5011f4,</w:t>
            </w:r>
          </w:p>
          <w:p w14:paraId="421E5CE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4646920a02f009dd,   acc9e07c70068177,   746c3ea7a9ae1c0f,   58b4a4c0bf0a6a03,</w:t>
            </w:r>
          </w:p>
          <w:p w14:paraId="21DEC5D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56d98d00c9e1d30d,   7c07048f0e8e8ab4,   be24f9544510f07f,   0c280e70750506f5,</w:t>
            </w:r>
          </w:p>
          <w:p w14:paraId="7A596EB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00ddb4eb3fa05173,   cc5fb3926fa099da,   65c3b52a015eb769,   bd0cd3cb36886502,</w:t>
            </w:r>
          </w:p>
          <w:p w14:paraId="53FA8FD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5d203f7db2162661,   738df6b40dbbb2d2,   ad12a934bee3d7b6,   14ed1e6a614a41c2,</w:t>
            </w:r>
          </w:p>
          <w:p w14:paraId="4E6C3DA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57097c19413f584e,   b05925aff68d8b98,   6f754b8db38fd8ec,   67c524484590f905,</w:t>
            </w:r>
          </w:p>
          <w:p w14:paraId="2985619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b09fc2ed888ebfcf,   fb368ade483f64c1,   19acabc82caaab0f,   d51a79dff9cb2fa7,</w:t>
            </w:r>
          </w:p>
          <w:p w14:paraId="7CFDD3B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2a02b340274dac3e,   b4ce4f3c67494f04,   df4e93c2aab797b1,   bda97dc02f8ac70e,</w:t>
            </w:r>
          </w:p>
          <w:p w14:paraId="30B008F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e117b83e5c0f2473,   c0d92f28932f4883,   d75b8ecf8e457e3a,   7f99d2f0a6e7801f,</w:t>
            </w:r>
          </w:p>
          <w:p w14:paraId="6C54E4B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b68ad3abaeca355e,   1a9836cafbf9f727,   7db53c3a78698d99,   2bf1fd02e841d26f,</w:t>
            </w:r>
          </w:p>
          <w:p w14:paraId="0FD80DE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dbe9320d5458c1cc,   2defa679fbc1f54b,   9c4aa0662dc7c81a,   c806fe8da343b69f,</w:t>
            </w:r>
          </w:p>
          <w:p w14:paraId="6E9A892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1e43e6f651dd4525,   360368571dbec466,   b6725dc5f39b5620,   859e08926b93efce,</w:t>
            </w:r>
          </w:p>
          <w:p w14:paraId="398D3B8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e9dd35895ccea2be,   9637202e1412d308,   ad1676e012c045bf,   338007f85c979a7b,</w:t>
            </w:r>
          </w:p>
          <w:p w14:paraId="7A32265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678943ae40f7dfbe,   7403f13d31ea8414,   fd098bd5533fa19f,   395e89f047975c7f,</w:t>
            </w:r>
          </w:p>
          <w:p w14:paraId="70F52E6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28f2bf4bb665bfe9,   7fe6289229ea1090,   5b0ea93e12a28c9f,   a281f7efee639d5f,</w:t>
            </w:r>
          </w:p>
          <w:p w14:paraId="0901B66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9420b044fc049d24,   886785a0e9bc42ce,   70f12e7e22e02ac0,   5fe165bb8a8a39e9,</w:t>
            </w:r>
          </w:p>
          <w:p w14:paraId="21C0566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2e9eb56e36505642,   d90b89168cdd6af9,   b3027e639446f5ba,   433f385e97bd7a3f,</w:t>
            </w:r>
          </w:p>
          <w:p w14:paraId="6AC083D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a2cc3baaac4f71e6,   100586fab9b13b7b,   3e7b5372294f2b60,   25e491d0f0722cee,</w:t>
            </w:r>
          </w:p>
          <w:p w14:paraId="768EACB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a5adf5fc4a999ccf,   b9ffdffa8786d3eb,   a88e67146a39eeb1,   18db4afac95a3b26,</w:t>
            </w:r>
          </w:p>
          <w:p w14:paraId="5A83D71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ff278f6b68330873,   98820d19abfc3c75,   35a0357ce712c5eb,   429b4046d4215a8a,</w:t>
            </w:r>
          </w:p>
          <w:p w14:paraId="0EE08B6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456dadd2714ef5e1,   fb895498a356e4b2,   62c264a732a07893,   d96cb03522beee41,</w:t>
            </w:r>
          </w:p>
          <w:p w14:paraId="5751427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90f5a7df6e53d54d,   9cdfe2a062a1c0c9,   babfa02124fb097f,   d31cfdb805374848,</w:t>
            </w:r>
          </w:p>
          <w:p w14:paraId="636FAAB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8c409afedfc7d3d2,   6ddbab891485c32a,   a86fba7f1ee12f4f,   4032b1dee0376a7b,</w:t>
            </w:r>
          </w:p>
          <w:p w14:paraId="4DF5265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06a32298addd275c,   8108d7ae01fedc5b,   2776d1e38f475d9a,   3efa962c71944ff3,</w:t>
            </w:r>
          </w:p>
          <w:p w14:paraId="50CDAF9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379ccea6c2a9c889,   b73a96c68adaf3f5,   611fac5566abcf76,   a62dae1caa0c8849,</w:t>
            </w:r>
          </w:p>
          <w:p w14:paraId="7DD67D6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b2e8e99e63363152,   03618cf5c692124f,   0e20773ca20f6e2b,   a0cefb50158777e5,</w:t>
            </w:r>
          </w:p>
          <w:p w14:paraId="2896168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1331ed8d4bf7ac61,   8410a81adac30675,   79fd37d90f92a61b,   e8e4b0340174fcc1,</w:t>
            </w:r>
          </w:p>
          <w:p w14:paraId="20EA72B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9a461b9deb203524,   f704857ce9d58d24,   abff4b26e1b487dd,   c508e21bd3b3ad93,</w:t>
            </w:r>
          </w:p>
          <w:p w14:paraId="5D3E8E4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18896bd3d6307c1f,   f9dd80564f475b56,   00da52e35cb00c53,   954027489dcd6e73,</w:t>
            </w:r>
          </w:p>
          <w:p w14:paraId="43E4E01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6304cba811087b72,   806b0d85b5adba0c,   24071676b7a6afd4,   c33f0ecb8b92c933,</w:t>
            </w:r>
          </w:p>
          <w:p w14:paraId="3E75588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7da3b292cc43e240,   6428c2e4273cdc8f,   d286d45695b75ea7,   752718eefb4e9be5,</w:t>
            </w:r>
          </w:p>
          <w:p w14:paraId="36D0FC4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90d10bc6fcd4c952,   83b39bdc2c7b6207,   348b70957931bfd5,   3c2910903c50f636,</w:t>
            </w:r>
          </w:p>
          <w:p w14:paraId="0A6BA24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4d778899a3255485,   357bb5dfd6afa0a9,   29044c424824e818,   0f503be216f5cf5f,</w:t>
            </w:r>
          </w:p>
          <w:p w14:paraId="5E3CB61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3c7d171e12614300,   cb1a53e7a5d5a466,   ef61c4dfd6034d23,   7d5aebbaf7b09602,</w:t>
            </w:r>
          </w:p>
          <w:p w14:paraId="5A224A5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95fedab62f17c7e1,   a31a18086232838a,   3e9c99cc1b1489ac,   8cbce40308dc951a,</w:t>
            </w:r>
          </w:p>
          <w:p w14:paraId="708B28C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cd2b7b4f5141e4d9,   cb3a31813cf57925,   63bd214290083de5,   4f67dc7add6b18d0,</w:t>
            </w:r>
          </w:p>
          <w:p w14:paraId="25A90C9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90d80174dbebd868,   95d71cbdfcf7f6e5,   89c409205094e822,   040505f8d1e7dbd2,</w:t>
            </w:r>
          </w:p>
          <w:p w14:paraId="6155386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4dc1065b5457defb,   3ae18a2f1d36de69,   9d589ebdd5dff7ac,   3d31c9722daa3151,</w:t>
            </w:r>
          </w:p>
          <w:p w14:paraId="1D6193B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6526524b8170fb15,   197a616b0fee457b,   e3aa6906463d3c2b,   48cd68fdd4ca96ff,</w:t>
            </w:r>
          </w:p>
          <w:p w14:paraId="436BEA0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d53e0eb795ddba48,   1d2cbc524ed6ebd8,   e96fb01d3a16ad8f,   1a19798223b5b92d,</w:t>
            </w:r>
          </w:p>
          <w:p w14:paraId="1DFF057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04c718059e756399,   f2d994a3c3987ee8,   0836b8c406d903a6,   2c5c21b7504a6c7d,</w:t>
            </w:r>
          </w:p>
          <w:p w14:paraId="5B823D3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489e665b8dd114f0,   f256044c8b1eaf93,   dacd59fe72ea36f0,   9ea4ee62f6b0a342,</w:t>
            </w:r>
          </w:p>
          <w:p w14:paraId="2E723DC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858f609efd2bb194,   61a63c51cc7a633f,   39c458d182b20940,   e5af1dd24d372134,</w:t>
            </w:r>
          </w:p>
          <w:p w14:paraId="6FB9690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1e4aa4b7ff43e63c,   bcaee8067f1f87eb,   f518558130648d4d,   d4888cf6632c07f9,</w:t>
            </w:r>
          </w:p>
          <w:p w14:paraId="36FF8BB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5f1dc9a5cb72fdbb,   20387ffd0401fb19,   de299acd88803701,   e016df64f4b2f061,</w:t>
            </w:r>
          </w:p>
          <w:p w14:paraId="04A082B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75b89413b3ad668e,   09214a043fabf4de,   82c117742488946b,   bd6cb50c6dddb784,</w:t>
            </w:r>
          </w:p>
          <w:p w14:paraId="1CC4658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4c97b9cf0660ab5a,   0cbacab0e37c5e75,   794cff8f183a21ea,   8d221dc7aea472f9,</w:t>
            </w:r>
          </w:p>
          <w:p w14:paraId="3577AFD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7ceaf24ade96d537,   ce4f0eb8033ba0ee,   88442ded3814284b,   3814bbd503cc4afb,</w:t>
            </w:r>
          </w:p>
          <w:p w14:paraId="4BA226C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4131d096d653dc14,   ccffbd29f8b468f1,   d6ce3fb61895b32d,   e24a9c3449169d5d,</w:t>
            </w:r>
          </w:p>
          <w:p w14:paraId="26B7297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474f2a8a6101cb8f,   e78014642e3dee40,   cc28ad9c0a9e2d0e,   c50077a814c132d0,</w:t>
            </w:r>
          </w:p>
          <w:p w14:paraId="5BBE8D6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5964fd13a31f9c2b,   e738587a511312f3,   8b68893250e30f91,   26465e3af47337b0,</w:t>
            </w:r>
          </w:p>
          <w:p w14:paraId="384373B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68a890fabf7585c5,   9d8f8862ec3c6d85,   af5920fae327b1c3,   45792c4e3847d0f1,</w:t>
            </w:r>
          </w:p>
          <w:p w14:paraId="0EBB48B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206422770f3f0dee,   604e7cb5d2ebece3,   73d6d42808f88da9,   3e18d598615c77c9,</w:t>
            </w:r>
          </w:p>
          <w:p w14:paraId="41E24DE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c0d70315b35b1d44,   cb3cf1c9b84c9076,   6d4a6f0161a6871b,   40fc7de6e7fa7e90,</w:t>
            </w:r>
          </w:p>
          <w:p w14:paraId="21D38F8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594d682918fd8326,   25c2e28a0ba238a2,   be59d0eaa4216a52,   15dbdf9aabb6df41,</w:t>
            </w:r>
          </w:p>
          <w:p w14:paraId="4C36FEF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a05ba51680bef658,   3ed5a3d3890b82fd,   b96b87c31ffedaa0,   a0d6e1eecece67e8,</w:t>
            </w:r>
          </w:p>
          <w:p w14:paraId="74E1504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2fd03709ca969dbb,   8ede9f79c55f12ef,   efe371eac77acbce,   619c1ffc771e4bfb,</w:t>
            </w:r>
          </w:p>
          <w:p w14:paraId="02D0C2B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9689816c04c7cc65,   439619a47ca02a0e,   e68c113f4381dd95,   842f9214100567d7,</w:t>
            </w:r>
          </w:p>
          <w:p w14:paraId="1DCB2FD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0f53a9778949102e,   d809a3423e28dc47,   2fa55c2955bcdb7c,   0fd0e6de1c75cd16,</w:t>
            </w:r>
          </w:p>
          <w:p w14:paraId="16F61B0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9be8ba6c4fd90e36,   3faf47c2e68be873,   1a6ec21a881fe145,   b733b9dabcfb7ce7,</w:t>
            </w:r>
          </w:p>
          <w:p w14:paraId="7A77AB9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ab792b019ee43d8c,   5ca149a03dff8de5,   151ec3aade3cfe34,   ea13fbf61e005bbb,</w:t>
            </w:r>
          </w:p>
          <w:p w14:paraId="5BFDB33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71b4ea26d65cb11b,   fcedf4ca16505f7a,   b9d71e1389dc090c,   e1ddec4b837da294,</w:t>
            </w:r>
          </w:p>
          <w:p w14:paraId="2ED1213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2e7ebc8e34b2c127,   d67ab7176e3dd694,   3a7382439f3cf17d,   c1088ebbc590983b,</w:t>
            </w:r>
          </w:p>
          <w:p w14:paraId="27F42BD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ae0b6d539d78f153,   f3dafb219b0c3b94,   f8d4b6eb2b1032b2,   851d2a7ac1c4ddb1,</w:t>
            </w:r>
          </w:p>
          <w:p w14:paraId="5D42064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ff145872988ed2cf,   698407eaedc414e7,   8dbbd737cde34fa7,   3cc9fd5d7112f9e5,</w:t>
            </w:r>
          </w:p>
          <w:p w14:paraId="48F6EC3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dae2b30be9acb83e,   715a191d9bf1bba9,   f0a725a000321576,   f004981e190a84c1,</w:t>
            </w:r>
          </w:p>
          <w:p w14:paraId="43CFE1F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0321f6449f200c15,   ddbaf18d9063f486,   6ea41521a529d160,   1a418d70271e4000,</w:t>
            </w:r>
          </w:p>
          <w:p w14:paraId="191C126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794712c95e3e5d03,   b05f8c1eec84a037,   99362098795cfc35,   655e81015d8fa010,</w:t>
            </w:r>
          </w:p>
          <w:p w14:paraId="64FBAFB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7f478455bdc22fb3,   e46ee9241bf69edf,   72fa6aa88ab6006c,   025cc02874f7893a,</w:t>
            </w:r>
          </w:p>
          <w:p w14:paraId="2690202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d24c02ca9661e050,   d6413f4c1cce85bf,   722b2fb02266ba24,   806929b5ae22d2a5,</w:t>
            </w:r>
          </w:p>
          <w:p w14:paraId="022F100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9aea5bcb06812184,   f6248cdfbc0bec34,   187f864cf0899e0c,   45f86b25c4e1dac0,</w:t>
            </w:r>
          </w:p>
          <w:p w14:paraId="6286A06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9255375dfc9ba593,   5b53cfdc522c7afc,   fb1c0458387e390c,   c0ef2812c066c4b0,</w:t>
            </w:r>
          </w:p>
          <w:p w14:paraId="61C5652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be96a66af835841e,   c01c7742c996529e,   39491faa75a3d4ce,   6a0ddbb587c150f4,</w:t>
            </w:r>
          </w:p>
          <w:p w14:paraId="6CC6FED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51141638c5ceb997,   a80da365128291a3,   1d60164118c0f65f,   194824e7b5a306a0,</w:t>
            </w:r>
          </w:p>
          <w:p w14:paraId="292C086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f283a1a690d332f7,   39e98afb31b12809,   ab965bcbfef2b606,   dbd1ecf796198798,</w:t>
            </w:r>
          </w:p>
          <w:p w14:paraId="194B202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ed815dd06c4d7f5a,   f48235b302bcf326,   674bf1ef12f0487f,   dc406b9656cc838c,</w:t>
            </w:r>
          </w:p>
          <w:p w14:paraId="721E202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caaabfea4526fbd0,   c695dc3258a6cad4,   9d2756aea232cf87,   979d4e9bcbee000d,</w:t>
            </w:r>
          </w:p>
          <w:p w14:paraId="08C3A4A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b6f1ba2d073ca43c,   1b6103a5aac83021,   2d7d6da3f75db1ad,   cd02a4c27aeab1c6,</w:t>
            </w:r>
          </w:p>
          <w:p w14:paraId="548F53B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bacdc746295c3b5e,   7d6be1acf0fff10f,   9dfd5996cb4dcc19,   0ee296d9556f6e2f,</w:t>
            </w:r>
          </w:p>
          <w:p w14:paraId="198C235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a0b98c3e5a608425,   cc41f5ebfc51db59,   4e623c9ef510d6b0,   65915554543c2cd8,</w:t>
            </w:r>
          </w:p>
          <w:p w14:paraId="3033DA5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9a2a5c8e7fcdc741,   5d4faa4d49886b9d,   af1b5094a98df922,   094d4f55310b1e6a,</w:t>
            </w:r>
          </w:p>
          <w:p w14:paraId="504BA4A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e110d95b876a89ce,   809ad4f633740397,   e2f4477976fe6401,   c97b964a7591260e,</w:t>
            </w:r>
          </w:p>
          <w:p w14:paraId="00F96AB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a8f8bf288c3d9b5e,   671bbb843726deed,   1f74ce831ce8ead9,   eac5d9c650c57955,</w:t>
            </w:r>
          </w:p>
          <w:p w14:paraId="7B8007E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2cc8567b57ddd0fc,   7df8a1442546206a,   2694016a8ac82ce8,   9e0db3001eeb83f3,</w:t>
            </w:r>
          </w:p>
          <w:p w14:paraId="79BD35A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efcdee8a804af3ab,   d2de2e46e228e465,   5e3aa34aa7e7480d,   ff8da2763ce79440,</w:t>
            </w:r>
          </w:p>
          <w:p w14:paraId="6AC0980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3694f9cd28b8f2f7,   8f0fe786cd181fb5,   8c953e4e45000e34,   4241d63aa1458efd,</w:t>
            </w:r>
          </w:p>
          <w:p w14:paraId="7995BD6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c1f4826b6f4efb49,   41e4fe7b02a50ba8,   206a95540c0335a0,   0cd064f87a53d606,</w:t>
            </w:r>
          </w:p>
          <w:p w14:paraId="008F14D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fe285e42405a899a,   b53d0cfa3a2199b4,   621e5a49e87e8fc5,   f0ca73fb2cacc428,</w:t>
            </w:r>
          </w:p>
          <w:p w14:paraId="0C1F7DC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11715f588ecc30d3,   831dfa7bf56e8e7d,   6dd4ffb1d6b731df,   c46eb8f8a6da4ee1,</w:t>
            </w:r>
          </w:p>
          <w:p w14:paraId="2F2A31C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d678807750b05aaa,   6443f1a2a6c1d935,   e8846414861def86,   5cada6392fae4a3d,</w:t>
            </w:r>
          </w:p>
          <w:p w14:paraId="00C4CB3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e45496ce3b435637,   13457da08b6bc834,   0daebd0f37f1b3dc,   5cdcb3e50628369a,</w:t>
            </w:r>
          </w:p>
          <w:p w14:paraId="18B4E15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5924ec5eb51c10ea,   61f71d7084fa92db,   b6a01efe9118f095,   71e68151a371f4fc,</w:t>
            </w:r>
          </w:p>
          <w:p w14:paraId="6E35E5C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a7702d80f8d20b45,   f049fed21ccb3209,   0bc94fab1d312393,   8cf9170a6356f6f2,</w:t>
            </w:r>
          </w:p>
          <w:p w14:paraId="24BD6AE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3f3ede6d8832e17b,   1df02b7fecd05eed,   eb60249beafde684,   11fcfb97b35850fd,</w:t>
            </w:r>
          </w:p>
          <w:p w14:paraId="11BABE6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5c3fc460c6cdeac2,   d0cd47e67e623078,   d51cd2c2c5426292,   e15afae79693d8ff,</w:t>
            </w:r>
          </w:p>
          <w:p w14:paraId="4427BF9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bbd463b7f697b941,   1ff98001a8b6116b,   d9ce9642f3a8a7df,   43b56315f08fc23c,</w:t>
            </w:r>
          </w:p>
          <w:p w14:paraId="43ED46C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d521684e4f50ff83,   b32d7faaa8859159,   10998cf1c20c31ac,   a698add0650e36e1,</w:t>
            </w:r>
          </w:p>
          <w:p w14:paraId="00C18BC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a21315d47cdaa55a,   d8500a376d551b32,   af392af99f8e13aa,   e2dbb2b1c49bf120,</w:t>
            </w:r>
          </w:p>
          <w:p w14:paraId="1C1CF7D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ad1128bac2aef9ce,   765c7da6dd312acf,   d65199060a0afe0f,   709224583e6f1268,</w:t>
            </w:r>
          </w:p>
          <w:p w14:paraId="1E5CA7B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80550b8cfcde41af,   1ff3127bd1127953,   366decffdc6af5dd,   33365bf4bb532962,</w:t>
            </w:r>
          </w:p>
          <w:p w14:paraId="639A9D5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c97503a5804d70a3,   9e66a1d111ed1ecd,   20a92c75f4eeb035,   0157a6ee5fb7795a,</w:t>
            </w:r>
          </w:p>
          <w:p w14:paraId="3D93C95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51e4839f3bd53b62,   31d57afa7cd5cab5,   29e64f22a315a7be,   edb78f1de960c806,</w:t>
            </w:r>
          </w:p>
          <w:p w14:paraId="69A115B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0bffea93a3ad6df5,   7af18ced54433da3,   f268ebabf175a7a0,   e2bdce631c87dcc5,</w:t>
            </w:r>
          </w:p>
          <w:p w14:paraId="63CB871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82c1a457a95bcc81,   f8fb804f94cb0032,   2473bd942ef4fdc1,   2350e9ea23fd0041,</w:t>
            </w:r>
          </w:p>
          <w:p w14:paraId="120972B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8340e6f85ab0e7f1,   17f1147d7fcb61c7,   d2f60294c496f045,   b518bdb5d819b5a9,</w:t>
            </w:r>
          </w:p>
          <w:p w14:paraId="0F83952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704f458655828c95,   fe14cf9de7ecf9ee,   9104703d5e9a82d2,   8cdca91c0b718e37,</w:t>
            </w:r>
          </w:p>
          <w:p w14:paraId="45FDC08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5a90ae026c7ca4fd,   1d241998264a4077,   2aa6f61d37926c48,   e7152603435e5891,</w:t>
            </w:r>
          </w:p>
          <w:p w14:paraId="32CEC55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b70cb82d1c448f2a,   67a8fac7f53081ac,   bc20f3e72fbf5357,   205ded2d9049584c,</w:t>
            </w:r>
          </w:p>
          <w:p w14:paraId="4175887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67d7eaf716e8a76c,   6de599ac94546a93,   a9413a6b92b4cc41,   2c9bc1ff21f97521,</w:t>
            </w:r>
          </w:p>
          <w:p w14:paraId="5500888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e6208d2cbac530cc,   93cfe640dec830c0,   b7fe18bc013dc1a8,   a7c53d4ac4c2f4e6,</w:t>
            </w:r>
          </w:p>
          <w:p w14:paraId="1083953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29c6488180da66f1,   04633a3ef82d14ae,   0a2a5727b3e77cfb,   0dd74cab912ea89d,</w:t>
            </w:r>
          </w:p>
          <w:p w14:paraId="22FF37F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//c2</w:t>
            </w:r>
          </w:p>
          <w:p w14:paraId="3412DD4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730cf0c8054dad6e,   385099d508e7d473,   a1813a378a4d23af,   12fda77114b149ca,</w:t>
            </w:r>
          </w:p>
          <w:p w14:paraId="52C0429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091eab1be8d10b16,   e283ba825eb37dd5,   fd7f12ca1a770090,   e63bc3e173fb92e1,</w:t>
            </w:r>
          </w:p>
          <w:p w14:paraId="34C6709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fa9d43b922d3837b,   60ae8316f0deeb08,   8909441d85ed6c28,   dd62c8d624244e47,</w:t>
            </w:r>
          </w:p>
          <w:p w14:paraId="3BDB433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03af65d1780f021e,   d1234fdda7e78017,   76d5f9e40a59eae9,   ce6fe124aff9a8af,</w:t>
            </w:r>
          </w:p>
          <w:p w14:paraId="65AEDC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//salt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见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Encaps input</w:t>
            </w:r>
          </w:p>
        </w:tc>
      </w:tr>
      <w:tr w:rsidR="00193C37" w14:paraId="142C8D8B" w14:textId="77777777">
        <w:tc>
          <w:tcPr>
            <w:tcW w:w="9242" w:type="dxa"/>
          </w:tcPr>
          <w:p w14:paraId="3796183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lastRenderedPageBreak/>
              <w:t>Decaps input(ct)</w:t>
            </w:r>
          </w:p>
        </w:tc>
      </w:tr>
      <w:tr w:rsidR="00193C37" w14:paraId="5EEDFD15" w14:textId="77777777">
        <w:tc>
          <w:tcPr>
            <w:tcW w:w="9242" w:type="dxa"/>
          </w:tcPr>
          <w:p w14:paraId="0C3EC3E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//ct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见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 xml:space="preserve"> Encaps output</w:t>
            </w:r>
          </w:p>
        </w:tc>
      </w:tr>
      <w:tr w:rsidR="00193C37" w14:paraId="5404C05F" w14:textId="77777777">
        <w:tc>
          <w:tcPr>
            <w:tcW w:w="9242" w:type="dxa"/>
          </w:tcPr>
          <w:p w14:paraId="6B13071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Decaps output(ss)</w:t>
            </w:r>
          </w:p>
        </w:tc>
      </w:tr>
      <w:tr w:rsidR="00193C37" w14:paraId="0EAD1282" w14:textId="77777777">
        <w:tc>
          <w:tcPr>
            <w:tcW w:w="9242" w:type="dxa"/>
          </w:tcPr>
          <w:p w14:paraId="5554D87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//ss</w:t>
            </w:r>
          </w:p>
          <w:p w14:paraId="330088B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5b6e5a69a3d5f8e7</w:t>
            </w:r>
          </w:p>
          <w:p w14:paraId="368AE07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5eea3a6e95595ed0</w:t>
            </w:r>
          </w:p>
          <w:p w14:paraId="08D2810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278da55b8b373142</w:t>
            </w:r>
          </w:p>
        </w:tc>
      </w:tr>
    </w:tbl>
    <w:p w14:paraId="20ABCFB5" w14:textId="77777777" w:rsidR="00193C37" w:rsidRDefault="00000000">
      <w:pPr>
        <w:pStyle w:val="3"/>
      </w:pPr>
      <w:bookmarkStart w:id="67" w:name="_Toc830"/>
      <w:r>
        <w:rPr>
          <w:rFonts w:hint="eastAsia"/>
        </w:rPr>
        <w:t>Frodo1344</w:t>
      </w:r>
      <w:bookmarkEnd w:id="67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93C37" w14:paraId="54C272A2" w14:textId="77777777">
        <w:tc>
          <w:tcPr>
            <w:tcW w:w="9242" w:type="dxa"/>
          </w:tcPr>
          <w:p w14:paraId="7A4C1B5B" w14:textId="77777777" w:rsidR="00193C37" w:rsidRDefault="00000000">
            <w:pPr>
              <w:widowControl/>
              <w:jc w:val="left"/>
              <w:rPr>
                <w:sz w:val="28"/>
                <w:szCs w:val="28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Keygen input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（</w:t>
            </w:r>
            <w:r>
              <w:rPr>
                <w:color w:val="000000"/>
                <w:kern w:val="0"/>
                <w:sz w:val="24"/>
                <w:lang w:bidi="ar"/>
              </w:rPr>
              <w:t>s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color w:val="000000"/>
                <w:kern w:val="0"/>
                <w:sz w:val="24"/>
                <w:lang w:bidi="ar"/>
              </w:rPr>
              <w:t>seed</w:t>
            </w:r>
            <w:r>
              <w:rPr>
                <w:color w:val="000000"/>
                <w:kern w:val="0"/>
                <w:sz w:val="24"/>
                <w:vertAlign w:val="subscript"/>
                <w:lang w:bidi="ar"/>
              </w:rPr>
              <w:t>SE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color w:val="000000"/>
                <w:kern w:val="0"/>
                <w:sz w:val="24"/>
                <w:lang w:bidi="ar"/>
              </w:rPr>
              <w:t>z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）</w:t>
            </w:r>
          </w:p>
        </w:tc>
      </w:tr>
      <w:tr w:rsidR="00193C37" w14:paraId="5C1C4A50" w14:textId="77777777">
        <w:tc>
          <w:tcPr>
            <w:tcW w:w="9242" w:type="dxa"/>
          </w:tcPr>
          <w:p w14:paraId="42B4A55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//s</w:t>
            </w:r>
          </w:p>
          <w:p w14:paraId="2738CBEF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7c9935a0b07694aa</w:t>
            </w:r>
          </w:p>
          <w:p w14:paraId="48F45FE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0c6d10e4db6b1add</w:t>
            </w:r>
          </w:p>
          <w:p w14:paraId="6210C13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2fd81a25ccb14803</w:t>
            </w:r>
          </w:p>
          <w:p w14:paraId="37D23F9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2dcd739936737f2d</w:t>
            </w:r>
          </w:p>
          <w:p w14:paraId="17DD6190" w14:textId="77777777" w:rsidR="00193C37" w:rsidRDefault="00000000">
            <w:pPr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//seed</w:t>
            </w:r>
            <w:r>
              <w:rPr>
                <w:rFonts w:hint="eastAsia"/>
                <w:sz w:val="24"/>
                <w:vertAlign w:val="subscript"/>
              </w:rPr>
              <w:t>SE</w:t>
            </w:r>
          </w:p>
          <w:p w14:paraId="22F49A8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b505d7cfad1b4974</w:t>
            </w:r>
          </w:p>
          <w:p w14:paraId="1CD8A58D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99323c8686325e47</w:t>
            </w:r>
          </w:p>
          <w:p w14:paraId="3E53E5C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92f267aafa3f87ca</w:t>
            </w:r>
          </w:p>
          <w:p w14:paraId="33A27E59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60d01cb54f29202a</w:t>
            </w:r>
          </w:p>
          <w:p w14:paraId="7BD5F69E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3e784ccb7ebcdcfd</w:t>
            </w:r>
          </w:p>
          <w:p w14:paraId="5A6306E1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45542b7f6af77874</w:t>
            </w:r>
          </w:p>
          <w:p w14:paraId="240BCCC4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2e0f4479175084aa</w:t>
            </w:r>
          </w:p>
          <w:p w14:paraId="73BB4BAC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488b3b74340678aa</w:t>
            </w:r>
          </w:p>
          <w:p w14:paraId="735308D5" w14:textId="77777777" w:rsidR="00193C3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//z</w:t>
            </w:r>
          </w:p>
          <w:p w14:paraId="5386BD40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38e22e9628b0a161</w:t>
            </w:r>
          </w:p>
          <w:p w14:paraId="73173369" w14:textId="77777777" w:rsidR="00193C37" w:rsidRDefault="00000000">
            <w:pPr>
              <w:rPr>
                <w:sz w:val="24"/>
              </w:rPr>
            </w:pPr>
            <w:r>
              <w:rPr>
                <w:sz w:val="24"/>
              </w:rPr>
              <w:t>fdeb0bd252173b9c</w:t>
            </w:r>
          </w:p>
        </w:tc>
      </w:tr>
      <w:tr w:rsidR="00193C37" w14:paraId="11B99A96" w14:textId="77777777">
        <w:tc>
          <w:tcPr>
            <w:tcW w:w="9242" w:type="dxa"/>
          </w:tcPr>
          <w:p w14:paraId="445BD2FA" w14:textId="77777777" w:rsidR="00193C37" w:rsidRDefault="00000000">
            <w:pPr>
              <w:widowControl/>
              <w:jc w:val="left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Keygen output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（</w:t>
            </w:r>
            <w:r>
              <w:rPr>
                <w:color w:val="000000"/>
                <w:kern w:val="0"/>
                <w:sz w:val="24"/>
                <w:lang w:bidi="ar"/>
              </w:rPr>
              <w:t>pkh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color w:val="000000"/>
                <w:kern w:val="0"/>
                <w:sz w:val="24"/>
                <w:lang w:bidi="ar"/>
              </w:rPr>
              <w:t>pk=seed</w:t>
            </w:r>
            <w:r>
              <w:rPr>
                <w:color w:val="000000"/>
                <w:kern w:val="0"/>
                <w:sz w:val="24"/>
                <w:vertAlign w:val="subscript"/>
                <w:lang w:bidi="ar"/>
              </w:rPr>
              <w:t>A</w:t>
            </w:r>
            <w:r>
              <w:rPr>
                <w:color w:val="000000"/>
                <w:kern w:val="0"/>
                <w:sz w:val="24"/>
                <w:lang w:bidi="ar"/>
              </w:rPr>
              <w:t>+b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）</w:t>
            </w:r>
          </w:p>
        </w:tc>
      </w:tr>
      <w:tr w:rsidR="00193C37" w14:paraId="6D518944" w14:textId="77777777">
        <w:tc>
          <w:tcPr>
            <w:tcW w:w="9242" w:type="dxa"/>
          </w:tcPr>
          <w:p w14:paraId="186C373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//pkh</w:t>
            </w:r>
          </w:p>
          <w:p w14:paraId="0A8E56A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3a3673875d692016</w:t>
            </w:r>
          </w:p>
          <w:p w14:paraId="119FF8B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275e7b0bf922ba96</w:t>
            </w:r>
          </w:p>
          <w:p w14:paraId="4114BA4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b1a72312d54504df</w:t>
            </w:r>
          </w:p>
          <w:p w14:paraId="533BFC8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38d47635e5677d79</w:t>
            </w:r>
          </w:p>
          <w:p w14:paraId="3F54B29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vertAlign w:val="subscript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//seed</w:t>
            </w:r>
            <w:r>
              <w:rPr>
                <w:rFonts w:hint="eastAsia"/>
                <w:color w:val="000000"/>
                <w:kern w:val="0"/>
                <w:sz w:val="24"/>
                <w:vertAlign w:val="subscript"/>
                <w:lang w:bidi="ar"/>
              </w:rPr>
              <w:t>A</w:t>
            </w:r>
          </w:p>
          <w:p w14:paraId="2F54575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44ff290750370216</w:t>
            </w:r>
          </w:p>
          <w:p w14:paraId="51A7BAE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f0c737c42963c9cf</w:t>
            </w:r>
          </w:p>
          <w:p w14:paraId="2ABA64B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//b(pk)</w:t>
            </w:r>
          </w:p>
          <w:p w14:paraId="4BB6CC2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672fd1cdf473c6b1,   84ab57df33d6b786,   c6d7a7259e25d105,   0107f83c6c6cb77c,</w:t>
            </w:r>
          </w:p>
          <w:p w14:paraId="3EC2977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d2661c267bd48065,   ba1cb60e79d76aa2,   0b41d821d0d118ed,   1e90d0fa364657ef,</w:t>
            </w:r>
          </w:p>
          <w:p w14:paraId="4A39528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e0e522eaef2b9909,   ed5b7dd85a83945f,   eeee79732b908917,   8616ca35ebebd113,</w:t>
            </w:r>
          </w:p>
          <w:p w14:paraId="1420A60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010af77647bfd84e,   646c46c026b09ff7,   94dd5a9edaa7d58d,   c3879e1b35949b14,</w:t>
            </w:r>
          </w:p>
          <w:p w14:paraId="438EBE0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eb5355eb42dcf2e8,   c78a3fb29ac798d2,   e84a45b3431387a8,   062a35b8b7a2192c,</w:t>
            </w:r>
          </w:p>
          <w:p w14:paraId="561CD7B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1ccde9fc2cba9705,   42a55d02f2715450,   4965d40ce2df209c,   18d71d58830b9018,</w:t>
            </w:r>
          </w:p>
          <w:p w14:paraId="2B8BE0F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7db2e66f15986d0c,   b1417aabcd676b29,   bb0f32b6092c0173,   9936e878c41a3a9a,</w:t>
            </w:r>
          </w:p>
          <w:p w14:paraId="304255F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d6044bde43408c20,   8e8367adc77c9377,   055060612fbfefa8,   8e22a1fb414ec900,</w:t>
            </w:r>
          </w:p>
          <w:p w14:paraId="7BE9F18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57b534c4604a47a6,   ca34f5227b256a08,   4b14502e71317f15,   50fbee5e0297d3cf,</w:t>
            </w:r>
          </w:p>
          <w:p w14:paraId="58E486D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09a4ed388f0e48bf,   ab74f5e4e81ca178,   f2e5c72e0be98925,   543df01df51ee067,</w:t>
            </w:r>
          </w:p>
          <w:p w14:paraId="5216A1A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c14064e7eb70ed55,   57b2e2aeb1cdfb71,   2d8e91bac6e09c07,   8cd6e65d870a67e4,</w:t>
            </w:r>
          </w:p>
          <w:p w14:paraId="4943730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2bca18f87f92f9fe,   21f5eaaf40a69ecc,   449bf39e544c12a3,   d3dc26571b082a2e,</w:t>
            </w:r>
          </w:p>
          <w:p w14:paraId="3BA1CA8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20b9cdbee023fce6,   ed0e4302572d48c7,   212b14dc45af1d8c,   4347f2b0353c7234,</w:t>
            </w:r>
          </w:p>
          <w:p w14:paraId="48E4AE0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7dcd68e00ac2d18e,   27f3a34f4200c534,   f0351b8dd504e245,   bf76b3298a2054f1,</w:t>
            </w:r>
          </w:p>
          <w:p w14:paraId="07F654B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a13da299bcec491a,   3ca921d4b1a274d4,   d3f9519e40440b22,   3837f78960551c24,</w:t>
            </w:r>
          </w:p>
          <w:p w14:paraId="101B923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f76a2d68427ac48b,   a2a85b3ba7d4071f,   5fa013c33847a546,   44698804de9046c5,</w:t>
            </w:r>
          </w:p>
          <w:p w14:paraId="0CC6381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36b2e78ce958aefa,   85dcb80c5b38a20b,   d48516532b64f8b0,   919b001ae040641c,</w:t>
            </w:r>
          </w:p>
          <w:p w14:paraId="2B6326A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b7383760e1e83b73,   2e86ea89852908a7,   6db2a38f7d831b12,   856ac71d41480823,</w:t>
            </w:r>
          </w:p>
          <w:p w14:paraId="15CE62A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9ba53db67b605269,   c12407ce83075d8a,   b8edcdcca2ed303e,   98daa1a1d64103b3,</w:t>
            </w:r>
          </w:p>
          <w:p w14:paraId="29AC85C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f52153e7347ec888,   9dd57273ecc9d17e,   6a8aa594ab35b394,   bc5c87d377cd5b51,</w:t>
            </w:r>
          </w:p>
          <w:p w14:paraId="5A94F19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53f93b8089583531,   ad442f6e47033a1a,   31eaabe5f26ec4fe,   bbb5f6e71a323c7b,</w:t>
            </w:r>
          </w:p>
          <w:p w14:paraId="1F0526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73c7ea3749b3473a,   eb172fbdd20a26aa,   d643e52cd770005a,   9dbe87afb6bdf38d,</w:t>
            </w:r>
          </w:p>
          <w:p w14:paraId="23B3B36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05c9eb14a407bb5b,   dcce95bfd2eb2051,   ba43d24d80fdf08b,   11fa12494c5260d1,</w:t>
            </w:r>
          </w:p>
          <w:p w14:paraId="3FF67E0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9c1cbd0d2648005c,   95db02ad7ebd21e8,   da136d183cee6dc6,   42cbb3688e4699c4,</w:t>
            </w:r>
          </w:p>
          <w:p w14:paraId="6E4E16A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b13a622428306585,   76b013b70c05056e,   de7379df423943ac,   664ad617e5d5d536,</w:t>
            </w:r>
          </w:p>
          <w:p w14:paraId="44C705E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68aad6f58eae5a5c,   dfd010f8e9d0c48b,   608cf183c79e275e,   aa5e4c0b2737408f,</w:t>
            </w:r>
          </w:p>
          <w:p w14:paraId="2239C8C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b126a1babcd732ed,   80038b49c6a2bdb7,   5934ef5f2d62d3a3,   74acf3490e43ce2f,</w:t>
            </w:r>
          </w:p>
          <w:p w14:paraId="1DD8690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c1ce952d2fdcdb13,   1eb415522d9f41fe,   c5d8b37e31721040,   ca5d3de62a7480d9,</w:t>
            </w:r>
          </w:p>
          <w:p w14:paraId="124269F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7e012e64b5eeac2a,   ceb01d1b51cdc75d,   302d6c4db06b5969,   9e7ef70fc5925dd2,</w:t>
            </w:r>
          </w:p>
          <w:p w14:paraId="18E71D1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483051cfb8fafc00,   4e84bd2d114decc1,   8985902e794b4ab8,   e62dd0a5daf319a6,</w:t>
            </w:r>
          </w:p>
          <w:p w14:paraId="7552D8D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2e54d479310c9c3f,   e51a750838f3ef77,   131e621f508f67c5,   0453ffaef4160dae,</w:t>
            </w:r>
          </w:p>
          <w:p w14:paraId="0655646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39bb754ac5aeafa0,   982330e77ef12716,   8ce9ed1ec1fc7f81,   34848bffec8cfea2,</w:t>
            </w:r>
          </w:p>
          <w:p w14:paraId="14F9BB8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744f6018e3808a3a,   c42031ae2a7abb85,   f33a0170da827b4a,   d01a81c787d97e43,</w:t>
            </w:r>
          </w:p>
          <w:p w14:paraId="4B9C0A6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0e74010186806860,   35d378064e39b912,   0229dd5bf018c9ce,   4aee28a641d94a50,</w:t>
            </w:r>
          </w:p>
          <w:p w14:paraId="3C47DB8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9bae83184eb13303,   978455f8e98b4173,   6b44c6306ef9ad4c,   aae8355439b20107,</w:t>
            </w:r>
          </w:p>
          <w:p w14:paraId="2BBD6FC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d9d6b15f1e8656df,   e6780627ae55b20b,   712d125337300358,   31a6fc0e8320f1f8,</w:t>
            </w:r>
          </w:p>
          <w:p w14:paraId="1D7720A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119e939e4bb02481,   dbb8e4dce937a643,   f1dbfed775cd0520,   33b6c13163d11a92,</w:t>
            </w:r>
          </w:p>
          <w:p w14:paraId="7E2C994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1d2372ac618e8a97,   b705725ed8e4157d,   5fbfa3fc379d409a,   34abcb8621c12654,</w:t>
            </w:r>
          </w:p>
          <w:p w14:paraId="1002421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7b13e4b696becc5d,   76dc9d6d433e5c09,   19b83182d6dff231,   ac46810332b2cefb,</w:t>
            </w:r>
          </w:p>
          <w:p w14:paraId="41AE56D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e4b0d1e7357daf1a,   dcf743f0fda238f6,   cec15896facb3064,   8fc786ebcb3c18cb,</w:t>
            </w:r>
          </w:p>
          <w:p w14:paraId="5845E12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d9091cb1e90b08f1,   c5ea062a2bb8aa97,   d695cfb9d7185e12,   750e17ab615c6d10,</w:t>
            </w:r>
          </w:p>
          <w:p w14:paraId="0BDA67D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4ca210cea1f0e2b7,   b082c09c68236293,   311c9fda286f9dce,   3e11f3dbb3d01bc9,</w:t>
            </w:r>
          </w:p>
          <w:p w14:paraId="54CF379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85f34218ad17ba4b,   4b08008a8ff9c9c4,   f1a1150699d5fa53,   1aa9a2b3fed2da75,</w:t>
            </w:r>
          </w:p>
          <w:p w14:paraId="2C947F7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805a74452482ef38,   c2c7c9cab77b5a07,   6faac12322bf802d,   74c325604820de51,</w:t>
            </w:r>
          </w:p>
          <w:p w14:paraId="57E9AE8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d510a20a4bfc2428,   0abe9cda84c37829,   f17cda471bd243d5,   aeb94a37dd2db2b9,</w:t>
            </w:r>
          </w:p>
          <w:p w14:paraId="3AD9256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3ef3dd4daf2e0755,   35d47ee68fffb506,   1421700e0ec98a43,   80b42d25b6343da0,</w:t>
            </w:r>
          </w:p>
          <w:p w14:paraId="377D527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816fce4085d37943,   19acf874de6312ff,   fed050bc42fc5032,   1c9d19d4e4c870d7,</w:t>
            </w:r>
          </w:p>
          <w:p w14:paraId="5DD060F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0814d071cba1b0ea,   fe257cd381a840d3,   2e172c3d49ee71ab,   cb8bdf58440ceb06,</w:t>
            </w:r>
          </w:p>
          <w:p w14:paraId="1E259CA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a4805102b4f036c4,   12cebfaf3d6abdac,   d0f7838a2b265c39,   920fd34f9c7ab7b2,</w:t>
            </w:r>
          </w:p>
          <w:p w14:paraId="23F6BAB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d53a64000824f488,   0eb6e4e69068c4d3,   9122548f92823b81,   64495100a8fe27fd,</w:t>
            </w:r>
          </w:p>
          <w:p w14:paraId="4B65930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e68d425ccc8dfb81,   3274e293767ea386,   1acaaa25a4afe56d,   a11f415b0c5165c1,</w:t>
            </w:r>
          </w:p>
          <w:p w14:paraId="12C5AB1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8cfc682f80247561,   36b6fd91ff1550ab,   ba8939798972ea27,   13aaae879987b4f5,</w:t>
            </w:r>
          </w:p>
          <w:p w14:paraId="4441526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9e92d47bd653d8ce,   23a35dca56a2c0c3,   abab99218134aee3,   b2bef215e6a2daa6,</w:t>
            </w:r>
          </w:p>
          <w:p w14:paraId="1902B9A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0671635dd4472c9c,   b130577676b578f8,   021a7cc293250f29,   5fc6771e7a1e54ef,</w:t>
            </w:r>
          </w:p>
          <w:p w14:paraId="1898B75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4c63fc666e702a69,   147d38b7ce7e6db2,   3767012729b22216,   b339ce73b7e533ad,</w:t>
            </w:r>
          </w:p>
          <w:p w14:paraId="35BDB07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dee24804b6f97529,   101553d0f669a7a7,   877946b7b7563a0b,   7cbd4eabbadad958,</w:t>
            </w:r>
          </w:p>
          <w:p w14:paraId="4927796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89c13b614fa56cbc,   8d49d338facb5fd9,   e4c44648aac6c28f,   351557a237ee4072,</w:t>
            </w:r>
          </w:p>
          <w:p w14:paraId="0A68684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730d2d1145e944ca,   8ca317427f7c5164,   24a6e7d182249bbb,   abf882ba50072618,</w:t>
            </w:r>
          </w:p>
          <w:p w14:paraId="6274AD0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81f84030b57f9aa0,   8e97f58e024c9de7,   c0c60f45d5cececa,   25b6174dc63e7124,</w:t>
            </w:r>
          </w:p>
          <w:p w14:paraId="311DD0F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f68c6d1755cf41bb,   121a34fa2dc14a00,   7f2ff8ad77824049,   86be6857db354af1,</w:t>
            </w:r>
          </w:p>
          <w:p w14:paraId="5FE63FC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cc6e333ec00bb9bb,   c5de936f67e61835,   a0d121e83335d404,   185f138bf0e64003,</w:t>
            </w:r>
          </w:p>
          <w:p w14:paraId="1F29FAB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ca260000baf748f5,   08d19335a2b4a683,   0fe293b53f483877,   df3d30bb2cb3c57d,</w:t>
            </w:r>
          </w:p>
          <w:p w14:paraId="2884A35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083baf9758f41eec,   9e3a5fe13e185f1a,   0972f9447ef52e6f,   92d9b5bf654cf17b,</w:t>
            </w:r>
          </w:p>
          <w:p w14:paraId="037A039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c43d85f970e6edd9,   606ff92da1d17545,   691a5d58adcfdb61,   fbd1f38869612fda,</w:t>
            </w:r>
          </w:p>
          <w:p w14:paraId="7AE77A6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b4c10a64340f9fc3,   51b3da40492b6fed,   5f9c40a52ef0aba6,   36dde30818a0baad,</w:t>
            </w:r>
          </w:p>
          <w:p w14:paraId="1D50ED5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3182ef390632222d,   d2c5fa98627ccd8b,   309ebcd943b34207,   e3e5ea2d303dc0f8,</w:t>
            </w:r>
          </w:p>
          <w:p w14:paraId="44ADBD3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c61c8cccce68429e,   e803ae1ee9266442,   2a73715171028b07,   4eb833a8cb9972f2,</w:t>
            </w:r>
          </w:p>
          <w:p w14:paraId="5840603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b1ea7323ac026cab,   aaacce10e48c455d,   a29d0b57f2dd754b,   7a28cb5cb9dab0d0,</w:t>
            </w:r>
          </w:p>
          <w:p w14:paraId="38B8D0A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59dbfcaccca34903,   14827c59fa0c5e8f,   4749cc89b15fb617,   e33fa945395a2cf0,</w:t>
            </w:r>
          </w:p>
          <w:p w14:paraId="2529CEB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9792ce775018ed28,   319887fc93d58d24,   dcc6935a14ea1b50,   643a7922b1f41c7c,</w:t>
            </w:r>
          </w:p>
          <w:p w14:paraId="4FEB3A5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954e42c33206d0a6,   ef5c6eedf3cc83d9,   ff82e89a786502bb,   46c3bcd342be834f,</w:t>
            </w:r>
          </w:p>
          <w:p w14:paraId="0E29CD8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65288dd930d4142a,   0ae08568f5bbe051,   bb4045043006a5ff,   f7a0c4594eff8078,</w:t>
            </w:r>
          </w:p>
          <w:p w14:paraId="74BDCD0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0548ca92e86d2fd1,   30be0ee513f7f8e7,   788c839fd18f6766,   385a1477c4f1bf0e,</w:t>
            </w:r>
          </w:p>
          <w:p w14:paraId="306EF5A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730b045dc6cf286b,   1323532f0c12f042,   96672fce96c5bc15,   5fef70ed35b888da,</w:t>
            </w:r>
          </w:p>
          <w:p w14:paraId="2BD31AC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7f56aacdbfa0c68b,   e0fbec942d2f2b4b,   71160cf6d10d905e,   a68155f49853f276,</w:t>
            </w:r>
          </w:p>
          <w:p w14:paraId="5CB6271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50a87b4ff1bebcae,   516dbb72e3104c88,   8514ecf0f9b06af6,   8ac5ea5aaf93acdd,</w:t>
            </w:r>
          </w:p>
          <w:p w14:paraId="53069A6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7dbd59ecb4b0fec4,   ec65f0a1c605d76b,   b1cf83fadfa09e47,   f01be1bac7a85112,</w:t>
            </w:r>
          </w:p>
          <w:p w14:paraId="3F5E8E0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4cdf4070846cc51f,   a77d269102a1e315,   8a950c649771f738,   d75b2e7992e23a0d,</w:t>
            </w:r>
          </w:p>
          <w:p w14:paraId="297C75B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4be858afa07b7e2a,   ae13572f8a040612,   b7bff5339e9c91b4,   65d92379e5f0c9df,</w:t>
            </w:r>
          </w:p>
          <w:p w14:paraId="26BDDEE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e37599fe9165e397,   143146c5f6a8ed27,   c8ec48f9931aa460,   cada770186704abf,</w:t>
            </w:r>
          </w:p>
          <w:p w14:paraId="5D1C23F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7b2e194a6037acb9,   46562c2ad58e7ce9,   b23215427d074f3f,   077b3efb2b17a3e4,</w:t>
            </w:r>
          </w:p>
          <w:p w14:paraId="1B9BDC5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729bfea5ef017f5a,   6c3b529227a3b184,   f3eb0256e3d35864,   3ba41541f03895e2,</w:t>
            </w:r>
          </w:p>
          <w:p w14:paraId="456014B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3741cca33edb123d,   d8277091ced5a8db,   27a13cbff23d63c3,   5abfdc938882557e,</w:t>
            </w:r>
          </w:p>
          <w:p w14:paraId="1207DC5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eb743a06718b3eae,   4b8d131aa9e7b86b,   d9f977451cbd4ad3,   0fa119586151e8b4,</w:t>
            </w:r>
          </w:p>
          <w:p w14:paraId="529DCFD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4d3fdc7352b7c628,   e54ac748fd75f8de,   c8296a87475fc3dc,   d65923dd146e9022,</w:t>
            </w:r>
          </w:p>
          <w:p w14:paraId="0B3B9F8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f87f043c8297d8d9,   d3b9f36e58cb2cd1,   ddbfeac943016120,   fdae9ea220290179,</w:t>
            </w:r>
          </w:p>
          <w:p w14:paraId="09640D3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c13f417d14601b47,   61016fcfad397419,   2ec8b49691456728,   09ea051230fc5598,</w:t>
            </w:r>
          </w:p>
          <w:p w14:paraId="5E5C6EB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c25d3db3b2ca91a7,   c17d7674d418fb4d,   1dd7d5bf4c9520c4,   f7362fa635d4f021,</w:t>
            </w:r>
          </w:p>
          <w:p w14:paraId="1B0F697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9bda45535e84755f,   e03bb22647ee7026,   eb84c97caa858a31,   4a03b54add7f75df,</w:t>
            </w:r>
          </w:p>
          <w:p w14:paraId="394E136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8689130c6bd3925f,   1b4eb3c72667fdb4,   b49c9fd9a7b0c1ac,   a7455ea0a51fece7,</w:t>
            </w:r>
          </w:p>
          <w:p w14:paraId="034A7AE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73d054aedd99c919,   0515454dab7301bd,   8cf8ae230d340589,   4972893221284a8a,</w:t>
            </w:r>
          </w:p>
          <w:p w14:paraId="5B5ADE9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8170c6bfb05cff0c,   52ca0571f4a4fedc,   95cc7dfe9a960f08,   99353aefb5c8b8cd,</w:t>
            </w:r>
          </w:p>
          <w:p w14:paraId="481B2B4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107424d93ce0f721,   f3a2aa99bff7f2f8,   4229be1b3cdfd107,   32fa6979d0584238,</w:t>
            </w:r>
          </w:p>
          <w:p w14:paraId="5558A93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abd6a8ba60f2cc93,   321167b2ffea03f6,   771e8ad9d14b1cf5,   220c3ef2818378f5,</w:t>
            </w:r>
          </w:p>
          <w:p w14:paraId="455FD1E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a03b8a8b1939a751,   599721a68c09bd2c,   6aefdea825982b61,   4ec8e36cf7ae9186,</w:t>
            </w:r>
          </w:p>
          <w:p w14:paraId="08049C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ebd702cd3c6df807,   f2c481b5e716d218,   5ee8f5c1f0586ee4,   1b43187140d7a0cd,</w:t>
            </w:r>
          </w:p>
          <w:p w14:paraId="3406172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fe06caf778ebb73d,   ce39bc90a41bf781,   9c81c23e7d93af91,   fbae4f7dc04a0648,</w:t>
            </w:r>
          </w:p>
          <w:p w14:paraId="68B31D3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4e8a1f07779dbc98,   f1d9577d3393f3e6,   c3869c9e53e449e7,   39f23edb4459491f,</w:t>
            </w:r>
          </w:p>
          <w:p w14:paraId="3A73BB7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8f988033ca55970d,   952d485917d2bc9e,   2509d8ae0636bfcf,   8b8cc7a5583fdb9f,</w:t>
            </w:r>
          </w:p>
          <w:p w14:paraId="04EB95D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acb38499f17bcce7,   463fdff73db96bd8,   68a274a2b2a29ddf,   90dc899f94b7e759,</w:t>
            </w:r>
          </w:p>
          <w:p w14:paraId="5CDFB86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544f930c226cbf7a,   0145712d4c070aae,   8cef2076dd403c89,   edc8877256445df3,</w:t>
            </w:r>
          </w:p>
          <w:p w14:paraId="0DB3730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d60d75aa7b8cceec,   d0c1bc91977ab247,   1ef2ce9b3b8f1079,   7c7fdea1fdf5b6c3,</w:t>
            </w:r>
          </w:p>
          <w:p w14:paraId="3850EBA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9f5082f772deddfd,   1a44ec073e5d7385,   73945fc8f7ce9e5a,   5e246fe4171f559c,</w:t>
            </w:r>
          </w:p>
          <w:p w14:paraId="136D0EC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bb3661c28daab7dd,   9df5e54267b5c6ec,   cf154d69e44ac57b,   63fe3ba666f3d2a8,</w:t>
            </w:r>
          </w:p>
          <w:p w14:paraId="59DDC3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3cda5e1e2eba1807,   8725320007d62f2c,   3b6c3b89cc6662f0,   51a3bb2d163d18b5,</w:t>
            </w:r>
          </w:p>
          <w:p w14:paraId="2BB3870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b0779cb1187cd9f9,   3f0858300c8d0c6b,   37a52f67983ae741,   7d2fba4d5023ad22,</w:t>
            </w:r>
          </w:p>
          <w:p w14:paraId="214F655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de22fff0497bffae,   e271f4fc9e3a49ad,   e7df8fccbbb10785,   fdea4649d9f9f9d1,</w:t>
            </w:r>
          </w:p>
          <w:p w14:paraId="7DEF9FF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c01d680526fa18ca,   3b22c6efe196d81f,   7e1a3763e7ae9f31,   9c4d35c464330492,</w:t>
            </w:r>
          </w:p>
          <w:p w14:paraId="6CD9572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8ce7e1b988085a9d,   e7f18d3cb0f0f75b,   c52ba7f64bb279f4,   5c82d8a48d2aee7a,</w:t>
            </w:r>
          </w:p>
          <w:p w14:paraId="68F1F78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2ed160ab7c921d10,   5cbb66722142a25e,   3a2a765af32db03d,   1ee36f82c6fb875c,</w:t>
            </w:r>
          </w:p>
          <w:p w14:paraId="25B2712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e8d0dedf39b25eb9,   0038d080f5d8242b,   4182ec564a7a4905,   6faa1aae0d158042,</w:t>
            </w:r>
          </w:p>
          <w:p w14:paraId="49AACC7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404ffb8ed57066e0,   38032502dcf8b6b7,   dd221124a1f30844,   ce871a5362883700,</w:t>
            </w:r>
          </w:p>
          <w:p w14:paraId="3872C40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3ffb969cc516c43a,   087d000973c5d8d0,   3ad4d112fca32ea5,   250ab42f473eacdd,</w:t>
            </w:r>
          </w:p>
          <w:p w14:paraId="25D70F5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e381599669384203,   f570baca316f5bdf,   89c473e6df8945d9,   bd76e51e79380469,</w:t>
            </w:r>
          </w:p>
          <w:p w14:paraId="4675664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cd5754476efef6ef,   fc63fa4b0beae696,   67d2b72090b97800,   b6ea8958e764debf,</w:t>
            </w:r>
          </w:p>
          <w:p w14:paraId="20E1CFE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18303e04aa0922b9,   a78a95d2c6e739d1,   a241aa16acb2d284,   abc79baa9124ebf3,</w:t>
            </w:r>
          </w:p>
          <w:p w14:paraId="11F141B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feec17bdb95f5fac,   e21e9634e9a78758,   e88032a924bc0c45,   0cb1a51a4588af50,</w:t>
            </w:r>
          </w:p>
          <w:p w14:paraId="6F729B7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2f0e1706e3d60d00,   64a81f3045834965,   edfc3db47b092b06,   35a3851079b1df12,</w:t>
            </w:r>
          </w:p>
          <w:p w14:paraId="1AC2EE7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5393351b5524935c,   94939dab3fe89986,   88eff139d0ef1254,   c85cffc850b58c5e,</w:t>
            </w:r>
          </w:p>
          <w:p w14:paraId="4343E53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89e94ee9daee8882,   81727e1df8a5819c,   25ab5df4c79f38d9,   24dedbc6e7fd823b,</w:t>
            </w:r>
          </w:p>
          <w:p w14:paraId="1EBC299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61924017b4f213b6,   0ad6e792c007c702,   eea3b47cc7c8e2c8,   035b181a00bb1a25,</w:t>
            </w:r>
          </w:p>
          <w:p w14:paraId="339581A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2fdc8f3290cb851e,   662ce336392c946c,   bd44fb59a92b3bba,   27fcc418b79188e9,</w:t>
            </w:r>
          </w:p>
          <w:p w14:paraId="099C4CD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93e6206062c009ae,   a3773fe97f1b442c,   58ca38c95277c32d,   a1eeabc8e456d7e3,</w:t>
            </w:r>
          </w:p>
          <w:p w14:paraId="4C3CDE7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15f14da9ce6fd743,   110dbbdda31ef4eb,   553277f5ed7e98e2,   aa90021f111faf62,</w:t>
            </w:r>
          </w:p>
          <w:p w14:paraId="56309AC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df83b970527bf594,   3c39604652e118a4,   d660ffd7d2353513,   88c551ffebc87553,</w:t>
            </w:r>
          </w:p>
          <w:p w14:paraId="21AED30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c9d314c7b9ea9127,   96ab2da37d6af9ce,   041c354969756548,   5f0ea0ed00e66251,</w:t>
            </w:r>
          </w:p>
          <w:p w14:paraId="4AE2B4B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0707e3738552804a,   7d5f3211dcfbc56e,   6039a11d684419f4,   7d95ef41517d23c1,</w:t>
            </w:r>
          </w:p>
          <w:p w14:paraId="763BD66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f0c89d3a274a096a,   5e12c0fc0c0afb43,   671fc70e5eda5250,   81608bf073d95e3a,</w:t>
            </w:r>
          </w:p>
          <w:p w14:paraId="709C116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b3e7a7dcd7f662ea,   85b8efbb6a3a59b3,   63b4334ec0fb1f36,   5877c3e9d834553a,</w:t>
            </w:r>
          </w:p>
          <w:p w14:paraId="2E55091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1f2dc964ee3a47f9,   590bccc0841dcd76,   7129339786530983,   12e2d2ef66cff1a0,</w:t>
            </w:r>
          </w:p>
          <w:p w14:paraId="0F4B963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709c69f136d387ca,   07f9c86197307cb5,   671429fc5b375c1c,   97e9d2b8872335b3,</w:t>
            </w:r>
          </w:p>
          <w:p w14:paraId="61CFBA4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ee061a7a4d8759dc,   4ca34bb778c10cd8,   9dddc369fa354c10,   519d31b6223cfe07,</w:t>
            </w:r>
          </w:p>
          <w:p w14:paraId="7929923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d530ccc5cc8b242b,   4580c27d8951b374,   98a2cb9dd22fc098,   a019a9fec3971000,</w:t>
            </w:r>
          </w:p>
          <w:p w14:paraId="4ADAA40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d1461babdc948131,   3a8d1af850003144,   ac050db6d0828374,   39c5ccaf69cb4194,</w:t>
            </w:r>
          </w:p>
          <w:p w14:paraId="40D3001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475e5e88c3554f1f,   c3c2166bd1bc01ba,   7f2ba53ec341be86,   da6691af85315c4d,</w:t>
            </w:r>
          </w:p>
          <w:p w14:paraId="79B7A65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e432bc141b2586b8,   48bbe92efaaf5d61,   977c3511ddffd31c,   208621ccd0e09c94,</w:t>
            </w:r>
          </w:p>
          <w:p w14:paraId="1574F04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d9b177b82885f2d6,   952a8c730db7bd19,   18c1c61ae1a1c846,   a83567b05d795054,</w:t>
            </w:r>
          </w:p>
          <w:p w14:paraId="4231E4A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b64d844ee8580098,   62dd8e88843aff27,   eb94fe63d8e8ce46,   e1dbcb27f7366a0d,</w:t>
            </w:r>
          </w:p>
          <w:p w14:paraId="0F1E8C6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4f54ce83da267171,   9fd777b6616d78a3,   695275926a84d0a9,   6d3595b0e7af5852,</w:t>
            </w:r>
          </w:p>
          <w:p w14:paraId="21FC1C5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0a4b5c1df6e536c8,   ad434d45351a7d40,   8cf42fa4b5bd1f49,   11dd39b2043f7024,</w:t>
            </w:r>
          </w:p>
          <w:p w14:paraId="5FD6EF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02fd39eb9de3b0df,   0ea9d94a252e61ee,   8d3f689f4abc0571,   4ede61ecd8a61fc1,</w:t>
            </w:r>
          </w:p>
          <w:p w14:paraId="53BFEA4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73c06cb4b3b1b898,   03e560f4952f97ae,   18570156a38ababa,   ddc468d1ad0ca8f3,</w:t>
            </w:r>
          </w:p>
          <w:p w14:paraId="048CB8E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f3032445d830956d,   2bbd28ad9cf8a76a,   bed0fee54f741eca,   fc56474cccf84fa8,</w:t>
            </w:r>
          </w:p>
          <w:p w14:paraId="259E7ED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9fdbaab5a952bc6d,   28e6ec9fcc248ce5,   1675b94505038639,   dc798e56cc46fb5e,</w:t>
            </w:r>
          </w:p>
          <w:p w14:paraId="4C73C5E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a9d51a4c441829c8,   f5823b0a894a2e8b,   d60490de77717ed4,   5592b91165cc3a03,</w:t>
            </w:r>
          </w:p>
          <w:p w14:paraId="107D298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3c7c88ff5f9be9a6,   1358017ea1ab1eaa,   40b8558fa1884961,   c942bc4d5ad99c6d,</w:t>
            </w:r>
          </w:p>
          <w:p w14:paraId="2CAF19B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73ed6a453db1227c,   f116a7a425bca57b,   7fe70d1c22e0681f,   7bb012a880d0dd09,</w:t>
            </w:r>
          </w:p>
          <w:p w14:paraId="547ACDC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baee80b56748c25e,   d6835db9aaedcee7,   5a4c02c8c2249e3f,   3800013725550c55,</w:t>
            </w:r>
          </w:p>
          <w:p w14:paraId="063664D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f02d4d83298c6fb8,   594d89e4a1af9ad1,   1957d7a2aa935915,   33168f4b32c4a5c1,</w:t>
            </w:r>
          </w:p>
          <w:p w14:paraId="6FC7D33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458f69a5f5a0fa8f,   2b3217ae15b6b619,   3c8eac8541f107d9,   b476b70a3f479f6e,</w:t>
            </w:r>
          </w:p>
          <w:p w14:paraId="5FFDCA0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6cec23fb5f2e829c,   560c2e2f8cbcff3a,   a4b20872f409e722,   76b1922017f45ae5,</w:t>
            </w:r>
          </w:p>
          <w:p w14:paraId="263C567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f752917d762e776b,   24b3d129cced0065,   420b138cfa53b4de,   de9b6211e19eaa8c,</w:t>
            </w:r>
          </w:p>
          <w:p w14:paraId="73CE10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6754643b9ae006f5,   f8262b803dc17f79,   b3beebbdb967e762,   4be8f348d205a2f0,</w:t>
            </w:r>
          </w:p>
          <w:p w14:paraId="436D7F4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3952d13863765257,   03e501c7b1f7061c,   c497ec7d86167671,   846e219a0311f8bb,</w:t>
            </w:r>
          </w:p>
          <w:p w14:paraId="5AB81BB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f354ed72c6dbd066,   50e14ea1a26fb461,   15e57218562dd320,   03fa1ff1ebefaaa9,</w:t>
            </w:r>
          </w:p>
          <w:p w14:paraId="640BDDF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44c2a5e907de843c,   053b0034ac46894d,   eb5ddd0fc3de023a,   7f7caf0401b19e4d,</w:t>
            </w:r>
          </w:p>
          <w:p w14:paraId="364E7C0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488458101e687c21,   e90dd07167f8ddd7,   55851beb5f5ca404,   9713eb1a1f8533f7,</w:t>
            </w:r>
          </w:p>
          <w:p w14:paraId="7BF9270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b962105ba77844e7,   0a886aa37f8ef6a3,   25ceac0122a0b9c8,   b90cc7a8070773ef,</w:t>
            </w:r>
          </w:p>
          <w:p w14:paraId="205C305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23b524ac4e47789a,   c2714525d4a52764,   624d50bea670ef62,   7e67a4fca35d0e38,</w:t>
            </w:r>
          </w:p>
          <w:p w14:paraId="0BB7FF0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8c60e75b59030df9,   6424dc86a688aa11,   4a7c92bacfd6eeb2,   79d7fcbcb0a26279,</w:t>
            </w:r>
          </w:p>
          <w:p w14:paraId="2CBFA5E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11b0554e06f48c26,   4ccbea13940f49c4,   ab72b436f8652009,   b08b46f2d2bfb21d,</w:t>
            </w:r>
          </w:p>
          <w:p w14:paraId="4F4D750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dbf5651081c8d072,   26ea4239c59c13e9,   496ba9765c212b01,   c526e8e06aa559aa,</w:t>
            </w:r>
          </w:p>
          <w:p w14:paraId="698E5D2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10f238ad8fb79214,   a263d444994e66be,   50dd110ad4a190b9,   09895e97c365a564,</w:t>
            </w:r>
          </w:p>
          <w:p w14:paraId="1598D7C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b861b2f65713cc4b,   616c3c2b8cb63472,   d20ac3eba3ee476c,   ab8ac9f383533621,</w:t>
            </w:r>
          </w:p>
          <w:p w14:paraId="239A6D4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392f9c1280cfec69,   5441ebc29400a6f2,   e3aab5bc0fac267e,   25f8086d31da0b01,</w:t>
            </w:r>
          </w:p>
          <w:p w14:paraId="765FB01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e9f1680935f5de7b,   186c356263957bea,   6128bd2cd0b30465,   c8f372380a805e57,</w:t>
            </w:r>
          </w:p>
          <w:p w14:paraId="4FF30DA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8bd25192abcfca62,   5e5b169317ae8b4d,   c751c076369bb82a,   e099d088a20d164a,</w:t>
            </w:r>
          </w:p>
          <w:p w14:paraId="3A600C4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0279a5442f0a516c,   484bdca191115dbc,   3302e1d5967d68ef,   3586cebfbc90ac9c,</w:t>
            </w:r>
          </w:p>
          <w:p w14:paraId="11C49BC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fc156d9c055f3df9,   e3c74ffca148b53f,   cb3464d39d052c8e,   be89379c74c020b4,</w:t>
            </w:r>
          </w:p>
          <w:p w14:paraId="3E98BE7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2280c622dd7518c2,   c9dd506779a094f1,   aca0f3fdc48ed6ca,   1855102a34de6dfa,</w:t>
            </w:r>
          </w:p>
          <w:p w14:paraId="04CEC1C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cb3ac550511a3d56,   8edc5d219ff3a5fa,   b7f6eec37f305c64,   75e0fb5440d48377,</w:t>
            </w:r>
          </w:p>
          <w:p w14:paraId="0AECC9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59353b15323a90be,   2d469293755fb67f,   afa953902aa79a31,   bd3acbcec8d21082,</w:t>
            </w:r>
          </w:p>
          <w:p w14:paraId="38ECEF0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bf87d675cbfead8a,   cb7ec1eb83a41690,   41f0c70b318c69d3,   a125950b06a1248c,</w:t>
            </w:r>
          </w:p>
          <w:p w14:paraId="749A929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d49468aad73f733d,   997b4986babbc4c4,   0f44c43331475fa6,   6a399cfde910fbb4,</w:t>
            </w:r>
          </w:p>
          <w:p w14:paraId="68F5B94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fab7407afa362062,   3cdd6874a5fae3b1,   148afa4c28bc3693,   4daa155975bb8608,</w:t>
            </w:r>
          </w:p>
          <w:p w14:paraId="35D1317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755b990427626c88,   3d93f619fc86ca88,   316c04f3fc713e1d,   58e4aff09806dbf6,</w:t>
            </w:r>
          </w:p>
          <w:p w14:paraId="3563217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60318e38c7b9ddec,   ff4b091ac72eadbf,   89c509e2cb162bd2,   3fffd83eb09b4b3e,</w:t>
            </w:r>
          </w:p>
          <w:p w14:paraId="37084C9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cb3129b8e33868e7,   5e92dd853604cdc7,   6bdea4c7db72db76,   67488988293db98b,</w:t>
            </w:r>
          </w:p>
          <w:p w14:paraId="546E2B3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50dfc536df350ba2,   48539ac8b8fa370d,   dab5b52b28927027,   e227c1e12f83479e,</w:t>
            </w:r>
          </w:p>
          <w:p w14:paraId="217BF2C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257634bda3028fb6,   4f901212699e4934,   f7702b4007230225,   6059e0a8c66c8bb0,</w:t>
            </w:r>
          </w:p>
          <w:p w14:paraId="2B1EBA4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501f4c8ef064f6f5,   7db88bee4c2771e3,   6eac48cb647311b7,   111293bb1ee03660,</w:t>
            </w:r>
          </w:p>
          <w:p w14:paraId="54DD0FC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387a6286f93552df,   cba4b7618ef37d2f,   34759f69c83e58a0,   b41c46e82e83b912,</w:t>
            </w:r>
          </w:p>
          <w:p w14:paraId="3FB34B4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5369eb3e0d85fa79,   d6389248937b1055,   666cf808a4ab6181,   638bb806447f8e08,</w:t>
            </w:r>
          </w:p>
          <w:p w14:paraId="5C5B40D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186133694f043b34,   df2aaf0259229c8c,   5c3460d850408f73,   6abdfa8ce1cf2b78,</w:t>
            </w:r>
          </w:p>
          <w:p w14:paraId="33D3BA2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3d8f1d77c7a69525,   7109c9f1ebbe6d76,   ee1c111032784eb1,   26006886d7211fa5,</w:t>
            </w:r>
          </w:p>
          <w:p w14:paraId="5C99EEB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957716b746145806,   7dac5949a9c00f35,   fef61d9fdb863fa2,   5c73e6aa7556d521,</w:t>
            </w:r>
          </w:p>
          <w:p w14:paraId="1866EBC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0f2811eaf06357e5,   1c7372f957850bdf,   5945810d4c002c81,   9529d823a1533d93,</w:t>
            </w:r>
          </w:p>
          <w:p w14:paraId="3F70AF6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f26a3d63add3d35c,   3570bcb486d37398,   dee5ab87129792b6,   b4e0144f1028bb17,</w:t>
            </w:r>
          </w:p>
          <w:p w14:paraId="6104CD8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a2bf03065a0b6f96,   e07f99eb0746c26d,   b9991174793e04dd,   e163a07096aab2b2,</w:t>
            </w:r>
          </w:p>
          <w:p w14:paraId="104E14E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5185519584c1ed8e,   86a3adc681289a8c,   55c54ca26b69d817,   081a85cf8b9b0435,</w:t>
            </w:r>
          </w:p>
          <w:p w14:paraId="1E84BFB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dab8d6dce292c668,   d194061e78ec3151,   3d4ca98290a0c4d8,   b212abced5773866,</w:t>
            </w:r>
          </w:p>
          <w:p w14:paraId="65BC2C4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e09159ceef2c4c45,   48d632240636befa,   132a17036b40e773,   5d8a6cc569d4a2b5,</w:t>
            </w:r>
          </w:p>
          <w:p w14:paraId="7EFC1E6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3a95b55dc6610e0d,   3deefc23942d0cc8,   2ccb6bf89d0786c2,   9e9f5e65e75b341f,</w:t>
            </w:r>
          </w:p>
          <w:p w14:paraId="292711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ecc386a100eea0b6,   0a9c8fb1d6e2651e,   ec9999fbc7475b87,   c2325ec17bec08b3,</w:t>
            </w:r>
          </w:p>
          <w:p w14:paraId="5AC93CB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f859ec80da5faa80,   bf0b123a4c202028,   356f19e847aa475e,   a0de30a8bf6befd1,</w:t>
            </w:r>
          </w:p>
          <w:p w14:paraId="752AF98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e9f7428a7ebbd3d1,   7ee9f9f8a64b654f,   a73e5ce602de1fb6,   fe1b0ec3df74a2fd,</w:t>
            </w:r>
          </w:p>
          <w:p w14:paraId="0CB3304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230a7a5cfacba9de,   9b53d71c08fbc8ba,   54e2c8581df43993,   e93d8950461e55a1,</w:t>
            </w:r>
          </w:p>
          <w:p w14:paraId="514F8F8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1c32017e6a0ccc7b,   34f4554a639cc4a2,   2aa588b5fa0bb625,   2d31e0ebd6c7f0dc,</w:t>
            </w:r>
          </w:p>
          <w:p w14:paraId="7441D3F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bec7f61dfd08911d,   c853a0646aac2409,   1f2341de27222724,   9cb396d4a522b2ef,</w:t>
            </w:r>
          </w:p>
          <w:p w14:paraId="1C6D346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d042b0851ad55d58,   5246810c95ecb65c,   d7734c37e8eca4dc,   d1b62f3b36a43afd,</w:t>
            </w:r>
          </w:p>
          <w:p w14:paraId="247FF12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735d792e37563ae1,   7400d497bc433ba0,   1e4fa11dbacecb50,   af7602696238d8b3,</w:t>
            </w:r>
          </w:p>
          <w:p w14:paraId="5B53B65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6237d5a1d64a7cc9,   8d93bf50beb351d3,   dd7467e0e0e19dd3,   0abf3ab7643b2ef4,</w:t>
            </w:r>
          </w:p>
          <w:p w14:paraId="3588136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4a2c7fe65a6fe35f,   06815cd867248078,   270eb9f80d027576,   84fcb50023fe466c,</w:t>
            </w:r>
          </w:p>
          <w:p w14:paraId="405C6B4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ccf9b2d7e83f6b8a,   f0cad0150d481182,   56715f45d0263dea,   d071f63e598442a2,</w:t>
            </w:r>
          </w:p>
          <w:p w14:paraId="348C19A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65d8fb6cf54c0f00,   28dd5be427e70f20,   011a9574c94ec862,   8b4a1950dc51ff21,</w:t>
            </w:r>
          </w:p>
          <w:p w14:paraId="7DC0B8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a751e7808d087a8e,   d34a9ed7114f5e88,   4f2c4e400de3a7d2,   a98203dcc521ae74,</w:t>
            </w:r>
          </w:p>
          <w:p w14:paraId="656517D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99d91d8304390a61,   6e9b3a1dd11a86c9,   ba7dd5c97b7e5a56,   61d2aba07e8f4f99,</w:t>
            </w:r>
          </w:p>
          <w:p w14:paraId="724F859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fc7a39b7d254cc08,   5a998aa77a4e2dd5,   36105fafb0263a00,   212d6a6e85ba4d5d,</w:t>
            </w:r>
          </w:p>
          <w:p w14:paraId="6FC3E0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182118eaf02df87d,   625a1b050b737704,   0990aba3b38d274e,   459e216125695fa0,</w:t>
            </w:r>
          </w:p>
          <w:p w14:paraId="489972A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766364ab77862e23,   a86b5f754d6956d2,   8044f695ffdb84d4,   584a8dc64eaff9a3,</w:t>
            </w:r>
          </w:p>
          <w:p w14:paraId="41D0BA0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0c3c1d341750ca8c,   7cd73acc284e53cd,   9bbb101e52fbeaf0,   36b04c4f78845d9d,</w:t>
            </w:r>
          </w:p>
          <w:p w14:paraId="7F7C6E7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d5a9f2aa97842b4a,   32eb433958714345,   8b1bbdaa3cda3f7b,   26fa29291b4f2618,</w:t>
            </w:r>
          </w:p>
          <w:p w14:paraId="63A6844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d456bfe965136325,   e4553fe0fd101950,   e09ddc1f3b6fbb07,   e4193a693a17b511,</w:t>
            </w:r>
          </w:p>
          <w:p w14:paraId="062C6DE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e23d5f1561768c71,   2d8450485f89fac1,   5c7eec722969a207,   6e408e102b7c730c,</w:t>
            </w:r>
          </w:p>
          <w:p w14:paraId="718225C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08b59a224a61e33c,   47ce07be63c0a4c6,   51260a86fbabb54a,   5046fcf3d8bf987b,</w:t>
            </w:r>
          </w:p>
          <w:p w14:paraId="28EFB60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ac1dc6cce9294dfc,   359a61e175043d0c,   6697598875067f1a,   1da74981343bba18,</w:t>
            </w:r>
          </w:p>
          <w:p w14:paraId="0F27250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90aa2f044623bb2c,   d732f8313a8378fc,   b716ea1ea9851021,   f41f694a9fb120f5,</w:t>
            </w:r>
          </w:p>
          <w:p w14:paraId="6BC53CE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5043b14a70e5242b,   c04f72efa55c1889,   90ccbf9bb1208ce9,   7767299125e30695,</w:t>
            </w:r>
          </w:p>
          <w:p w14:paraId="08BDB02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4d48d2a1f0bcd118,   576acae5dd71c0fe,   bd38dbc2d42abca4,   7afc31c9c31063b5,</w:t>
            </w:r>
          </w:p>
          <w:p w14:paraId="701B79F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6eaddc13caf42fd6,   f8a2d142c7493d81,   3b3d223a5bf08a63,   787c3118a534d8f4,</w:t>
            </w:r>
          </w:p>
          <w:p w14:paraId="6923FD7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254d070fb9b67b7e,   bfadef143bc96d96,   b8e66101ef46fd45,   e079aefbe2354f1b,</w:t>
            </w:r>
          </w:p>
          <w:p w14:paraId="24BF58D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f5fb43b77ceab02d,   9ce9760a5c829ab6,   3e784bb4d1da4d2a,   acc8636f38b3a1d7,</w:t>
            </w:r>
          </w:p>
          <w:p w14:paraId="5BBFA95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1bf9b45632c24d51,   60a2fae77ad6d824,   59883a765f38c1bf,   6c3e7042c49bc98f,</w:t>
            </w:r>
          </w:p>
          <w:p w14:paraId="62D1214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8e6b0cd437e9391e,   24fa47ebaa421a00,   211bbae552cffe56,   d0d7b15f5f20a492,</w:t>
            </w:r>
          </w:p>
          <w:p w14:paraId="0BF6D8D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c629af4c17b3af10,   c4356d78eb6f22cb,   c48875e77fda2271,   0ea67ea806e6d1d4,</w:t>
            </w:r>
          </w:p>
          <w:p w14:paraId="17E8A7F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330b405a7a81f815,   d8a1cc9ad30a2c4f,   addd4640288a2c4a,   caf0675f10bda91d,</w:t>
            </w:r>
          </w:p>
          <w:p w14:paraId="538060A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63b81b1428b6e82e,   0a1a5661420bbb57,   a26c7ec297a27dfe,   5017b3a49521e2a3,</w:t>
            </w:r>
          </w:p>
          <w:p w14:paraId="7F07FFA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895de90f88b1187b,   928f002074634df8,   a679ad8c51d0e85c,   b3cb4fc07ab021ac,</w:t>
            </w:r>
          </w:p>
          <w:p w14:paraId="70E719C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68bb588d40cac24e,   f22b2a6f567987e8,   511a4fc3fb488cda,   679261a5d25e78e1,</w:t>
            </w:r>
          </w:p>
          <w:p w14:paraId="6CD4FA6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c7d309d7e8a5c4d8,   cd1ffed9c4bf8033,   6319a91a8359ec9d,   e02887bcb023c17c,</w:t>
            </w:r>
          </w:p>
          <w:p w14:paraId="4196244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b460b60dcbe350f2,   ba1876b58ada6b0b,   6963ddcbe5c337bb,   9205c1d73a7de592,</w:t>
            </w:r>
          </w:p>
          <w:p w14:paraId="37FB2EF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826b7e7c30cdaf15,   43917aac47f1d931,   4362aad4dfe08e18,   ddf45a010a1d89c3,</w:t>
            </w:r>
          </w:p>
          <w:p w14:paraId="3A4635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d0be9dd5568313a9,   0e834b0bbea2a38b,   1baaf436f7fcba93,   96f5c526bd3b6595,</w:t>
            </w:r>
          </w:p>
          <w:p w14:paraId="3290217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3a4cc53062640f8c,   50eaa0be013892d3,   8dac470192c2dd81,   9b10b1ae7e7fbe01,</w:t>
            </w:r>
          </w:p>
          <w:p w14:paraId="5E608D9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46edbfa2377c61bf,   372cea0a39f904fe,   5409ddfc1affa85a,   cd9aeb6d772ff67f,</w:t>
            </w:r>
          </w:p>
          <w:p w14:paraId="392414D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5dab27cc73a10987,   abc604205133d368,   430f36bae36f4699,   ddb62a66a91dcab6,</w:t>
            </w:r>
          </w:p>
          <w:p w14:paraId="3840978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01134df6c0b4909c,   b5cb2e3dea2e002a,   7e3b194f1e12589d,   3fe07b1b238fcd72,</w:t>
            </w:r>
          </w:p>
          <w:p w14:paraId="2101256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4dcc3bf65e365c13,   e566240c7641883e,   68a9f53055b0c329,   01640f60d33b758d,</w:t>
            </w:r>
          </w:p>
          <w:p w14:paraId="4405A03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25acb8dea98d4020,   c2a8c0e9a9704ad8,   011306fdf3e4a8c1,   22c457113707cb01,</w:t>
            </w:r>
          </w:p>
          <w:p w14:paraId="26E01AC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6b871a8d97f23241,   ca7d13a2abf65b30,   1779581f80c38c09,   07eae1bb6e0a1f6f,</w:t>
            </w:r>
          </w:p>
          <w:p w14:paraId="7E6EF7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5b19b1e909fc8404,   9e79e2a6707faf1d,   727c7eea2566283d,   42d304c7eb8440a0,</w:t>
            </w:r>
          </w:p>
          <w:p w14:paraId="020BED2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296e42a23e9b01e6,   46618870f992c484,   930c00a1e9df97cc,   ab504f54d13c0b8c,</w:t>
            </w:r>
          </w:p>
          <w:p w14:paraId="1E96D41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1b64064afb8b3b1b,   f842234c2e8bb97c,   8b19f6366661d0ed,   1555db97edcdccf3,</w:t>
            </w:r>
          </w:p>
          <w:p w14:paraId="1B53D3D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35b258c6ea561e28,   a2059fdf5c84abcd,   1aeae35b68af6afd,   8522265816c2c8c9,</w:t>
            </w:r>
          </w:p>
          <w:p w14:paraId="79F2F39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3ca78195227aee52,   6e8bdb00cb456757,   b4c65d2bfbf90111,   609674af78f40b52,</w:t>
            </w:r>
          </w:p>
          <w:p w14:paraId="7878A85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206d58cfa0734142,   204b98df6439ac65,   45227afb5d4195ec,   0f843d64527fe4ef,</w:t>
            </w:r>
          </w:p>
          <w:p w14:paraId="47DE4D5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a53ed1b914554a7b,   aab23dd21be5e0fc,   b8b45c8c655ffd78,   94506663d98240d7,</w:t>
            </w:r>
          </w:p>
          <w:p w14:paraId="364A170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ced9512e350222e1,   af8ecfd55ce0e290,   e25e157d1fa9e3c4,   26b321f3abc6badf,</w:t>
            </w:r>
          </w:p>
          <w:p w14:paraId="5362ADF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9e7a1bb94588940d,   180e5a6c5ada4508,   720fa6d6caabf855,   120f313defa30b58,</w:t>
            </w:r>
          </w:p>
          <w:p w14:paraId="0BB842E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83070c7f9e3b126b,   56d9c60d44d42d1d,   10de41d52b89d129,   3ad22520a56f230a,</w:t>
            </w:r>
          </w:p>
          <w:p w14:paraId="36EA986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392cd970e594e0bd,   bf768c9ad1754d99,   54ade329c7afdffd,   6a014127f835d4c0,</w:t>
            </w:r>
          </w:p>
          <w:p w14:paraId="60E5085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3a71a857622db092,   2df464d91bb3a99d,   3f50810c164cf347,   a3873457cf122797,</w:t>
            </w:r>
          </w:p>
          <w:p w14:paraId="4D7D236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247dbbd3ef207c4b,   85fde8b369b07f43,   6c239b498b6ae79a,   3ac8f75e5aaf4f8c,</w:t>
            </w:r>
          </w:p>
          <w:p w14:paraId="54C3282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5ff3c03020cb4e3d,   3320e265b944008d,   2be43a2a31ae321c,   bd897eba4eedde1c,</w:t>
            </w:r>
          </w:p>
          <w:p w14:paraId="5DE8AA9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835cdcca43d8f80b,   397f754c112c30fe,   1b8f9c1bcb3fabfa,   e62d47a52d414365,</w:t>
            </w:r>
          </w:p>
          <w:p w14:paraId="41E68E0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624804a01d313d1a,   1d8e42afe85227c4,   4cd5ee954d98ead8,   0fa3cc7fffa9cf61,</w:t>
            </w:r>
          </w:p>
          <w:p w14:paraId="44E3441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fc5a1949bd7ede04,   274e9293a70ffa77,   3cb33dfb05188fbb,   ed051cbdab8f9b88,</w:t>
            </w:r>
          </w:p>
          <w:p w14:paraId="5DB8CE6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cfb0601421cb1ae2,   f651518b0839fe0c,   5817a5c4bfd8178e,   82a70202bf95e125,</w:t>
            </w:r>
          </w:p>
          <w:p w14:paraId="15D2EBE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37a50fbb75e1ddb0,   3d2b9de2fe2f1585,   071d345f59d7914b,   ad1d3c1f5a4d8987,</w:t>
            </w:r>
          </w:p>
          <w:p w14:paraId="57B1F13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dc76a5a034dc25c3,   1509f6aaaa4fb2bb,   302e618cd1d18bed,   b9efa3c06f282f56,</w:t>
            </w:r>
          </w:p>
          <w:p w14:paraId="60807A9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58001fc54c11dbb3,   408bd29573892573,   09e5b6249b33ca58,   03494d8e5311b32c,</w:t>
            </w:r>
          </w:p>
          <w:p w14:paraId="3BEBCCF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99eb0f7c9f6a35c7,   5645ee9c8d5bb6f1,   72ecae04de8df783,   2bc50197618aa8f7,</w:t>
            </w:r>
          </w:p>
          <w:p w14:paraId="602419D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8a5c485568bcbb14,   1215f3d49076817e,   a1f69b4638d85c3e,   4de7f25af7d827f2,</w:t>
            </w:r>
          </w:p>
          <w:p w14:paraId="63FF563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4e75e46d7fff5c9e,   f3ae5344ea4258ac,   93d7a48951ec0672,   03391f8c13e9d8a9,</w:t>
            </w:r>
          </w:p>
          <w:p w14:paraId="559A8BE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3a96753a4c91f3b0,   f401c57909956557,   e9e0202b7f62d1b0,   f399c3fc79ae42e7,</w:t>
            </w:r>
          </w:p>
          <w:p w14:paraId="24F5677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89b02185d0f7a239,   cbc9578dabd8c112,   f4d0eb087d1c21d8,   1e2dc7cda797b9e5,</w:t>
            </w:r>
          </w:p>
          <w:p w14:paraId="7590396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007cd53732a3da7d,   68de66498744ab7a,   3b1cb57fbf4710cd,   3076f0eeb3ab528c,</w:t>
            </w:r>
          </w:p>
          <w:p w14:paraId="38F7A63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26f34853c5c429d9,   bdb403e525df484e,   d0d9434bab043518,   9e924b8005095f88,</w:t>
            </w:r>
          </w:p>
          <w:p w14:paraId="0FB199C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a2537f9cf29dcf21,   ecf8bc901e83241a,   712348ba8f977fdf,   923313dd1e08d633,</w:t>
            </w:r>
          </w:p>
          <w:p w14:paraId="2B65276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4f64c99695e3f654,   4f1bba2aa59235af,   a72aaf4f26d6322d,   cc450c15dc78c5c8,</w:t>
            </w:r>
          </w:p>
          <w:p w14:paraId="62A6936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9e1c2358bbb8c413,   0d6165f130625861,   1fba1302e0274e18,   5ec06c2b7160fddb,</w:t>
            </w:r>
          </w:p>
          <w:p w14:paraId="2B70EA1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4d900755001419d9,   b8f2d994a0411c8b,   494a4a44465bd9b9,   ba5c531cf86eb0d0,</w:t>
            </w:r>
          </w:p>
          <w:p w14:paraId="25D09BB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aefbd13b93cccaf0,   54462cb42ecc1afa,   2ba4aa7100b15c43,   d163f9288bee7a9f,</w:t>
            </w:r>
          </w:p>
          <w:p w14:paraId="4EF299E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30b420bc220cef8d,   23f05fbcc2854876,   1cb71f46aed4d6ee,   7efefed71dffdec6,</w:t>
            </w:r>
          </w:p>
          <w:p w14:paraId="4C06949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452a6f0922a83121,   e5386ac4795c3990,   d06545d22e51f9bc,   9c4d0a0970155312,</w:t>
            </w:r>
          </w:p>
          <w:p w14:paraId="337E8F9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291625fa12c15926,   d408507418cd8e2c,   db9bc1a0c19b471f,   f4aa8231626f309b,</w:t>
            </w:r>
          </w:p>
          <w:p w14:paraId="1957529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0571ec28f1b076e8,   fe903ea15e1884b0,   b76e7babb8a8c024,   0a3f197b63a672ef,</w:t>
            </w:r>
          </w:p>
          <w:p w14:paraId="4607862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5153b350acd3153b,   c787aaaacae99564,   1e2ea7debea202d1,   40c7a12b62091a73,</w:t>
            </w:r>
          </w:p>
          <w:p w14:paraId="29B25B3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5e96afdadc91ff01,   f84d5f96739cdb6e,   6c0c8c2b88b2562e,   a682ecf2a3a8d705,</w:t>
            </w:r>
          </w:p>
          <w:p w14:paraId="3A6206A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f21bb2b0ffc93684,   386404855cfc9597,   fef064783bf9e961,   ffc7700e93506176,</w:t>
            </w:r>
          </w:p>
          <w:p w14:paraId="5DA6EF7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c398581310f7ae89,   88a1ebab60cbabe2,   7a9b51275fe4e6c5,   f679287c95c7d6e2,</w:t>
            </w:r>
          </w:p>
          <w:p w14:paraId="683C9EA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12d44dc533b728be,   e7d6ee525febc44c,   55b66fcb199cbcb6,   abef8b47f5c7f108,</w:t>
            </w:r>
          </w:p>
          <w:p w14:paraId="789FA6B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151ece54476c801c,   a9451ec6585add0d,   6f74b15e41e78f53,   dbb53394889738af,</w:t>
            </w:r>
          </w:p>
          <w:p w14:paraId="1FCB94D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6ad6b872fdf76543,   5b45bdf877572991,   ce669ec8a63bbafe,   c20f6cba35440a84,</w:t>
            </w:r>
          </w:p>
          <w:p w14:paraId="6019FEB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178d557da8603c35,   920739c5bb2c2458,   066a737771ad7e46,   91be4f5c55330139,</w:t>
            </w:r>
          </w:p>
          <w:p w14:paraId="604D303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4f965925d5bbcb80,   fe1145936a76c155,   52d2f5ac1f075c68,   31835d160c21cf63,</w:t>
            </w:r>
          </w:p>
          <w:p w14:paraId="0C40366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20eb4b9decb5955c,   4561b405f36db57f,   a431ccd0208d877d,   724b243314fe7ffc,</w:t>
            </w:r>
          </w:p>
          <w:p w14:paraId="1673E7A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88f5ec36ba84f788,   deb9b9e2c599122c,   7c8d6cfc138934d4,   b821cfd1e328ce1b,</w:t>
            </w:r>
          </w:p>
          <w:p w14:paraId="778A000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32b9fc5f3e4a7a62,   83d5ca52e68286ed,   04b557216d3f1bf9,   e73d81bdeb183d91,</w:t>
            </w:r>
          </w:p>
          <w:p w14:paraId="042EEB2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55140fe1fe0d5305,   7b6cc53bf341eb08,   9cefd8c2667e7de9,   06f0ed613a0a0409,</w:t>
            </w:r>
          </w:p>
          <w:p w14:paraId="16FFE10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b6949bf4bc2f8c64,   6c6039e8d32fe61f,   b8ba841b6cec77c2,   138788f78b30d25a,</w:t>
            </w:r>
          </w:p>
          <w:p w14:paraId="71699E2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6e32efd29e51b048,   1ff2114a2456744c,   9b5bdfe0c659bc92,   1d3806b54e89b58a,</w:t>
            </w:r>
          </w:p>
          <w:p w14:paraId="7BE5A76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704d06607fe627ad,   4b83f856f2c594ce,   3017ecbd3b79b101,   c96fb6451c6174f1,</w:t>
            </w:r>
          </w:p>
          <w:p w14:paraId="34549EF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c0290dc3e63eca3c,   91bb05cf4ea5f004,   54ab6dba7b11c8bd,   d867791b7403b127,</w:t>
            </w:r>
          </w:p>
          <w:p w14:paraId="2D62731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b162f67fd6db941b,   40b91063ba580658,   a935f1f12804597e,   b04b21407db41591,</w:t>
            </w:r>
          </w:p>
          <w:p w14:paraId="34E7317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ceef4481764e3af3,   4b6c7754cb1c4d50,   2003e5d83c3acd5f,   50b86836ea98d29f,</w:t>
            </w:r>
          </w:p>
          <w:p w14:paraId="2462A8A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1572dcf012baa4e9,   035a14471e728b05,   0995d8132831442a,   851dc21b6a9ca7b2,</w:t>
            </w:r>
          </w:p>
          <w:p w14:paraId="77EE095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a2e0a9012c9b7893,   730a4a0d15f67702,   cc4b70bd11d5ec0b,   8c771612205eecf7,</w:t>
            </w:r>
          </w:p>
          <w:p w14:paraId="01E9C25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2b85bedf5bb79221,   6128b7378bb8d69b,   cf3c233e44a02c76,   ba7f62ad7b4edb64,</w:t>
            </w:r>
          </w:p>
          <w:p w14:paraId="7FD1A58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321b20e679b9a73a,   6ad730347b2fcf49,   e9c6aecd64b34087,   4bd1b3db07b9636c,</w:t>
            </w:r>
          </w:p>
          <w:p w14:paraId="28C7F3A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64de30fd14209c77,   a62c169a74b10207,   b850edf704bd7f0f,   1f0dd44bd9ce56a1,</w:t>
            </w:r>
          </w:p>
          <w:p w14:paraId="19DC174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8477710e30829e68,   be5b996f822cceb6,   f9391ffadb8f7fcb,   2af666804b7d169b,</w:t>
            </w:r>
          </w:p>
          <w:p w14:paraId="2B75DA0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eb49652e7fedd9be,   6112a147534bd297,   81fb623f5ecfcd6f,   a203886bb9abbf62,</w:t>
            </w:r>
          </w:p>
          <w:p w14:paraId="633B2E1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d9c4240977c6c8fc,   963d03febe7696f4,   4070c8a702b5fd35,   574fbc504f5f103c,</w:t>
            </w:r>
          </w:p>
          <w:p w14:paraId="706319F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49df4acfe9618cdb,   e6b17eca5fd75a42,   6e68f0187d0a2960,   d7680294e6d07401,</w:t>
            </w:r>
          </w:p>
          <w:p w14:paraId="24E8FA9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bf09a47e11a3e611,   7b1ba14e2eb2b723,   b0cd7b38e56afc04,   d3b7e3d0aa291396,</w:t>
            </w:r>
          </w:p>
          <w:p w14:paraId="18E3550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bb4660c3ad1f5531,   1c3eda350c67ccf2,   87df01639e5ed38b,   3659e7b61ef29411,</w:t>
            </w:r>
          </w:p>
          <w:p w14:paraId="6442521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2d6219344dde274d,   f39fb7b7f1fc40ee,   a2983f0b18c93d6a,   e30a707a9eb1e6fd,</w:t>
            </w:r>
          </w:p>
          <w:p w14:paraId="5F537CE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be8e29b57989c474,   e1c97a5ca13c9e21,   612b4193bca9255b,   ffafbc801b4eac6a,</w:t>
            </w:r>
          </w:p>
          <w:p w14:paraId="20EB167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960305579d251395,   f6813b4589086c4e,   b308ed5e40c1d4aa,   3f39d68ec5e782d6,</w:t>
            </w:r>
          </w:p>
          <w:p w14:paraId="75C897D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9e075bd21bbc2e48,   f28e506d1bd03ca1,   8eb9071290e59408,   c10a82492a5cd919,</w:t>
            </w:r>
          </w:p>
          <w:p w14:paraId="2B75BBB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b4f78185c9234265,   95e42cb7617cc111,   751a33eae6a8687d,   3ad306c253ebb336,</w:t>
            </w:r>
          </w:p>
          <w:p w14:paraId="5EAF46B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37252218b85fb773,   c1eb82f0803cead8,   844b0da2b8745e58,   52519121b52ee62d,</w:t>
            </w:r>
          </w:p>
          <w:p w14:paraId="05383E7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64d170b7c790166f,   7385129a230db069,   3a235d2d453d3908,   7cbfbcaf6a8be8ee,</w:t>
            </w:r>
          </w:p>
          <w:p w14:paraId="59C0EAE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2586727e573c8075,   8a1cad8cfa88218a,   3956cc0c97466273,   4b9db9df0f84c780,</w:t>
            </w:r>
          </w:p>
          <w:p w14:paraId="5900053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024abea54dfae2ca,   9ae7b621a1541268,   248e79d421536bf9,   71b1f3b280c9ac82,</w:t>
            </w:r>
          </w:p>
          <w:p w14:paraId="70D6023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e33da303e6bdaa69,   d8d0c0a0abd72967,   728746bd4db9c5c3,   5a9bfe15e160010d,</w:t>
            </w:r>
          </w:p>
          <w:p w14:paraId="5D212C3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7a8b7fca16b8dc0d,   7f6308dbec392c9c,   9aaa1d9f5a1b77d6,   b7abf1844389851e,</w:t>
            </w:r>
          </w:p>
          <w:p w14:paraId="5CAA013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4a5cb6705c509f5a,   685caa0a48695090,   398e8775476164cb,   613ad98a25f87bd3,</w:t>
            </w:r>
          </w:p>
          <w:p w14:paraId="00FE510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e13d2a7ff1410c95,   f363aba8b1f1f443,   6c18c7480fc2117c,   d59aa70e4aea900f,</w:t>
            </w:r>
          </w:p>
          <w:p w14:paraId="377791D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fffd6fcc3f7e8139,   c3e17af9bf3aaf21,   ba2e549c56a88751,   cad69d5503edce81,</w:t>
            </w:r>
          </w:p>
          <w:p w14:paraId="0123FC6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9e093b1f21550593,   d7eadb26ca17f29f,   61033d504cb05736,   35022152fea47e19,</w:t>
            </w:r>
          </w:p>
          <w:p w14:paraId="5C97631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86717e7a2b6f52cb,   2864b686563ad692,   dee36b8c3ff873ab,   90c368c4936c556d,</w:t>
            </w:r>
          </w:p>
          <w:p w14:paraId="36C181D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bcb73b3e4b849d8e,   cac74576cdc0f131,   0a87f63a9b5e3262,   ee67c78139445aec,</w:t>
            </w:r>
          </w:p>
          <w:p w14:paraId="389EC62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df3b4bcae537bb6c,   52cbf344e24bdb1a,   a70c4029c4bc0926,   e2e278f106c45ce2,</w:t>
            </w:r>
          </w:p>
          <w:p w14:paraId="3E25D1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92822df6dfcc7b09,   613907bda80f8e36,   832743b5dd7677bb,   15e8f0a716a23a1d,</w:t>
            </w:r>
          </w:p>
          <w:p w14:paraId="4BF3CE5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ccf60a410218d985,   fd4e5c6fb949a2e0,   a9af814d9453bbd8,   973d188b14be6df9,</w:t>
            </w:r>
          </w:p>
          <w:p w14:paraId="6340880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a3c3a09799b99da7,   ced4cfec604e43a2,   5eb02b9e5b9744f9,   3e2b8eb32fc73079,</w:t>
            </w:r>
          </w:p>
          <w:p w14:paraId="3DAF178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0051635677f59653,   65610b17c5a5fdae,   7e120ada15719b3c,   bba4e7ebf395df5d,</w:t>
            </w:r>
          </w:p>
          <w:p w14:paraId="0126B5F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5e5327bb4919b45e,   bdcd854c5b292d84,   2f4292e3e7119702,   370cf714d3c860dc,</w:t>
            </w:r>
          </w:p>
          <w:p w14:paraId="451EA9D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eee1d691d823b331,   cbb152fb40f22402,   4220ec44b963d73b,   185282dd941e583c,</w:t>
            </w:r>
          </w:p>
          <w:p w14:paraId="4466FF1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647b86fe3ea7c05a,   7e2bb90ab0a523db,   a414dc5ebec5c6fc,   b3825491532e3c55,</w:t>
            </w:r>
          </w:p>
          <w:p w14:paraId="3E54F41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cfeb9e9dd01c2ce0,   27718762bdedb463,   4c660fb687dc3c5e,   4f772c89eea973e5,</w:t>
            </w:r>
          </w:p>
          <w:p w14:paraId="5C23FA6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0022d922db4dbe2c,   9874eb3ce04aea38,   f7b8cecec9e84ca6,   a3ef54a92cbf23af,</w:t>
            </w:r>
          </w:p>
          <w:p w14:paraId="6B4B280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0f5969ab779d2b52,   789db8f97f23e71a,   8268bb30fa17a971,   92370d1fe39e788a,</w:t>
            </w:r>
          </w:p>
          <w:p w14:paraId="3D4B54C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b0f0f59eec16e08b,   a0ffbd40da63c955,   0a648d198a51be80,   fc113cf6482b45b6,</w:t>
            </w:r>
          </w:p>
          <w:p w14:paraId="0DFF639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d94e1efb3398770f,   51453da15320cf87,   2f675fcb453b0a3b,   0cce5b9a0b9a3759,</w:t>
            </w:r>
          </w:p>
          <w:p w14:paraId="199BFB1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ada47f5fba89a306,   35125fa350048085,   8dde4973dcbd0fce,   513116544b49aef7,</w:t>
            </w:r>
          </w:p>
          <w:p w14:paraId="0FFC381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822b199a6bd528db,   4342cd0e55e8f4e1,   abf9563eb56b8f93,   1cb8de50ad44ad27,</w:t>
            </w:r>
          </w:p>
          <w:p w14:paraId="59FF72B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b2516a89c21c3d63,   6e7272ea63852a6a,   4f12eda065540097,   4c39ad50e0e3679b,</w:t>
            </w:r>
          </w:p>
          <w:p w14:paraId="37E0931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62da2adf960bf4bf,   0997a52fdc3a891b,   73f4d3dcbe8190da,   38bf67500decdb6d,</w:t>
            </w:r>
          </w:p>
          <w:p w14:paraId="3D77FDE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048d91755030b4fb,   b6177113826dd870,   4cf1ee352f2da675,   c08cb072f4af65be,</w:t>
            </w:r>
          </w:p>
          <w:p w14:paraId="3F5435E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559594762ff14bf5,   6004b3fa133f3c3d,   ec0dbc353f507a2e,   28ef29a149a7505d,</w:t>
            </w:r>
          </w:p>
          <w:p w14:paraId="1CA48E2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d55cd88e44ed61cb,   e1d59566c718952d,   7ee245b3f8ac1b8c,   4b02bdda262d71c5,</w:t>
            </w:r>
          </w:p>
          <w:p w14:paraId="6FED25B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229f1347e79b830c,   ca617aca4bc076d9,   05d14cc7181576f6,   1388845f96c133fa,</w:t>
            </w:r>
          </w:p>
          <w:p w14:paraId="77CD7B6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5171b1908d00a5e7,   92f509d2b55ec077,   dec37fc5cfa74275,   44489264cfb28143,</w:t>
            </w:r>
          </w:p>
          <w:p w14:paraId="2104240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8f9e10ec500a1157,   ac60108ef47cbc55,   8bd18c0ad14dbcc8,   99298f7ba22a31fd,</w:t>
            </w:r>
          </w:p>
          <w:p w14:paraId="36E6823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6ecdf12cf4cfff7e,   a80aaca27f294251,   92047e149a1ecedf,   d937ab559369714b,</w:t>
            </w:r>
          </w:p>
          <w:p w14:paraId="441DA2B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962553a1c9acc9ec,   de408ff98e731a20,   bb7dfcb4e0f58b3b,   8a3e1ad75aa03e95,</w:t>
            </w:r>
          </w:p>
          <w:p w14:paraId="3FF8053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0bd52db1b8698846,   69690b1b3eca9e24,   ac659a1b44bcdd4b,   2057b12911fe2c53,</w:t>
            </w:r>
          </w:p>
          <w:p w14:paraId="28EC2A4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dab52d161e4c1510,   9e5cbaf9f929be58,   bbf22ac118d27f72,   0568df7edd81f6d9,</w:t>
            </w:r>
          </w:p>
          <w:p w14:paraId="071EBAD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0f29a63dc6321e9a,   668e9c1037244a82,   2e985c8db133d7e0,   14652d2f8975895f,</w:t>
            </w:r>
          </w:p>
          <w:p w14:paraId="40F283C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5bc66c4a3627011a,   4a1a10b893969edb,   4df7467e99835677,   79ba5464eaf90dce,</w:t>
            </w:r>
          </w:p>
          <w:p w14:paraId="32B7241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9652549859553d37,   d9b2beaa76084b1a,   1821c9567b2743a2,   be4e65a0a6662886,</w:t>
            </w:r>
          </w:p>
          <w:p w14:paraId="36EF7CC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c49810ea9c12f0e9,   0bebf112a5f8c487,   a2efca4ff306bdbb,   f6832e2587577a3a,</w:t>
            </w:r>
          </w:p>
          <w:p w14:paraId="1C93185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04968babc12a26ba,   d756fb2f8b2b5e1d,   5fcab2bb078e3280,   7ac65c78b7f10e8f,</w:t>
            </w:r>
          </w:p>
          <w:p w14:paraId="52199BF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d1d0d2e8f36d0093,   7506c944ca1eb0b0,   5c1043938b9384fc,   54b0618b455eea6d,</w:t>
            </w:r>
          </w:p>
          <w:p w14:paraId="3B81552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28050e81cf53d5a1,   4243d649a641bbf4,   3a79ff2632d091c0,   44fda6afcac6ee51,</w:t>
            </w:r>
          </w:p>
          <w:p w14:paraId="6BADA89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8ce17d885e2a0598,   e09616fe4435b2ae,   f4525be3ee349cc9,   23f3e36ca87368f5,</w:t>
            </w:r>
          </w:p>
          <w:p w14:paraId="002A864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ca34e6c58d36843c,   a836c27e717880ba,   4db676a8e99c51df,   fc4193d9851de72e,</w:t>
            </w:r>
          </w:p>
          <w:p w14:paraId="7A6CF86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e2122174f0ce3c8e,   7018ea10e0271eb1,   9a89531c08ad99c3,   133982df7657fa22,</w:t>
            </w:r>
          </w:p>
          <w:p w14:paraId="418349C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78b2d82ee33fe805,   244550ab0069edf2,   88edb60ba96baa54,   4be867abefb5bee1,</w:t>
            </w:r>
          </w:p>
          <w:p w14:paraId="64B18FB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5cebefe430c1545a,   258a412cd5a3bacd,   74cd17e6cc69bd4d,   baeae53e8f7a2cd0,</w:t>
            </w:r>
          </w:p>
          <w:p w14:paraId="0AE40D9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fe15ff7f1fa06e02,   b6e2936515de9fc7,   cb871fefbba5cbe9,   338798bfcfac4672,</w:t>
            </w:r>
          </w:p>
          <w:p w14:paraId="69EA421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d092293cb6c77eba,   3db08a52289cc5fd,   714f70ee565cab6c,   a92391c66dbda4cd,</w:t>
            </w:r>
          </w:p>
          <w:p w14:paraId="5AF5EC8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20a02276de07d892,   aa6d07be0e74e456,   b68de8bc1ff0f87e,   ae52963d444e4836,</w:t>
            </w:r>
          </w:p>
          <w:p w14:paraId="277EF8A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6c631405dde089a0,   cfbf829b30c2ef8c,   ea24e315404cf70c,   be6210421317bb38,</w:t>
            </w:r>
          </w:p>
          <w:p w14:paraId="4D15750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9d08d9adc200f05e,   ad37a47f6530cab4,   2dbe32c03a8850fd,   f1c86880a8e65135,</w:t>
            </w:r>
          </w:p>
          <w:p w14:paraId="4B36A7D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2406b2b64435e778,   de6e36502f642f95,   bbc79cb7da8bcb33,   304a43711ea2e0bd,</w:t>
            </w:r>
          </w:p>
          <w:p w14:paraId="0AD2B6D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208b50ab6fe5cf25,   22aaf3ddc5e0cef8,   fb8de147144d5598,   854f1b1b3ce31c50,</w:t>
            </w:r>
          </w:p>
          <w:p w14:paraId="50BCD24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670cdaa5264e9601,   61231b1685e9cd8c,   ac66633d5e7fccf2,   18bc7b8fa1261b84,</w:t>
            </w:r>
          </w:p>
          <w:p w14:paraId="76DC0A3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a01689c4e424ce6b,   37a1d967293626af,   0048e74139494ad8,   a33a1d44e6a42621,</w:t>
            </w:r>
          </w:p>
          <w:p w14:paraId="7281D08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6920de5bdd263af6,   e21e20fb63032c15,   4bf60006c326d744,   aedfbf0f6d164603,</w:t>
            </w:r>
          </w:p>
          <w:p w14:paraId="792A9D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9f7181f740f869f4,   a6b668afee271e16,   18db372458b4f5f6,   045b38f257f5b7ad,</w:t>
            </w:r>
          </w:p>
          <w:p w14:paraId="72FA15F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50974e205f3af6ac,   eb0d602c0d65ba6c,   ad7f50b166795385,   0056d069012f8fc6,</w:t>
            </w:r>
          </w:p>
          <w:p w14:paraId="7F29A8D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f3b0423ef5cef0b6,   9063b6a38a65046f,   09dbc1ee87710ba4,   3b9e6f4c9e9560ad,</w:t>
            </w:r>
          </w:p>
          <w:p w14:paraId="7C3EAFD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7c1a8ca51330f5b5,   bc75e00a28c11a70,   d889570be5d88001,   0d23bddedc27fd4f,</w:t>
            </w:r>
          </w:p>
          <w:p w14:paraId="0BECE1C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0866e80f6c12175e,   0eabec5ab78b4ad0,   3b12438b397e36c9,   0fd35dc181a6074a,</w:t>
            </w:r>
          </w:p>
          <w:p w14:paraId="199EC0A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4a22c7b252d89cca,   a3f8ce7116da9476,   17543540728e6b3c,   5b05712d1512495c,</w:t>
            </w:r>
          </w:p>
          <w:p w14:paraId="7A5177F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7dcaf59e824fd0c5,   1a160bdbe72334c6,   2574c905062cfd26,   285988379146f4cc,</w:t>
            </w:r>
          </w:p>
          <w:p w14:paraId="227452D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53cca52cad106ea5,   ed20638841e5d93e,   966c190ba16dd2f5,   fa710d7a629e33ce,</w:t>
            </w:r>
          </w:p>
          <w:p w14:paraId="639BC62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4215b3d3a7bfe839,   fe631717a423691a,   4d4ba16155a0037c,   82186c4ab5e909d2,</w:t>
            </w:r>
          </w:p>
          <w:p w14:paraId="6A0E505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4674f04da877f7c4,   4d945eaafc1f91e9,   58fefff430bb9760,   20729beb3b1121da,</w:t>
            </w:r>
          </w:p>
          <w:p w14:paraId="422BEE1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b7f1c4a5437e13a5,   cdf1e40477bbd20f,   61fb5f5cbc235c70,   991c900a1cf64e05,</w:t>
            </w:r>
          </w:p>
          <w:p w14:paraId="2A59F12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b4007824ce0f102a,   d2d6df2596feb66a,   0d8277485932e999,   f8e724e969d8b858,</w:t>
            </w:r>
          </w:p>
          <w:p w14:paraId="578618B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c7ebc29d5e8da8e7,   2067551374b2fefe,   2ae7cdc14fb9cb98,   13d30eda58b3e957,</w:t>
            </w:r>
          </w:p>
          <w:p w14:paraId="4E70499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1ac393ae6ed16cb3,   5573960a0a075bd7,   3c38228ec1a6206f,   458b7e27f5741878,</w:t>
            </w:r>
          </w:p>
          <w:p w14:paraId="44C385B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c9979c279ae39bd5,   7f1a61e9bf8143e9,   99ea37655cb30478,   fc7a5228c3f527aa,</w:t>
            </w:r>
          </w:p>
          <w:p w14:paraId="1BED73E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7c1c948ecf7f7c99,   b8a93e1c155d583e,   d1592c2bec5f54a4,   305c8c9a36a8bf9d,</w:t>
            </w:r>
          </w:p>
          <w:p w14:paraId="7F8353A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01af4e9278d586cc,   090f13ae923b9cee,   3fb7eda769871a8c,   b28b6b0daa2080a1,</w:t>
            </w:r>
          </w:p>
          <w:p w14:paraId="6C2C3FF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67687e5edc70978f,   d5f836184ef5d005,   5467d72046b713fa,   8181e4c76f8f8c4a,</w:t>
            </w:r>
          </w:p>
          <w:p w14:paraId="789F104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e9044c6192118caa,   27796f5224e7131d,   f3794ea742add043,   a870168f8687411a,</w:t>
            </w:r>
          </w:p>
          <w:p w14:paraId="0940E93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b39e598f7a39ea4a,   ea2529ebcbbe7c75,   26b1a99ed91cd7fb,   2d17b1534df0b72a,</w:t>
            </w:r>
          </w:p>
          <w:p w14:paraId="1A3E851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02dec5f8fb663cbb,   26b6a5cda5b3f966,   6d095ee7bc72bad0,   3afdebd4746ef45d,</w:t>
            </w:r>
          </w:p>
          <w:p w14:paraId="6B85AFF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2e1db5e218ba5943,   ec80e8ea34279106,   7d4702e193b5f20c,   3ba0e159efddd3d1,</w:t>
            </w:r>
          </w:p>
          <w:p w14:paraId="02BC1E9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3aa33725a68ad613,   a303ddfac29f083c,   1a4bb5d95b133e57,   048405e88b981b00,</w:t>
            </w:r>
          </w:p>
          <w:p w14:paraId="05EEB04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11aaff10ff239924,   72c2312480066643,   17f10a4adb0bb02f,   dac4dfe0db130663,</w:t>
            </w:r>
          </w:p>
          <w:p w14:paraId="30ED14F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465cc834151615a9,   291866a5e15b6d70,   e98a3a1432bdfc17,   2f82dd8182f1e44f,</w:t>
            </w:r>
          </w:p>
          <w:p w14:paraId="124B418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993e78ef37af932f,   1b50bc52f2890445,   0d2fd231ba6dae26,   e37091f04e6c37ff,</w:t>
            </w:r>
          </w:p>
          <w:p w14:paraId="6C1D02B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cda1e1a3139c427d,   bceb7bb0318c1306,   ba2473f0093c6439,   916bc760d6d4f59c,</w:t>
            </w:r>
          </w:p>
          <w:p w14:paraId="2FFEDB1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66c737fd556fc68b,   33e415773374b603,   368069874a2b97e1,   1e8e748bf57ec04f,</w:t>
            </w:r>
          </w:p>
          <w:p w14:paraId="5F27320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3eb6f9238443ae91,   6da78bc286bfcc4b,   0aed9a82282c401f,   788e6c7f60e00e68,</w:t>
            </w:r>
          </w:p>
          <w:p w14:paraId="7DB642D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f6798c723aedd6f2,   a23abee83f0833a0,   7b582575b8b6f9e3,   b5c604f22e2d9414,</w:t>
            </w:r>
          </w:p>
          <w:p w14:paraId="542F940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89167694f2a749c0,   d368ecf21868e975,   6d3e542a17baa08b,   6834d9e261bcb5db,</w:t>
            </w:r>
          </w:p>
          <w:p w14:paraId="404E29C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31ee14ead0b3d7bf,   4b1303c5ce0e27bd,   41208d6795a16502,   bae1b333b3a2cb17,</w:t>
            </w:r>
          </w:p>
          <w:p w14:paraId="11A6A13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e542b41f2bc1a613,   12e74cd1c8a788ba,   d2783c5b0cb37d30,   c00de6d4caebd4af,</w:t>
            </w:r>
          </w:p>
          <w:p w14:paraId="4082E17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3e76102d1aab7d80,   6157ada547dba4d9,   d9e87fc4aa33285f,   b5dedc07b3ecfbde,</w:t>
            </w:r>
          </w:p>
          <w:p w14:paraId="780F839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c7944933a4658799,   019b3ca6c6a31db9,   d847151b4065a472,   21f34e69189b3485,</w:t>
            </w:r>
          </w:p>
          <w:p w14:paraId="0637318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7e992c842dd6ce2e,   c24056bb52c6fa07,   5ae25334a0f002a0,   7106370169477a2d,</w:t>
            </w:r>
          </w:p>
          <w:p w14:paraId="0E732E5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80204fa76d626aee,   6226ff426936c175,   7f646ae1b37bb78e,   654924527b76f3fb,</w:t>
            </w:r>
          </w:p>
          <w:p w14:paraId="73C622A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043aa1eeaae2e182,   56216e3f440dc78b,   e4ef4da3999bc019,   b72bf8168a47d6fb,</w:t>
            </w:r>
          </w:p>
          <w:p w14:paraId="132BAF4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53dba1d5f501847d,   fcbd4ea497146c3b,   a218fd5ebc9c81c2,   8937fb60e1510347,</w:t>
            </w:r>
          </w:p>
          <w:p w14:paraId="0DF08F4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4234b5f52a676e12,   0c2e81343affe684,   ea5bdf2df0b706e7,   32a45a3ced905d83,</w:t>
            </w:r>
          </w:p>
          <w:p w14:paraId="60B4CDF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c2424c88916bd8a3,   c42650dd49d424af,   08ab2eaaea45adec,   4ea9f557a7006bce,</w:t>
            </w:r>
          </w:p>
          <w:p w14:paraId="134E414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9e02f7e92275103d,   366bdf235d53301f,   af141428a472dea1,   09d07de1049b409e,</w:t>
            </w:r>
          </w:p>
          <w:p w14:paraId="3C2B957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005097db5672c101,   b8199289be68c278,   4d01b6f13bab44db,   56346ecafe42b223,</w:t>
            </w:r>
          </w:p>
          <w:p w14:paraId="6F10D68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3b7d56f6faf25198,   0a5426eb1e5f9edc,   4ea0c0675f9978af,   3d1a102d98fed65e,</w:t>
            </w:r>
          </w:p>
          <w:p w14:paraId="740402D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43080f2026362bef,   4ee7af77b2bb8e5a,   b2eed8c4e9e8bbbf,   219da5256ea732c8,</w:t>
            </w:r>
          </w:p>
          <w:p w14:paraId="58EECD1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1283d165c02222a8,   15c7111e5c70387f,   5fc62d5886e74030,   c08b92ee4edc2aa6,</w:t>
            </w:r>
          </w:p>
          <w:p w14:paraId="5C3F18D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113215a3cf9fba55,   f664ceb4e2fd4434,   f974e13e2196cebd,   25fb074a442336c6,</w:t>
            </w:r>
          </w:p>
          <w:p w14:paraId="7BA7D08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985ea448e5928f3c,   d18da981845e79c9,   31621a005f50b317,   a5f9051509ec1060,</w:t>
            </w:r>
          </w:p>
          <w:p w14:paraId="6FF6E91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b06a28a82f76d409,   bb61d6778af1582a,   bcecbf51d35061a1,   f47af97eead8c3f7,</w:t>
            </w:r>
          </w:p>
          <w:p w14:paraId="6E59C7F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f1daf026419a4eac,   52ea2ac5c540f435,   1bcd7c8db2e0dcc7,   2ace62123fa64d52,</w:t>
            </w:r>
          </w:p>
          <w:p w14:paraId="05582A4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ef700aca9812e94e,   769e84c48e0ded20,   04e6aa4d0fda1447,   bc446506eabe142d,</w:t>
            </w:r>
          </w:p>
          <w:p w14:paraId="225A31B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b9e7c12d325c3860,   807049013242982a,   801d2eef529e284b,   a1d1194582b4033c,</w:t>
            </w:r>
          </w:p>
          <w:p w14:paraId="7932307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b520a9e6bc2c577f,   fb700b97db166a2f,   3f88bf8ba08ca422,   3524917c99ad03c2,</w:t>
            </w:r>
          </w:p>
          <w:p w14:paraId="157A302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573e40409a94f217,   8add833a10007077,   0ed516bdd364e39f,   b23ed712491973fa,</w:t>
            </w:r>
          </w:p>
          <w:p w14:paraId="0B9629C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75fea89017f0b6f9,   429ba0f4b840dbc3,   7e0695cdfdf09c90,   34211007aac34806,</w:t>
            </w:r>
          </w:p>
          <w:p w14:paraId="1ACE6AF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0c936b40f72e8126,   cb33ca7537d1768a,   aacf86fde1749a67,   f1dce046460a99c3,</w:t>
            </w:r>
          </w:p>
          <w:p w14:paraId="7BE9BF1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68f98e8f463cc2e9,   13c23bf12534a572,   b0e5a333fccadc9b,   78b3dc0d6c80e6f8,</w:t>
            </w:r>
          </w:p>
          <w:p w14:paraId="51540AB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c5d7d51e43d3e2fa,   8aa6f11c62399ba0,   7e1e2d61f144a3ab,   ff9c87de4dc10616,</w:t>
            </w:r>
          </w:p>
          <w:p w14:paraId="202C5EB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63946479551fa3e9,   ddb8ef2c35612631,   9e408727a9d4749b,   1e7ccd483cab924b,</w:t>
            </w:r>
          </w:p>
          <w:p w14:paraId="613A172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01f3fc20c18ddd37,   12c61966e60a2766,   60db52e24e95a458,   76edc6327b60c4e9,</w:t>
            </w:r>
          </w:p>
          <w:p w14:paraId="0C960A8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2cd0ff2c9859b0d5,   f877979a4efc3ea3,   d421b9a1739a2069,   fa353a24aa72f98c,</w:t>
            </w:r>
          </w:p>
          <w:p w14:paraId="731DD59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d78240aa28938855,   4a3e1f293457b4d7,   94fc829f5d7f620b,   5f7c0a56e554e30b,</w:t>
            </w:r>
          </w:p>
          <w:p w14:paraId="5A9732A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0529725801e36f1f,   13f2ffb85229186f,   6aae59db01501b7f,   c58ba140e8a9a2a7,</w:t>
            </w:r>
          </w:p>
          <w:p w14:paraId="757F312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6161cd7acb92042a,   6fc0858f487ee6f0,   7ceb569143003661,   5502306df2919e5b,</w:t>
            </w:r>
          </w:p>
          <w:p w14:paraId="2B8E2C2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af97ab8be88193de,   28ca1ce1a4ff356e,   af45f2946ed73ca4,   9a89765df412324a,</w:t>
            </w:r>
          </w:p>
          <w:p w14:paraId="084136A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bbb0758be382ac6b,   6a9f44d83933046e,   9313a4e1e546e6ca,   f821fed7f5749df4,</w:t>
            </w:r>
          </w:p>
          <w:p w14:paraId="48DB688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24d8fbd1eda93614,   c50f9b9af0c653e7,   5f442616e2803a1e,   b0b170af697c726d,</w:t>
            </w:r>
          </w:p>
          <w:p w14:paraId="24451F0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ca9d19217fc2d291,   a904fb90c445c710,   43c73fa948dee59f,   a9ae6420d839aaab,</w:t>
            </w:r>
          </w:p>
          <w:p w14:paraId="0AC3A37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3b64888cd8963700,   cde1b0af4e8976ad,   a1b329b02f2837db,   aa0dd4668137c883,</w:t>
            </w:r>
          </w:p>
          <w:p w14:paraId="0E63AD6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087b5828dd490757,   296f8feb72e8fb69,   39d48f101a7f2313,   b0857a4ba4ebd600,</w:t>
            </w:r>
          </w:p>
          <w:p w14:paraId="20FF3A3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ba8c965fa12207a9,   990972b2ff6beeda,   181a6af527af008e,   046af49f5f4a9bf2,</w:t>
            </w:r>
          </w:p>
          <w:p w14:paraId="7A68C02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e47fc6c62f0b9e18,   e101b77829d3ec2a,   1550c0a8eecae8ed,   67f87c5ed033e1c6,</w:t>
            </w:r>
          </w:p>
          <w:p w14:paraId="1FA1255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844e40b24a2eca1c,   6f1328d8d898cf8b,   14dc00a6d3da9aa1,   ff683dd13f3786b4,</w:t>
            </w:r>
          </w:p>
          <w:p w14:paraId="042132E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1c7e5c5b263979c8,   309f940f07e7e70c,   2c3c0bedba4c39ed,   9ea1ce53a8ed123f,</w:t>
            </w:r>
          </w:p>
          <w:p w14:paraId="08AB5EC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c30de1ef7d8aaca9,   25cda2b55a1a48e1,   31c631b2644d1146,   3260b79d743ad312,</w:t>
            </w:r>
          </w:p>
          <w:p w14:paraId="3160BAD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5a87a2a5acd69e79,   2e1fad294b4aae8d,   2fde63c644212d02,   70fcaf78d4999d4c,</w:t>
            </w:r>
          </w:p>
          <w:p w14:paraId="66ED625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68910077b3a1b214,   cf9068b1a533ed74,   60f9bec726e2a989,   fdeca16ba5f0e0ed,</w:t>
            </w:r>
          </w:p>
          <w:p w14:paraId="3BE263F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fd85924aab45b2d2,   8597fd8b7194859a,   7c6bcd9804cab8a2,   11507bad0ed4f09d,</w:t>
            </w:r>
          </w:p>
          <w:p w14:paraId="7721FC0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44386baf218c65b0,   a459bcdf3da5ac97,   afd6308821efe78f,   1fe576b8b1ef9721,</w:t>
            </w:r>
          </w:p>
          <w:p w14:paraId="6DCF928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07cee97be4ad4720,   c592f870d36cfcb2,   a622f5d83aa4f369,   aefeeaa5e626724f,</w:t>
            </w:r>
          </w:p>
          <w:p w14:paraId="4F3639F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f7e6207a14995481,   f3c5c172b1d73e76,   491cf508ffe7258b,   c441f0a76b565be2,</w:t>
            </w:r>
          </w:p>
          <w:p w14:paraId="6E5A6D4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1d76b8de918522d3,   bc656efb0efc3476,   120a1ab625f3f35d,   6fb9a25144439a1e,</w:t>
            </w:r>
          </w:p>
          <w:p w14:paraId="1E1E3D1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18619684e805a663,   fe21f3af51cb808d,   90ae1a7bfb44487a,   9d78e0abac6804e8,</w:t>
            </w:r>
          </w:p>
          <w:p w14:paraId="091B6DF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7fdf7dcc2b256c29,   927f51d98c9071a5,   f50a58a759e03362,   666957832084badf,</w:t>
            </w:r>
          </w:p>
          <w:p w14:paraId="7C56237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3324d26d8484229c,   844d7dc4b0a0d94e,   948164995204b32f,   05be44a9485b8981,</w:t>
            </w:r>
          </w:p>
          <w:p w14:paraId="0F9BC0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19a3c5b293bf9663,   47e2b06c12aeb986,   3079965be33d4f21,   74b96ea1f43e5706,</w:t>
            </w:r>
          </w:p>
          <w:p w14:paraId="6526B6D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cc2834839a9b6115,   dd146d3b45257c98,   aeeb9c0fcba74626,   0e03bc42a8a8345e,</w:t>
            </w:r>
          </w:p>
          <w:p w14:paraId="19410B7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bb58d4023ef7b677,   a07f56e8c736a716,   d8eb81d93dfc7f76,   09d4d269683513c2,</w:t>
            </w:r>
          </w:p>
          <w:p w14:paraId="6F61479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887252f36d63822e,   abf0195f1a39fb53,   21567d754de4974c,   865fba244cc10ef5,</w:t>
            </w:r>
          </w:p>
          <w:p w14:paraId="02036B2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5e4a8d8b3f63ed76,   51937cad12d9f557,   cfdf8bc10680d7a2,   e84780aa48130877,</w:t>
            </w:r>
          </w:p>
          <w:p w14:paraId="5831A8B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97a926472f7a74cb,   aaf0d24b6dae0953,   cfdc02a89f19200c,   c67faddb805cc0ac,</w:t>
            </w:r>
          </w:p>
          <w:p w14:paraId="0422DC5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ea508e2e4ecc93d6,   2f45d39179a9b623,   ecb64049766e69e9,   ec67cb643a8bd20b,</w:t>
            </w:r>
          </w:p>
          <w:p w14:paraId="486AB36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681fbdfba4ce04d8,   b0790c0e3b9b597e,   7980b497643ebb5a,   a4c0948047467118,</w:t>
            </w:r>
          </w:p>
          <w:p w14:paraId="4070E45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6214bf0608273b87,   9b2863433338dca9,   83df59300f4bf91e,   a18442b57ede2a82,</w:t>
            </w:r>
          </w:p>
          <w:p w14:paraId="45F57FE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297627d05aed8372,   80f6b8dfe72f4a7b,   b2003b8b65ad2427,   651027bd8fc42309,</w:t>
            </w:r>
          </w:p>
          <w:p w14:paraId="7637A8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4ddbf12b503562dd,   110f190c273b6cc9,   bee161cbc3dd0586,   3cd301aab6b48892,</w:t>
            </w:r>
          </w:p>
          <w:p w14:paraId="503A38E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b1982719960a0252,   b026ba534b33a95d,   99f3059d79522e30,   ca7ac264c7708044,</w:t>
            </w:r>
          </w:p>
          <w:p w14:paraId="64A5EF3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0b7b745384beb2f2,   5c8bffff3ec08b49,   8bb29a575c42ed0a,   b03d2553c5b2cc21,</w:t>
            </w:r>
          </w:p>
          <w:p w14:paraId="4CD760D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93337894a035ec5b,   589a847f1b484f1f,   7f01da9de926809a,   679c800646acc3d1,</w:t>
            </w:r>
          </w:p>
          <w:p w14:paraId="7DAAA04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0ad2bac7a1c63076,   4067b2accbc90cd5,   74b396e312040262,   2f62422854202ffb,</w:t>
            </w:r>
          </w:p>
          <w:p w14:paraId="15D36F8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c9b12e81f6449e9a,   6dfd15f935d07bf8,   60acbb8f286ff5de,   5a305cde385fec12,</w:t>
            </w:r>
          </w:p>
          <w:p w14:paraId="6B6B510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0efbbaf428b1ff4d,   1a6423511537f45a,   475eb67c3989ca43,   de6e4fd1aff7b5ac,</w:t>
            </w:r>
          </w:p>
          <w:p w14:paraId="0F11885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c8173dd079d56a93,   2cfe38c6458aae5e,   ba8f9d52c99dfa0a,   e3c580ace17f208d,</w:t>
            </w:r>
          </w:p>
          <w:p w14:paraId="2EA7333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98bfb32fe239881d,   a0e4f91c06d1692b,   5c9af6a281abba56,   910dd2a6a4aed5dd,</w:t>
            </w:r>
          </w:p>
          <w:p w14:paraId="5F6489C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eec4fa2029583a9b,   e058ecef0bacb3cb,   856522980bd23dae,   7db8722951b29341,</w:t>
            </w:r>
          </w:p>
          <w:p w14:paraId="2F05F44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39d487cf8d4776fb,   1ef9c458f5c613b4,   ebbb03118fcf5c3f,   0a0bdf1276f8e7b4,</w:t>
            </w:r>
          </w:p>
          <w:p w14:paraId="127A0E7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77f4de1b834ad97c,   4cc0ecbc313fb4ee,   46316631c2267744,   44961fde610bae3c,</w:t>
            </w:r>
          </w:p>
          <w:p w14:paraId="6F8A5CB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3556b1e444f53f16,   1dcd1172dbf9f866,   c69ae355d5d7cfac,   b096341c4770a77f,</w:t>
            </w:r>
          </w:p>
          <w:p w14:paraId="2A140F7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d812666030f7830f,   1ea99049c3a015df,   fe2812b820448415,   87849e8027349970,</w:t>
            </w:r>
          </w:p>
          <w:p w14:paraId="5EA1C4D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080f983fa8b43eed,   8c2df89a18d89655,   026f1c3550728e9e,   c8ac803afc07704d,</w:t>
            </w:r>
          </w:p>
          <w:p w14:paraId="7F09FF1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eee1e1d7ef851943,   18e34539337331f6,   eab65b8d6636f91f,   8f33543643e61b02,</w:t>
            </w:r>
          </w:p>
          <w:p w14:paraId="3D8C070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dac4297ce3364904,   de36abbd96c450de,   2989d85eb55f71ba,   768857214b481ccb,</w:t>
            </w:r>
          </w:p>
          <w:p w14:paraId="3FF639C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9667904ef81a1b53,   79bae21c2b0ceaba,   250968f12846754c,   9118311fb5f9ed38,</w:t>
            </w:r>
          </w:p>
          <w:p w14:paraId="6413AE3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dd0d16dc462ced91,   db15a8b8934a3ed1,   3479d243e2c7b9f9,   95f3187c9135ca93,</w:t>
            </w:r>
          </w:p>
          <w:p w14:paraId="621001F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39e11a23b2fa2505,   e6852bad7af40416,   240ba97d68106fe4,   8cf7ce4799484bb6,</w:t>
            </w:r>
          </w:p>
          <w:p w14:paraId="1B278C1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f95b709624ee33b4,   7e1b53b17b03e020,   c8c57fa6073fe267,   36a80ec4037cf267,</w:t>
            </w:r>
          </w:p>
          <w:p w14:paraId="573511E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be929fe5e9b1dd07,   47ad861ed30613af,   7f37a2ddbabdfac7,   6d2dfb9db05cbe7e,</w:t>
            </w:r>
          </w:p>
          <w:p w14:paraId="29FCF82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5db06a70a87c89a0,   5d0a057a39f803df,   0094a8651a111f87,   7f4dab5a2a326119,</w:t>
            </w:r>
          </w:p>
          <w:p w14:paraId="68C8C83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fc040bfeb86f0bcb,   3ad338e21dc8c9d6,   8468d2970ba74a40,   f5055015d6ae3515,</w:t>
            </w:r>
          </w:p>
          <w:p w14:paraId="79B5838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12ad165e4ead8631,   cf27fe3df055fbbb,   b002cac1eb9dacd7,   50f065deb884672a,</w:t>
            </w:r>
          </w:p>
          <w:p w14:paraId="4382B51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f48c2790d05ec18f,   0ec9821b95b3234a,   b68918b1c3aad810,   a62c5d1a37c94880,</w:t>
            </w:r>
          </w:p>
          <w:p w14:paraId="086938D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92bde58295a04283,   784d00e747c733aa,   5dce916d151b5e24,   a89c309512483d54,</w:t>
            </w:r>
          </w:p>
          <w:p w14:paraId="47B6B75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3d56f47bac03460a,   fcff4a7ad0739262,   9480ca93f5c83db6,   52ce9782da9b86ae,</w:t>
            </w:r>
          </w:p>
          <w:p w14:paraId="47A494F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c71073bbbabcd4b8,   d9372fdae39725ac,   147cfb404130492f,   4a103b7779b93aa3,</w:t>
            </w:r>
          </w:p>
          <w:p w14:paraId="0FF4AE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06357c1d125a6def,   ba2e1dba4c400415,   040393c593bc6c8a,   98d13f257153fc93,</w:t>
            </w:r>
          </w:p>
          <w:p w14:paraId="38E7FEC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a804acdc78e66693,   07fe26bcc2b4c1e6,   df2bf8041af31977,   50a31f77da7ca3c8,</w:t>
            </w:r>
          </w:p>
          <w:p w14:paraId="3726377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3efa72dc73dba2d1,   6f2d987606c1d85f,   2527904a35cb6556,   52f0eb227553f28a,</w:t>
            </w:r>
          </w:p>
          <w:p w14:paraId="5029BC6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499f8d78f26d5d77,   70050567b26aa5cc,   c57d7b5c0273b3c6,   4112c01f5b4afce3,</w:t>
            </w:r>
          </w:p>
          <w:p w14:paraId="6C2D606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7c73247cd8bbb34b,   c6b3ba0ef9b05272,   ba78054018cc840c,   5391ca931a27f175,</w:t>
            </w:r>
          </w:p>
          <w:p w14:paraId="23D951D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6dc595921de99661,   a24ed7e17bf2fb75,   a7d9a6f8e9bd66d7,   52df3c5c69f7ab76,</w:t>
            </w:r>
          </w:p>
          <w:p w14:paraId="6324DAD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acde81daf5af0399,   9163cf88fe3b629f,   f00c5b0d10f0dfe0,   d639f3d9a4a1521a,</w:t>
            </w:r>
          </w:p>
          <w:p w14:paraId="17ECB6D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19a134e1d92ac61a,   8254e555adbe84d0,   760fce41ac07a360,   a5357471a5465c0b,</w:t>
            </w:r>
          </w:p>
          <w:p w14:paraId="6F2E065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495192ba54bdf81b,   ac19b23e9b1c3329,   e2d179f5b3424542,   3c9896fe29a7ee15,</w:t>
            </w:r>
          </w:p>
          <w:p w14:paraId="53B5AA4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b6f53f8f44f1b562,   d51924d9035724cf,   d8384560ffc50f7b,   bfa3c721264e7c6f,</w:t>
            </w:r>
          </w:p>
          <w:p w14:paraId="7B51E65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7a804e105dc6b4c4,   7bfc892bf712ff0d,   50aa508475cfb515,   db5f3694d2109fc6,</w:t>
            </w:r>
          </w:p>
          <w:p w14:paraId="0FFD95A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8f4d9e0a3ff69eb1,   cf3e58ba27ec3d88,   1637a69a1e66b95d,   a867185b3472a901,</w:t>
            </w:r>
          </w:p>
          <w:p w14:paraId="0E640F8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556dfc741da3fe00,   acdb856ffa284df3,   3e19c4285ca376a7,   8c6035cd49417201,</w:t>
            </w:r>
          </w:p>
          <w:p w14:paraId="2FB557C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02c063423ef2a29c,   be3a7e5d6eebeb3d,   9c15c9cf8f80bdfe,   dc57f1f62f2cf46b,</w:t>
            </w:r>
          </w:p>
          <w:p w14:paraId="5AF673E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d9790565483da767,   61ffdee64d3353ad,   6b7fbafa04667b0b,   c90786638efc2f45,</w:t>
            </w:r>
          </w:p>
          <w:p w14:paraId="3BC8EDE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c4c77fbce9f3e925,   93465f8ce21aa540,   90929d729a1c9f23,   f3c23eda924cdddd,</w:t>
            </w:r>
          </w:p>
          <w:p w14:paraId="265BD5B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ef072be84d5b45dc,   48d4f6cb4af53c59,   8310220a839a4ca3,   74ccf50512bd592a,</w:t>
            </w:r>
          </w:p>
          <w:p w14:paraId="2C21BD2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8bf2c2f76c5f5cdb,   5442d6c34f9066cc,   d0a159ad33441fcf,   d615ef154615ae90,</w:t>
            </w:r>
          </w:p>
          <w:p w14:paraId="2562FA9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47558f4ea2b6c1ce,   dbffee72945cee51,   f876e1e55fcd3c22,   ab8ef14441aed56a,</w:t>
            </w:r>
          </w:p>
          <w:p w14:paraId="6134D9E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9bffa687e318b3c5,   e0f793e4992df484,   318aa59b31af8f5c,   1adc9746328fc53e,</w:t>
            </w:r>
          </w:p>
          <w:p w14:paraId="4399868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4cc6462c90c42943,   0640bba9d5d1c6db,   75c69a398f889c4f,   9a8761fe3e3009f0,</w:t>
            </w:r>
          </w:p>
          <w:p w14:paraId="73CBE28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fde74c735363647b,   bcc8faae449f74e6,   9f326801cb8f9686,   57361c753f84898a,</w:t>
            </w:r>
          </w:p>
          <w:p w14:paraId="6FBE594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1df47bd2ffb136bf,   1bd9915ed9425aec,   9061bc5d21b8fda4,   fd3f4e121d675540,</w:t>
            </w:r>
          </w:p>
          <w:p w14:paraId="74745CA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776d01a4633e6b10,   10ae60c26c648417,   efb779f5ce6e6ab1,   d8f3aa7703dadf1e,</w:t>
            </w:r>
          </w:p>
          <w:p w14:paraId="2F13346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8a7fb7076dbf3f3e,   88055996af38f244,   4078c1735b948754,   a7d93133b122cae4,</w:t>
            </w:r>
          </w:p>
          <w:p w14:paraId="0ECD529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8a03aab6ec6e85cd,   2e3798aac4727e86,   313aa01a6633f971,   1fb144462e3c4dd0,</w:t>
            </w:r>
          </w:p>
          <w:p w14:paraId="75E7480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ddf92888db81f941,   fcf3a4e68f18bbf5,   8e629e428f36e127,   3a7cbc187bdd7f69,</w:t>
            </w:r>
          </w:p>
          <w:p w14:paraId="44C2D2B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d8d3da385f3d7732,   cf415301c95d8774,   7191d4ea06c7839b,   52fb5bed71a45354,</w:t>
            </w:r>
          </w:p>
          <w:p w14:paraId="011B7E4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c0ca89a12d554ad1,   49b5b4c370d60c0e,   8dbbdbf312729170,   2c3ff300d6d9e5af,</w:t>
            </w:r>
          </w:p>
          <w:p w14:paraId="16C8D0B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1a473a1cadc4f829,   68ba31556c30e9a6,   48506ba077303a15,   245384abd07dce9d,</w:t>
            </w:r>
          </w:p>
          <w:p w14:paraId="30FC1C0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55508f630f188584,   9d8100a4927954e8,   fe6ea1f79a6e62c3,   468218a3e23ba130,</w:t>
            </w:r>
          </w:p>
          <w:p w14:paraId="52CB2CB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af1d964fdd386b09,   49d5ef214e139334,   4c5704989faa35ae,   bff4b9c6fb1e1636,</w:t>
            </w:r>
          </w:p>
          <w:p w14:paraId="577E47B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2d12b0290fff25fb,   aa934da68a53d9a5,   a7edf4e003e27dfb,   cc6f4d52c35adf63,</w:t>
            </w:r>
          </w:p>
          <w:p w14:paraId="2292560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311f49b8ea8e022e,   b40893a9d61592a9,   ca9736b1cb4e4a94,   0481d1b507c03fd9,</w:t>
            </w:r>
          </w:p>
          <w:p w14:paraId="62FB31D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4061caf78e14a96a,   5486de2f24bb2abb,   3f76c229cf024b40,   e91196919a005e9b,</w:t>
            </w:r>
          </w:p>
          <w:p w14:paraId="59B4FDF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b3d4bd706a5a7ea4,   bed6a2b69fa5657f,   de2280c3b00117b6,   ab47344aa3cc9a1a,</w:t>
            </w:r>
          </w:p>
          <w:p w14:paraId="0F80EC2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1b86a5ece65e41b4,   5e4ba369782f8b81,   1cb1042e2d502594,   3f8ec2d8fdd92267,</w:t>
            </w:r>
          </w:p>
          <w:p w14:paraId="5FEFE60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2519295a70e33ace,   46f8cdda970dcfa7,   3b40d820bca4ea03,   3886491a8c715abb,</w:t>
            </w:r>
          </w:p>
          <w:p w14:paraId="1157DF2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f5b91abb7e8b5e8c,   d1351ef097af9470,   deb0d13b25a4e2ea,   2e714fc1348b1db2,</w:t>
            </w:r>
          </w:p>
          <w:p w14:paraId="7317A6E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6c9f7da38852280c,   d791f898b1d1241e,   5d5e449b89844ffd,   c4ac76ee6012794a,</w:t>
            </w:r>
          </w:p>
          <w:p w14:paraId="6D6A519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7cc1b5c61397baa2,   8e9e02e674f10e31,   132fe7642e6f7a6b,   b1f9dbd7c4108da2,</w:t>
            </w:r>
          </w:p>
          <w:p w14:paraId="22C9FDA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b4a0c647ca6aac26,   ca6e005fb4ed91f3,   b64413ad12b499d3,   9c09d5321b8413b0,</w:t>
            </w:r>
          </w:p>
          <w:p w14:paraId="3A15C99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b06de5a3b1d9d9df,   4bd3d1cf82fee297,   ebd446488ecd0200,   890d242c0567a297,</w:t>
            </w:r>
          </w:p>
          <w:p w14:paraId="70E457D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aa630caee0dadb6b,   9c364386007e16c7,   829c372068398f34,   b0b84c8656ca8498,</w:t>
            </w:r>
          </w:p>
          <w:p w14:paraId="030B8C3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b776ab6213671331,   c3d3a77512e52c30,   128b07ca4cb68302,   c12d6efee8c3ef1d,</w:t>
            </w:r>
          </w:p>
          <w:p w14:paraId="6D0F904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59920af067b383a7,   60cfcb7d9baac216,   a9d36d28ae452777,   1e468fb015db2714,</w:t>
            </w:r>
          </w:p>
          <w:p w14:paraId="091E82E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94f120a848a12a30,   c41440f10b5dd0d3,   29a82c27f40a2f8e,   794b1327322852d2,</w:t>
            </w:r>
          </w:p>
          <w:p w14:paraId="7291C98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044678875870d1ba,   6511565795dc4717,   ea4639fa4b1d18f0,   45817e2a9e8830ab,</w:t>
            </w:r>
          </w:p>
          <w:p w14:paraId="5DED8E3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da79dcaec900599e,   5a7cac0904db3bd6,   2d8bed455b1d3191,   839755915df3daf0,</w:t>
            </w:r>
          </w:p>
          <w:p w14:paraId="7D76DBE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12e8a6020e583f49,   e4875e00532098bb,   bae48deb3e0050b6,   1fe013c34034afc2,</w:t>
            </w:r>
          </w:p>
          <w:p w14:paraId="53E0198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f80642780b165226,   7e274583710d3292,   2f79463cadf20337,   1c4eb35e0d49b47e,</w:t>
            </w:r>
          </w:p>
          <w:p w14:paraId="573FD80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4cfe2d9fa8f747e9,   044a80e59ea0ac2c,   054005ea2a6b565c,   c0260926c2185db9,</w:t>
            </w:r>
          </w:p>
          <w:p w14:paraId="4750A1F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c25e8c9fe410c459,   77b94dae91c47839,   87338320594ea46d,   8fc1456993338846,</w:t>
            </w:r>
          </w:p>
          <w:p w14:paraId="7B6398B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2d75c43f811ccd11,   19eb46164331fe56,   96377b2170539583,   7a98ea5a6bad389a,</w:t>
            </w:r>
          </w:p>
          <w:p w14:paraId="36E67F9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d538b7f9870ef047,   b510693928b5966b,   ecd59ff2efa1cb2d,   d19fe780d4a1a3ab,</w:t>
            </w:r>
          </w:p>
          <w:p w14:paraId="43B9BF4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95329dea6327900b,   f12a8b58ebba08b9,   b2cc2e05cc9311cb,   ad8d07f17d0933d3,</w:t>
            </w:r>
          </w:p>
          <w:p w14:paraId="47EB4D6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8181c003861e7267,   da8676265c917aad,   717208be30280608,   ad4fee0132182236,</w:t>
            </w:r>
          </w:p>
          <w:p w14:paraId="290516A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c11d63b4fadc9426,   bd39c970147dd8f6,   ef40d5b2c3f78dd9,   b250e4e3ec85668e,</w:t>
            </w:r>
          </w:p>
          <w:p w14:paraId="4342BAE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896c0ea92bc12787,   0d86bb65621374b9,   deb651bbfbd80004,   2d41f5000d0d2d02,</w:t>
            </w:r>
          </w:p>
          <w:p w14:paraId="7209905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4d0d846d1060efb0,   39125c19b043c89d,   2fb542e83236593c,   84cf38ee176c18a2,</w:t>
            </w:r>
          </w:p>
          <w:p w14:paraId="73F2C0E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552c6fd92f3ac4e7,   8377d9f19d59133f,   b0686324bdb1cf83,   618840de669907c2,</w:t>
            </w:r>
          </w:p>
          <w:p w14:paraId="42DE53F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992f90005e995221,   193a5fd8329d6b0b,   02c086328cfa1379,   fd4179f510b181ff,</w:t>
            </w:r>
          </w:p>
          <w:p w14:paraId="6648685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045fe0e0731ef96c,   def84d1a62ec8176,   ba1e148d4db44c81,   db56ec0525df2fd1,</w:t>
            </w:r>
          </w:p>
          <w:p w14:paraId="02D8FA7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049feae414c5627d,   ccfcaa19df12a8a6,   b673740a62120382,   74de6f176bc8faed,</w:t>
            </w:r>
          </w:p>
          <w:p w14:paraId="590CE3D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9fdbdb66ace41993,   3d54c05228739517,   c8e23e38f516f205,   2af08574c3dddeb2,</w:t>
            </w:r>
          </w:p>
          <w:p w14:paraId="5E8EB08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90fb0f2a132218ff,   a7fb51f97926d852,   1901d01eb5d028d9,   1aedcaca2c261b43,</w:t>
            </w:r>
          </w:p>
          <w:p w14:paraId="2317766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dd02bd14cb5a924e,   c5242ba4ad24c230,   44bfe885bdc12880,   f1fbea5e7be50e72,</w:t>
            </w:r>
          </w:p>
          <w:p w14:paraId="5625FFD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580e81ad97192617,   ec27a89d956e60dd,   aa2abbc4096a4003,   4e408313b18febbf,</w:t>
            </w:r>
          </w:p>
          <w:p w14:paraId="0AD4E4A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f743698b0e90ffea,   94765fbb7545b675,   86482659fbdcf285,   d2fca846a5a1de10,</w:t>
            </w:r>
          </w:p>
          <w:p w14:paraId="2455873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8667c23e1847c6a0,   19ebeb694e711bc1,   0f3a43ab067f65cf,   87820d066c721868,</w:t>
            </w:r>
          </w:p>
          <w:p w14:paraId="0030C53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157ee889704f298f,   6744366675363846,   f8277143ba9a3b4d,   b4acf905a815e4a2,</w:t>
            </w:r>
          </w:p>
          <w:p w14:paraId="6A0B657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7f629ecafc3bb699,   be89c3644b549ccf,   79de8b5ca914d855,   537da390e98dd59d,</w:t>
            </w:r>
          </w:p>
          <w:p w14:paraId="52414C5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959aebfc472f810b,   991ff768c8627e69,   acc7284258932845,   8479d52a9452fe3e,</w:t>
            </w:r>
          </w:p>
          <w:p w14:paraId="2E19BAD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201fe91bf00fa7ff,   a72019d98c49eee4,   bc90b0339b6c8694,   e2cc53a265a89a56,</w:t>
            </w:r>
          </w:p>
          <w:p w14:paraId="2C215D7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f05f881e5b364dca,   47e0b72a54602dd5,   5e383a28cd0d4cbb,   354b2e65fcd2e58c,</w:t>
            </w:r>
          </w:p>
          <w:p w14:paraId="170A664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ad7d88142e395b68,   1aad5c0340641db3,   7e658a29c72c822f,   f6db13425048cb8f,</w:t>
            </w:r>
          </w:p>
          <w:p w14:paraId="0502B4C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654f9e76bcac8932,   40fbcf84b4a25595,   d25f4ca7fdaef64c,   75ec1e04be4a5f05,</w:t>
            </w:r>
          </w:p>
          <w:p w14:paraId="53DDB08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148a7a6475a641f1,   1f340a8ef3e39364,   1761a2a654c73206,   ecf3f06be5394ae3,</w:t>
            </w:r>
          </w:p>
          <w:p w14:paraId="7AC9DF0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adaab34c719cc432,   d41693297dedf34e,   deb1c4c766ba761f,   8d81400420ebc185,</w:t>
            </w:r>
          </w:p>
          <w:p w14:paraId="2D7E851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f0b4f99f28505265,   98d896d0cb4e925b,   69721d72634dae22,   ef577128058c54e9,</w:t>
            </w:r>
          </w:p>
          <w:p w14:paraId="69C4599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4176b3fd39ac9912,   285eb7813b7efd8d,   661d3f848a4d7883,   a1400b2b952d91f8,</w:t>
            </w:r>
          </w:p>
          <w:p w14:paraId="2CAE8D7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1806c361d0990177,   8a2264c2272f284d,   a1ad6bd818276eda,   4e693dd869228919,</w:t>
            </w:r>
          </w:p>
          <w:p w14:paraId="3F76C9C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9ffe5db549889253,   2c454546b75c9af1,   7d6cc7ee50755525,   38d16648e09e0fe6,</w:t>
            </w:r>
          </w:p>
          <w:p w14:paraId="4B26C6A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ebc06e38a081275b,   f0c553b68942c65b,   7a62efd6fd3474d3,   3e00270b9d388788,</w:t>
            </w:r>
          </w:p>
          <w:p w14:paraId="29A0EBB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18cb780a0cfc029e,   8e20c128f7657dc3,   a5a39dae3d4b5d58,   9004ef0d95f0daeb,</w:t>
            </w:r>
          </w:p>
          <w:p w14:paraId="1D7E76B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bbaa9a5baec654f6,   24ca029818137710,   40f6075927de76e1,   fb671698168deeec,</w:t>
            </w:r>
          </w:p>
          <w:p w14:paraId="179BF6D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ab7190d3f942341b,   a9228a3d35de2d5c,   04d9fcc9bf9b6f68,   992cb408868aa3eb,</w:t>
            </w:r>
          </w:p>
          <w:p w14:paraId="555837D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6790123d0534eb2b,   e8bfa72cd554ad54,   8221445ea370eb30,   e83c9aa444a2c1ee,</w:t>
            </w:r>
          </w:p>
          <w:p w14:paraId="3464233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c5cac6a7f7f4b0cc,   db7f35b994a9f9c4,   f1dcdedfcea5fb65,   78cb57364421934f,</w:t>
            </w:r>
          </w:p>
          <w:p w14:paraId="00A8514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c3eb37dea8d3db31,   12f6d83c85eb6398,   aac9a03ae122b341,   8faa6dfaa11b6213,</w:t>
            </w:r>
          </w:p>
          <w:p w14:paraId="54429EC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0e8915067673d47e,   1d42f4fdf15753e9,   0f8964c2da338620,   1d9bfa5f6ac72dc8,</w:t>
            </w:r>
          </w:p>
          <w:p w14:paraId="1AD31D6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c866b6c1c46dac31,   a7ffd45765c41faf,   e1c78fdd80960bbb,   660c37f9999d7c43,</w:t>
            </w:r>
          </w:p>
          <w:p w14:paraId="301BD22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feef36217ac380e0,   986e8d6a53aa9fea,   f6fac7f5c28999ac,   2132c599d8b13789,</w:t>
            </w:r>
          </w:p>
          <w:p w14:paraId="365B1FC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50c4b0ab8f97700f,   97b3924dfe2aef92,   adf6cad6bbae2d16,   a2e060a442b04031,</w:t>
            </w:r>
          </w:p>
          <w:p w14:paraId="60DEF2C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ba9bc55d77ddc1bc,   609e36375d48b9e1,   80ee379130908908,   f4adc871a4640969,</w:t>
            </w:r>
          </w:p>
          <w:p w14:paraId="641596A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28a1bf37cca4088e,   6fde02109ccc6881,   04907f94b8bb044b,   1b4de453891cb16d,</w:t>
            </w:r>
          </w:p>
          <w:p w14:paraId="2B42AD3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7d2b680795adbbd3,   4a54badac0315bcf,   9473c3da3866aec8,   dbd308c4e47e9dd0,</w:t>
            </w:r>
          </w:p>
          <w:p w14:paraId="37FBD13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f85088e8bae3c398,   9efe00d5d241be72,   68345bac56fc8f6a,   9bb56b86d01cc84c,</w:t>
            </w:r>
          </w:p>
          <w:p w14:paraId="5295708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9852f5b58f40a9dd,   71c938f6abd77d09,   97c04ae38da32c45,   c11181e2ed6f3847,</w:t>
            </w:r>
          </w:p>
          <w:p w14:paraId="4A0B1DE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c5eef6afbe480091,   1fe70281ec39d2e3,   c680c6bae582daa1,   0b019a4aa162bcc0,</w:t>
            </w:r>
          </w:p>
          <w:p w14:paraId="2786CA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a2e93387f4203b5a,   794417fbd47ad3da,   7256eeacf1d46242,   7b46e4a67e27ab11,</w:t>
            </w:r>
          </w:p>
          <w:p w14:paraId="7905626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9ca7a003ea18c78f,   5fe6d10d0cf9d1f3,   2aa32f8386556855,   f59b7a4d3cf787d1,</w:t>
            </w:r>
          </w:p>
          <w:p w14:paraId="5E9DD4E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8c3491fa16c401aa,   1e6e681ae6c697d8,   02bfee66320b2829,   afea7df3215c285c,</w:t>
            </w:r>
          </w:p>
          <w:p w14:paraId="67FD6B9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292eb460357e69ec,   e329f291e2254b5e,   ff9d33fed551bcd7,   88c85473088ab9a7,</w:t>
            </w:r>
          </w:p>
          <w:p w14:paraId="0014AF1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3262dcfd985495eb,   b433baa1ba554c70,   63ca0e81ea8525e9,   768f222d47306a58,</w:t>
            </w:r>
          </w:p>
          <w:p w14:paraId="348D99D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0107be74e183b4b2,   63ade619bb093c3a,   65c4b6452ff3fefa,   7594efc11b86ad67,</w:t>
            </w:r>
          </w:p>
          <w:p w14:paraId="37528A9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a064ee81667c3571,   898154f4cbcf0452,   376b18dbceec0dbf,   c699c5e676934b27,</w:t>
            </w:r>
          </w:p>
          <w:p w14:paraId="749BBC0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ba0bacdfaa7fa3e7,   c12f02e23422c0ea,   ce3eb5d1ff718cff,   7f82093cd1218474,</w:t>
            </w:r>
          </w:p>
          <w:p w14:paraId="1588B44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94a858cce2ab6f84,   efcec960b3657f31,   417c35152b2cf8b7,   d725e8fdc918d577,</w:t>
            </w:r>
          </w:p>
          <w:p w14:paraId="3878E4E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d7cc39cac68a620a,   6e4c4c35547ee7b9,   7514d4e74d9311e7,   b16078407e794144,</w:t>
            </w:r>
          </w:p>
          <w:p w14:paraId="10F34FD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1ee87452031299d0,   25def4d22380fa95,   21f84e84d9f4ffe5,   36d3c25cddbda9d6,</w:t>
            </w:r>
          </w:p>
          <w:p w14:paraId="614A824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d9de623116c61393,   69842e42f61f631c,   502b18963a30f3e3,   b33fba9e7f6b3412,</w:t>
            </w:r>
          </w:p>
          <w:p w14:paraId="0273FCB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813b7b2691fa5e09,   9d5771aa08f82e07,   2108a33d33004bb2,   04ccee0faa168454,</w:t>
            </w:r>
          </w:p>
          <w:p w14:paraId="36B1B63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d016c6be43d9d551,   18845727c8a34467,   e39221fc17485c0e,   550d9276100045f9,</w:t>
            </w:r>
          </w:p>
          <w:p w14:paraId="5AA74FD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5adb8496d567e824,   fa0b677a1497ace0,   184918b0bb48bb40,   5b29dd10e1486bca,</w:t>
            </w:r>
          </w:p>
          <w:p w14:paraId="5FAFCED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843387d1bbd8ee4c,   1140e116a51cbf7a,   01f9bec3ed331039,   56924ed1a9ecf41b,</w:t>
            </w:r>
          </w:p>
          <w:p w14:paraId="769FDE9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30cfff63cbad2673,   c1a760b09bafc82f,   25ba860b774651f3,   8fcff48aa90c254f,</w:t>
            </w:r>
          </w:p>
          <w:p w14:paraId="6E2BD6D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2c4ee0fde30a61e6,   db317ffc2bc38895,   14a2be319b441362,   6bc5efb68cd074ed,</w:t>
            </w:r>
          </w:p>
          <w:p w14:paraId="22DE041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b03c670de3f68eea,   0f33b71575d2a305,   32e01ab02fe07885,   1b2cef8373da3989,</w:t>
            </w:r>
          </w:p>
          <w:p w14:paraId="3A4FEEA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a5a4409fb5d1bad5,   b0db7707f425f8a8,   87b0392264ecdd8b,   231fa62b91c0753a,</w:t>
            </w:r>
          </w:p>
          <w:p w14:paraId="27833FA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3e8629e8299dc0fe,   b016c556422e1719,   703ad1e9aaaedd80,   7d7bbecc15965997,</w:t>
            </w:r>
          </w:p>
          <w:p w14:paraId="712DD25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6fb4dbd225c3f63e,   5c0c1c5af4e7906a,   10d8c4bceae5c463,   0363ed36930164fe,</w:t>
            </w:r>
          </w:p>
          <w:p w14:paraId="05EB4A4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ca240f37917762fa,   c4b390f14c4f7d3e,   930c745d4ef87e90,   edd60ad306244e07,</w:t>
            </w:r>
          </w:p>
          <w:p w14:paraId="2E8DEE4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0d859eb59dc0b4b6,   87742d8e1cc8ba51,   335ab47f59264f85,   4c5ba4d40994b881,</w:t>
            </w:r>
          </w:p>
          <w:p w14:paraId="15FBA54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f252b90a23be0afa,   93715d5fdb1824a4,   a8c330112e558f83,   b83efeaa672f926a,</w:t>
            </w:r>
          </w:p>
          <w:p w14:paraId="7200CCE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d02febaba23b209f,   e2f8746ad1b60a02,   bcfbdb8e64ce4061,   0c2229d22e7ac336,</w:t>
            </w:r>
          </w:p>
          <w:p w14:paraId="23C12BD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ebc1a82d70005c43,   058a97cc6329bff3,   fdcebce01bdd11bd,   b2e4f2d38ea74385,</w:t>
            </w:r>
          </w:p>
          <w:p w14:paraId="44BB5E8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6e2df0ebd10e1576,   8e946df7ceeb5fc9,   198769c7284292f0,   221409bf8acf6a62,</w:t>
            </w:r>
          </w:p>
          <w:p w14:paraId="632613D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6bb9290238f6c9c1,   8d0e728fe4fe503d,   89625e4e399f956a,   2481cd969f796fa3,</w:t>
            </w:r>
          </w:p>
          <w:p w14:paraId="46D4252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1cc9318d054cc3fa,   430e4b1bacf99f0b,   bdc1b4a2300864a2,   f436a0b013416675,</w:t>
            </w:r>
          </w:p>
          <w:p w14:paraId="53A2214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708d9979061147f6,   e762a777fbbf01db,   a2a2e49de10d737e,   cecd43bb61673cc2,</w:t>
            </w:r>
          </w:p>
          <w:p w14:paraId="0DE3B86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6d70a324f9900393,   6fd36f46a6813e0a,   e263c52f09dea135,   5396770de0f60aaa,</w:t>
            </w:r>
          </w:p>
          <w:p w14:paraId="7424FF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8baf4f3eb35bbc53,   fbd4ca072fa5183b,   dd7f08f7e18daee5,   f516477183a9bd12,</w:t>
            </w:r>
          </w:p>
          <w:p w14:paraId="4A7C45F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0f540e054ef211e0,   f46b8c8f3f746f1e,   8bb98d21cf9741b6,   d0af4fc854ddf90f,</w:t>
            </w:r>
          </w:p>
          <w:p w14:paraId="1C9557E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9a15a7d0b9909b38,   3de3e747c6df4e6d,   fcd78ae3f24ce2ad,   e6f1ab5361f342fc,</w:t>
            </w:r>
          </w:p>
          <w:p w14:paraId="285AB2E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e5595b8ff6e022b3,   9578ff631d4ff0bc,   8aa85484923e0f46,   dcb0122941b5ba1f,</w:t>
            </w:r>
          </w:p>
          <w:p w14:paraId="3A8D39C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f3dccc8bd7ed55a3,   a71ebe380c13f950,   1b5331377abc354f,   221d1829e6a82ee6,</w:t>
            </w:r>
          </w:p>
          <w:p w14:paraId="56EE718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444ca14943d55a91,   ff089810ff49a393,   c819d5eb20737896,   8db69029a5252940,</w:t>
            </w:r>
          </w:p>
          <w:p w14:paraId="1486AAB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ff0758685bcd5f74,   9222c493ae47e38f,   ff83dd7a6d887d29,   ce990105602b0c44,</w:t>
            </w:r>
          </w:p>
          <w:p w14:paraId="0D4F80A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32db444f54927527,   3fd00dd03607a84c,   2c77f070fa416383,   1d101988b42488f6,</w:t>
            </w:r>
          </w:p>
          <w:p w14:paraId="3E064DA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62638d91aa3a223c,   5f314644bb5e77fe,   e1fdac76396c876e,   620e24936d59a0a1,</w:t>
            </w:r>
          </w:p>
          <w:p w14:paraId="12DE874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60a850e3c619000e,   c2d63c58ae835e9f,   1fd746d9dd61a56d,   74d30778b1b6c32a,</w:t>
            </w:r>
          </w:p>
          <w:p w14:paraId="7DF815F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5c069312e9bdf100,   19a3fe7910f67ff3,   80cf89b499d0129d,   3993be664187bf60,</w:t>
            </w:r>
          </w:p>
          <w:p w14:paraId="3170866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3e5f165b78de92e4,   17124e81b5600bcc,   9cc06f835c863065,   565fad8eddfa538d,</w:t>
            </w:r>
          </w:p>
          <w:p w14:paraId="44E0915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485a204b90cee405,   a3cdd062303822af,   4d38b9b18c9e426b,   90d349a549550b62,</w:t>
            </w:r>
          </w:p>
          <w:p w14:paraId="7635208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8e9e877027a2ef8b,   03e5a5fdd35146ce,   bcfaf22db08d1df1,   66d24f1274918349,</w:t>
            </w:r>
          </w:p>
          <w:p w14:paraId="6F2DDE6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58f7b2dbbe82c923,   1b4ab8d82cd01502,   29998a5dfe175132,   d2221126fa39f323,</w:t>
            </w:r>
          </w:p>
          <w:p w14:paraId="4DB98C3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d741ac3be8aa6646,   751a8a9fbfc30542,   748adc59ad55fb7c,   2bce0d4017be5701,</w:t>
            </w:r>
          </w:p>
          <w:p w14:paraId="624473B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e5332177fb3bf5f8,   37249eb95af1dfa5,   8a8184fb381daace,   47bc9a41147ac100,</w:t>
            </w:r>
          </w:p>
          <w:p w14:paraId="77172E1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edf04d2c554a0747,   fa0c19c6d2bef3fe,   6860e95cb91faa79,   5259533c1f20a5a7,</w:t>
            </w:r>
          </w:p>
          <w:p w14:paraId="4F50B5B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d6df4c16567c6463,   1d0cdaf83fb45380,   51deed9d3c7e3408,   ea002cd57b35610e,</w:t>
            </w:r>
          </w:p>
          <w:p w14:paraId="6658540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635460ddf9ec51a7,   bb1574986cea6f17,   ccd3fe484eb17183,   ccd0e2223fd9da07,</w:t>
            </w:r>
          </w:p>
          <w:p w14:paraId="659D220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4b2c60fa0acfe97f,   5feb9ae98ebfb860,   04fa4bda14f3bcb9,   347ef2ff49dbd9cc,</w:t>
            </w:r>
          </w:p>
          <w:p w14:paraId="582F664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61c151904da2e9a8,   9de521896786238d,   9941525a1d9f6c1e,   a4734c0b33f74dd6,</w:t>
            </w:r>
          </w:p>
          <w:p w14:paraId="2D743FD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0753e6175f209ae8,   0c47b7c7495035a6,   1d7fb1c71c9fb6d7,   2d553ade5b367d8c,</w:t>
            </w:r>
          </w:p>
          <w:p w14:paraId="5FC1C07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3722fb5dfc9cd3bd,   6f538a6cab09678d,   607c5abbb9229d9d,   ecb49c7d5067377e,</w:t>
            </w:r>
          </w:p>
          <w:p w14:paraId="2702941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616f456039883ebe,   a0060da4853fa4ce,   7a50e9ca4fcf0f80,   22f21e29bef970f9,</w:t>
            </w:r>
          </w:p>
          <w:p w14:paraId="28F8FD6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41a7c4dcba27a7bc,   6a5c3c398d5560d7,   863447f5e97df4c6,   c4fa21d184e3e217,</w:t>
            </w:r>
          </w:p>
          <w:p w14:paraId="731EC66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e7c18e074c37f944,   1b34e446e4e7e8d5,   bae445c3bd830628,   7ff5a6268bd01a62,</w:t>
            </w:r>
          </w:p>
          <w:p w14:paraId="7EADBFF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272d57559517dd47,   5a50f4e9c31b8a72,   34d8597255153828,   8a82e71dc908cb58,</w:t>
            </w:r>
          </w:p>
          <w:p w14:paraId="6AAA7E9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e6d05f8b66dc3f40,   b33d01bd4b5f0a85,   538daff94fbf703e,   213c2b8928ac2541,</w:t>
            </w:r>
          </w:p>
          <w:p w14:paraId="29C807B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3b91d249c445791c,   ef6810df19473078,   bfa2d42be639cc63,   3ad4423544187fe3,</w:t>
            </w:r>
          </w:p>
          <w:p w14:paraId="79DC66D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a9dee12b94dbf5de,   0abbe434d5619185,   90f6046ccbd96a95,   91d167d8c779bd25,</w:t>
            </w:r>
          </w:p>
          <w:p w14:paraId="1762603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e9cba62a2fc7b8a9,   1098020149069fb1,   771ef86d6abdfa33,   2122cef1b12311da,</w:t>
            </w:r>
          </w:p>
          <w:p w14:paraId="3412A9B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47eca0664b8600e9,   672f10853782a4d8,   39d36c00aaf30de5,   04b948e03c59de97,</w:t>
            </w:r>
          </w:p>
          <w:p w14:paraId="4B0511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66bd4665b68218fb,   c9d06b5ce93cf9d6,   82d01083ed5125b6,   798b4fb0ff79b59c,</w:t>
            </w:r>
          </w:p>
          <w:p w14:paraId="1C8E233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a0f7d240e794e74d,   d87a796549bdff2f,   570d4c4b10dfbc84,   8b1ce2f0a507c1b4,</w:t>
            </w:r>
          </w:p>
          <w:p w14:paraId="13E8E41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f086b047dd37faec,   61c27a01b2eccd7e,   bf8d4e8c082a89fb,   3ae3efcf34673693,</w:t>
            </w:r>
          </w:p>
          <w:p w14:paraId="688255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110ba8707e707312,   25157d50e4ee388b,   68d9cffccb74ff93,   c2f67b3021e92736,</w:t>
            </w:r>
          </w:p>
          <w:p w14:paraId="6B090E4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20b9d09284249d8c,   a8f66d6b8bc349fb,   fc75980466ffc853,   5b7514f3a4d958e0,</w:t>
            </w:r>
          </w:p>
          <w:p w14:paraId="5576CA6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591a30d8e7d8878f,   4a7737470865d045,   5f66518190ed5060,   aef7c10afc395630,</w:t>
            </w:r>
          </w:p>
          <w:p w14:paraId="4940E72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bd39bacb8012d37f,   0045c82549b9dadf,   dc9265563fe1aa7d,   f2eead2ab43f8ff6,</w:t>
            </w:r>
          </w:p>
          <w:p w14:paraId="59F0B36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0127b3038889a8ee,   49ee806ac00f2405,   5393d52bd1e00b84,   79418aad6091f065,</w:t>
            </w:r>
          </w:p>
          <w:p w14:paraId="021FA0B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828ee76cf5bdd331,   8e2aaa496c2ef0cc,   44a7ce26a9a83ccd,   84ee67c38bd6340e,</w:t>
            </w:r>
          </w:p>
          <w:p w14:paraId="1265FAC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06a4df07a56e2a7d,   093d00cf5faef36e,   e11febd3e7b50523,   82f1a35c075aa00a,</w:t>
            </w:r>
          </w:p>
        </w:tc>
      </w:tr>
      <w:tr w:rsidR="00193C37" w14:paraId="20A96542" w14:textId="77777777">
        <w:tc>
          <w:tcPr>
            <w:tcW w:w="9242" w:type="dxa"/>
          </w:tcPr>
          <w:p w14:paraId="6C0BEDA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Encaps input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（</w:t>
            </w:r>
            <w:r>
              <w:rPr>
                <w:color w:val="000000"/>
                <w:kern w:val="0"/>
                <w:sz w:val="24"/>
                <w:lang w:bidi="ar"/>
              </w:rPr>
              <w:t>pk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color w:val="000000"/>
                <w:kern w:val="0"/>
                <w:sz w:val="24"/>
                <w:lang w:bidi="ar"/>
              </w:rPr>
              <w:t>u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color w:val="000000"/>
                <w:kern w:val="0"/>
                <w:sz w:val="24"/>
                <w:lang w:bidi="ar"/>
              </w:rPr>
              <w:t>salt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）</w:t>
            </w:r>
          </w:p>
        </w:tc>
      </w:tr>
      <w:tr w:rsidR="00193C37" w14:paraId="3FC7A999" w14:textId="77777777">
        <w:tc>
          <w:tcPr>
            <w:tcW w:w="9242" w:type="dxa"/>
          </w:tcPr>
          <w:p w14:paraId="1D9E480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//pk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见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Keygen output</w:t>
            </w:r>
          </w:p>
          <w:p w14:paraId="5C3D1C9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//u</w:t>
            </w:r>
          </w:p>
          <w:p w14:paraId="2F7E989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9f08587687ff6676</w:t>
            </w:r>
          </w:p>
          <w:p w14:paraId="26B164A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lastRenderedPageBreak/>
              <w:t>5c671de73e918d28</w:t>
            </w:r>
          </w:p>
          <w:p w14:paraId="7E6F152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23ca573ff4e7a31a</w:t>
            </w:r>
          </w:p>
          <w:p w14:paraId="068CA6F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9160324026e540ea</w:t>
            </w:r>
          </w:p>
          <w:p w14:paraId="5CEDDAA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//salt</w:t>
            </w:r>
          </w:p>
          <w:p w14:paraId="2BE9DD6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cb3a04e0d54c75de</w:t>
            </w:r>
          </w:p>
          <w:p w14:paraId="45DED29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b9705bfdfbdf935a</w:t>
            </w:r>
          </w:p>
          <w:p w14:paraId="1041CA7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7528802ee6e5b0c6</w:t>
            </w:r>
          </w:p>
          <w:p w14:paraId="4701086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a73b2b761d9bd084</w:t>
            </w:r>
          </w:p>
          <w:p w14:paraId="0DAB403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8a6e4cf3fc4ca84f</w:t>
            </w:r>
          </w:p>
          <w:p w14:paraId="7DCB42B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14e0331af35bfef4</w:t>
            </w:r>
          </w:p>
          <w:p w14:paraId="79CA496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1e42b13a6dae6df9</w:t>
            </w:r>
          </w:p>
          <w:p w14:paraId="606FE59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37f738c1857ba1ca</w:t>
            </w:r>
          </w:p>
        </w:tc>
      </w:tr>
      <w:tr w:rsidR="00193C37" w14:paraId="577730B1" w14:textId="77777777">
        <w:tc>
          <w:tcPr>
            <w:tcW w:w="9242" w:type="dxa"/>
          </w:tcPr>
          <w:p w14:paraId="69C220F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 xml:space="preserve">Encaps 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out</w:t>
            </w:r>
            <w:r>
              <w:rPr>
                <w:color w:val="000000"/>
                <w:kern w:val="0"/>
                <w:sz w:val="24"/>
                <w:lang w:bidi="ar"/>
              </w:rPr>
              <w:t>put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（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ss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ct=c1+c2+salt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）</w:t>
            </w:r>
          </w:p>
        </w:tc>
      </w:tr>
      <w:tr w:rsidR="00193C37" w14:paraId="1EDB186B" w14:textId="77777777">
        <w:tc>
          <w:tcPr>
            <w:tcW w:w="9242" w:type="dxa"/>
          </w:tcPr>
          <w:p w14:paraId="1293E06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//ss</w:t>
            </w:r>
          </w:p>
          <w:p w14:paraId="4E148AB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8d20f971464df19e</w:t>
            </w:r>
          </w:p>
          <w:p w14:paraId="05194F6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0561bdd385afd0e2</w:t>
            </w:r>
          </w:p>
          <w:p w14:paraId="3708684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ef0ce212efd45a63</w:t>
            </w:r>
          </w:p>
          <w:p w14:paraId="5896472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2f5d2c64f3d66aac</w:t>
            </w:r>
          </w:p>
          <w:p w14:paraId="1834CD0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//c1</w:t>
            </w:r>
          </w:p>
          <w:p w14:paraId="3CAA7D4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e615bb53c184fa82,   8ce2ebac96ef23e9,   eddb35945bdd06f9,   7cc93e94fa93ca3c,</w:t>
            </w:r>
          </w:p>
          <w:p w14:paraId="7394F0A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6f4ebf49e6de13eb,   833575d11499117b,   8600864f60f3c6d2,   24b0593b5470966e,</w:t>
            </w:r>
          </w:p>
          <w:p w14:paraId="33E1D53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d8f54c608327a7be,   71ec6a5714dc8ee1,   acaed6da88f9960e,   bde700705f791341,</w:t>
            </w:r>
          </w:p>
          <w:p w14:paraId="79BCA96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9a05ec87d7d85bfc,   5ea4e1d6b0eb4460,   1b4552ec979395d0,   0567981ada9f0d73,</w:t>
            </w:r>
          </w:p>
          <w:p w14:paraId="55BC47E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5b6fb7c57fb15ac6,   d8d6199d87c30f77,   a88294e40dbaac84,   9d21c7fbb6c9eac8,</w:t>
            </w:r>
          </w:p>
          <w:p w14:paraId="3320828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1eae3f7ff4e9094b,   8c7d298fe3f6299f,   54e4069623ac4806,   8790ac20b6519ea4,</w:t>
            </w:r>
          </w:p>
          <w:p w14:paraId="013D363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4fd067516ecc692e,   eee44df1dfd7559c,   7fb43cd3f62b6d14,   c8096833bd818a59,</w:t>
            </w:r>
          </w:p>
          <w:p w14:paraId="2454968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96407be37dbd50c5,   133b24912200125e,   2eb63508fadd2f72,   eb79e935b8474d4c,</w:t>
            </w:r>
          </w:p>
          <w:p w14:paraId="5C203AC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390c0812a792f76f,   feb9e0b3f2d3b6ca,   fe29c7c17b4a8173,   997be1301f63d80d,</w:t>
            </w:r>
          </w:p>
          <w:p w14:paraId="5B7C837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4e9f7d939368aa37,   2466007304d569fb,   2a13c7e9e08811d5,   f2ff4bd0c40a3004,</w:t>
            </w:r>
          </w:p>
          <w:p w14:paraId="52CBEB7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5aad09acc4cf374a,   f84bef18f8192de4,   90567c4582de7611,   dcf82ed3a8a50974,</w:t>
            </w:r>
          </w:p>
          <w:p w14:paraId="7415AE9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ce311cd8c45405a0,   ee8f5875a7a24d5c,   d790f89a36e9d66a,   a4afd5e2c5cfa45c,</w:t>
            </w:r>
          </w:p>
          <w:p w14:paraId="7ED6C53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7e682be3d6a47f96,   432b873c1702da7c,   b0f1bc14e388001f,   52a8bc460c3c0849,</w:t>
            </w:r>
          </w:p>
          <w:p w14:paraId="1057E4C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650c3093e22f6dcd,   d22a54da5bff1eab,   cde333378e24e63d,   cb4a0522f8c4bc03,</w:t>
            </w:r>
          </w:p>
          <w:p w14:paraId="16F1A45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4234faf00bdf9a52,   0d37f25b11c8a659,   a6ff884b34f763da,   5c7ffb60659feee7,</w:t>
            </w:r>
          </w:p>
          <w:p w14:paraId="4F3AF1A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9f9724f24c483d6f,   f216ce4f1b5bc19d,   4cff6c4bca311d56,   5e379169e0ecb1b2,</w:t>
            </w:r>
          </w:p>
          <w:p w14:paraId="23556F2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b00056b71b03a58a,   39e9de14fe5c0a53,   fa544a00e45f737e,   3fd3081f4dc8d172,</w:t>
            </w:r>
          </w:p>
          <w:p w14:paraId="1F96230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9a6658f95e8f48a2,   27a57c7c1a88bd02,   c27ba483869d8496,   a9e37d38f923ec3c,</w:t>
            </w:r>
          </w:p>
          <w:p w14:paraId="5DCB9B8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24ec9b66d01cd627,   e08002e13bd7f482,   843a4138b2cdde0a,   cf5bbfa84ca616e9,</w:t>
            </w:r>
          </w:p>
          <w:p w14:paraId="671AD39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f400b0455e63941b,   b698597980d3ff9b,   83743b9365ce3517,   d764394ade89b5d6,</w:t>
            </w:r>
          </w:p>
          <w:p w14:paraId="0B3485F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a9dc33a7ceab95cd,   6339f09538ee9c70,   f93c99735cf17388,   067245fb22416f03,</w:t>
            </w:r>
          </w:p>
          <w:p w14:paraId="79038E4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e692707bf1240bfe,   342b24ca88d57fc1,   ea5f28fffc3ac2ae,   34614963034b6562,</w:t>
            </w:r>
          </w:p>
          <w:p w14:paraId="1876DD5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3f64c38d3b418dbe,   824dfef89cd5f786,   4fee22320dddd07b,   e84956c19ab9cdcc,</w:t>
            </w:r>
          </w:p>
          <w:p w14:paraId="2316237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42a971b996109e9a,   a87dc7d7a1d6d01c,   ae84b0d47ddce7c4,   ef1ad097429edeb3,</w:t>
            </w:r>
          </w:p>
          <w:p w14:paraId="235AF29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766b73ca2d4b6f79,   1cce4ff494707eed,   b9b15302efc0ff50,   c40a984214672282,</w:t>
            </w:r>
          </w:p>
          <w:p w14:paraId="7319F98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1132ba1cc603f031,   fbfa4f81896ff6f4,   215ba862365b8f25,   f557dd140e5175cf,</w:t>
            </w:r>
          </w:p>
          <w:p w14:paraId="4685917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a5ec739f4c014a6a,   17aa918c9a1b7c74,   000447827a0cab42,   1cc81f3b5cc1393a,</w:t>
            </w:r>
          </w:p>
          <w:p w14:paraId="0D2B817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afd335faaa0ee7dc,   9500552e7cd7ac65,   f9ae5de58201653f,   eb3532b6ecb020f2,</w:t>
            </w:r>
          </w:p>
          <w:p w14:paraId="591375C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c2635aa7a9c60d97,   a45600b7ea6480cd,   58fb3f89e3a9719a,   61e24b5cceb12a04,</w:t>
            </w:r>
          </w:p>
          <w:p w14:paraId="5A99ECD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b2f686ab4de7d9b8,   14d1c2a65e2506d6,   35a52b6da8f20759,   276233f16db3eaca,</w:t>
            </w:r>
          </w:p>
          <w:p w14:paraId="5E1FF1F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cce1fc3b396033e8,   eba942601dc6fcf9,   b8c5137ef7170f15,   e1c6375d0d8ed678,</w:t>
            </w:r>
          </w:p>
          <w:p w14:paraId="0A93306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5ddfec71815cba5b,   6f3027f34097d917,   e198e9584ec53797,   6f3d52b9ce64fef5,</w:t>
            </w:r>
          </w:p>
          <w:p w14:paraId="4BB3DF4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6a486416dad9b9ff,   cbb6413058c98cbd,   5b4fcea7282b4f59,   e970d8a8d21ec9dd,</w:t>
            </w:r>
          </w:p>
          <w:p w14:paraId="4E8A02D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4f0a95db55b189ed,   540ff49b8ef4cd68,   59e9d3504d6fe3eb,   cabdae1035a22cb3,</w:t>
            </w:r>
          </w:p>
          <w:p w14:paraId="1F9C77C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51162626e138fd0f,   2bdc1d641499b5b4,   1de9a55f1074e5ad,   04fed31b6db15a16,</w:t>
            </w:r>
          </w:p>
          <w:p w14:paraId="50AB0C0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be53bdbbfe0b4b8b,   4fa42a06a03bb259,   e40d1595dd66bd90,   f878b2d863b8dcac,</w:t>
            </w:r>
          </w:p>
          <w:p w14:paraId="4CF9CF2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92ffc7b80ae563ab,   aaf15a96b379f801,   f19d1d6ffcf307e7,   60e66ba4f44cde72,</w:t>
            </w:r>
          </w:p>
          <w:p w14:paraId="268DA84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2aac3aa7bcc358e1,   f8c8d3574cbe26cd,   41dc2b8f8c3a705f,   4a9398602a3c2a82,</w:t>
            </w:r>
          </w:p>
          <w:p w14:paraId="237D3E6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876264c412fb174e,   6d9f4a58f2561210,   4d7275c0fa8e6424,   21fd37e379af481b,</w:t>
            </w:r>
          </w:p>
          <w:p w14:paraId="16CEC48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2f4459f68e8cc9a6,   0832fa0d590a816a,   b947195d765c3d9a,   6affd8438395ea06,</w:t>
            </w:r>
          </w:p>
          <w:p w14:paraId="1555B50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67f5aa41e277f2ab,   5135f35b8b8a6159,   d9cf420b5f265470,   a3f853916a97632e,</w:t>
            </w:r>
          </w:p>
          <w:p w14:paraId="140F76F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999b978e9a8a5d75,   a57dc7f702c865a6,   733d9b7850bc1c4d,   838c22989679fe54,</w:t>
            </w:r>
          </w:p>
          <w:p w14:paraId="3052860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3ead776d8987c4e7,   c5356cbd9e40def5,   2dc187aa45dc4be1,   f377772651c1090f,</w:t>
            </w:r>
          </w:p>
          <w:p w14:paraId="68ED17F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958725d79dad8571,   486d1199871ef4ed,   5fe200795de3afda,   db4387f8d71fece8,</w:t>
            </w:r>
          </w:p>
          <w:p w14:paraId="6ABCE22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9f5861e5775a196d,   3f85d48b7f2e4c97,   28450fbb01728da7,   c287b58b2164a43d,</w:t>
            </w:r>
          </w:p>
          <w:p w14:paraId="6B3DBFD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09c23d3c1a3193b4,   b2a8a28fd6dc5f39,   2512c58a447f029f,   ff74f8fdbc46dec6,</w:t>
            </w:r>
          </w:p>
          <w:p w14:paraId="3AF4D59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c2a3140cf918393c,   0f3c02b77d4724b8,   8fb5583cbe07661f,   9370549d3c2d3bea,</w:t>
            </w:r>
          </w:p>
          <w:p w14:paraId="5DB22CA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8b9ec6f1e0655861,   f676b527027c698c,   b15d2b3f51f05e30,   26280c2e913f380b,</w:t>
            </w:r>
          </w:p>
          <w:p w14:paraId="17683B7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beb7fb15677ef506,   01695d7a6b0233bd,   fd2b324175948499,   b00beb45b0025544,</w:t>
            </w:r>
          </w:p>
          <w:p w14:paraId="14BD350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65e300c266c24f7d,   431a4f5cc19a2055,   833fa7a3e4364661,   f23c9cde7fb3932a,</w:t>
            </w:r>
          </w:p>
          <w:p w14:paraId="39A8BC6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3ef29c542dbacdd2,   8edda8c4e7edbbf4,   1906727ea189e6cc,   ffdaa228f04e210c,</w:t>
            </w:r>
          </w:p>
          <w:p w14:paraId="19510B0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3c0ac89f826476ac,   6320bb4a5e0981e5,   b85ed8461c06f205,   1ed096429103924b,</w:t>
            </w:r>
          </w:p>
          <w:p w14:paraId="55218B5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148b5567344a0cb9,   71505a0dcd2bbb20,   8485175c985d863f,   ed482e3e17bde318,</w:t>
            </w:r>
          </w:p>
          <w:p w14:paraId="02EBB3D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7bd43aaa86de0607,   6d9a667bc7b60f64,   fcb0e96ef70b7f4e,   817d7ce585c6193d,</w:t>
            </w:r>
          </w:p>
          <w:p w14:paraId="275E34A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df66a7a24d4dac1e,   8590f09e2bc30ef9,   bc11d36c0784f2de,   3e00676fa0c85b14,</w:t>
            </w:r>
          </w:p>
          <w:p w14:paraId="641637A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7c26de01e22e74b9,   dfce484e2520759d,   9d120fd25f3cffab,   6252f110cc59ac01,</w:t>
            </w:r>
          </w:p>
          <w:p w14:paraId="43618B0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6419f546d4803cc0,   d8043496356f4cca,   b6fe08f842aff1d3,   ec77edb9c253556b,</w:t>
            </w:r>
          </w:p>
          <w:p w14:paraId="101FA6C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57e21dbe912b4e46,   413881b83a95acb1,   70265333851190a7,   731c89f5f0410c6b,</w:t>
            </w:r>
          </w:p>
          <w:p w14:paraId="294EA16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d87b795438a6050d,   df435de6b61a8ad0,   b4fe39887b186911,   c621c12303de58f4,</w:t>
            </w:r>
          </w:p>
          <w:p w14:paraId="48919B5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460558ab28b8169d,   1b3e6ba40af150f1,   2e767cfb51a9a16b,   6ab5c511bd6dce42,</w:t>
            </w:r>
          </w:p>
          <w:p w14:paraId="1502478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9f90dcb52cb37e85,   11f8935461919d2c,   c41231e7bfbba647,   f7e1748a151c4737,</w:t>
            </w:r>
          </w:p>
          <w:p w14:paraId="137EF2D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fd9f0695f1377f27,   26321b00626eb7ad,   10a6be0873024fbe,   c1a91d4946cd4467,</w:t>
            </w:r>
          </w:p>
          <w:p w14:paraId="0836F20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4b3079fa5eddcedb,   6787cc96027d4a2b,   907f1432655053b1,   7c732e97c89fa33a,</w:t>
            </w:r>
          </w:p>
          <w:p w14:paraId="3EF0D5A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111589155f2c8a0a,   0deb3b827870250e,   71d20a4d6fd63143,   f43403859ecbe203,</w:t>
            </w:r>
          </w:p>
          <w:p w14:paraId="38416E5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1ded44415e754315,   e6aba83f35246a83,   5459dbfd084232b5,   d02bafdac72220f4,</w:t>
            </w:r>
          </w:p>
          <w:p w14:paraId="4131DC9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ccd115e49e10ffbf,   a99536a0498417e0,   b32e178b959f4b16,   7864f0012e59653b,</w:t>
            </w:r>
          </w:p>
          <w:p w14:paraId="30E7509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bd4088acd303f88a,   5682b586fd46f2c8,   0fdecb92a226856b,   9de696ea1200fd64,</w:t>
            </w:r>
          </w:p>
          <w:p w14:paraId="350A6C6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69f893839f6f1534,   c9b79334fcacc478,   2ae5213bfc6d8504,   e3c5c3b106dc604e,</w:t>
            </w:r>
          </w:p>
          <w:p w14:paraId="6BED2E7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bafeb766b3255e67,   5a1d8fe9839797d8,   17568c4574af79de,   61790b81e0adbd54,</w:t>
            </w:r>
          </w:p>
          <w:p w14:paraId="051D5C6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d624edc2c0e70a2a,   d251537f71474c8f,   6ad9e4d2655e0a13,   f29abc6a158870ef,</w:t>
            </w:r>
          </w:p>
          <w:p w14:paraId="526EEA4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9bdd4b0fff35fe7f,   e3b3e8325a90c445,   0adf85340fb0a4f7,   a5280ef43583fb12,</w:t>
            </w:r>
          </w:p>
          <w:p w14:paraId="041F9B1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e586377fc348a29a,   bd7f308ef297b222,   5ec7666618970952,   515e27c8fc375497,</w:t>
            </w:r>
          </w:p>
          <w:p w14:paraId="4B8D724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09cb28b805a5f746,   451091ad0b16eb02,   345c72b9b8962f4c,   524b451669a1a31a,</w:t>
            </w:r>
          </w:p>
          <w:p w14:paraId="0C66257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920a1e6ee5500e6a,   19f6df6161cd9406,   57d3efff69d96cad,   c40d4895918f2110,</w:t>
            </w:r>
          </w:p>
          <w:p w14:paraId="45B778D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ea285843345422b6,   f5bc6592486cbffe,   09d32f00635bc2fa,   0dfd1a739e12ace5,</w:t>
            </w:r>
          </w:p>
          <w:p w14:paraId="2AA344D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a6d264f30ef10167,   73e61f65ae352d45,   130c9e0b506a478a,   2402e7bc675c0ab3,</w:t>
            </w:r>
          </w:p>
          <w:p w14:paraId="5495C90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ad48c791b3397399,   d6ae9ac7e392e92e,   c2c45b1513141983,   224c404276f44646,</w:t>
            </w:r>
          </w:p>
          <w:p w14:paraId="114EA76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e86606935b59930c,   0c0853c91560398a,   38dd083b5819dd1a,   72ff3950fdc43cdc,</w:t>
            </w:r>
          </w:p>
          <w:p w14:paraId="1177FBC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8b2c7f48f502a1ca,   858fdf08ebe81d01,   fbbca510ab6c9496,   c4b55f93b7a1f6b9,</w:t>
            </w:r>
          </w:p>
          <w:p w14:paraId="4303867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2377a19de1b86224,   a3889a234fb9c6a1,   1d9e387fdd66f36d,   9e554eedec52babf,</w:t>
            </w:r>
          </w:p>
          <w:p w14:paraId="794B714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35a4cd24da279625,   a39e38ec651c77ca,   1d43d8f328be1c7c,   a35efe6bc014a5f6,</w:t>
            </w:r>
          </w:p>
          <w:p w14:paraId="5E44B08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bcf2a7d78ab40d53,   f036f621eda02b49,   24350bcf72822235,   655d9074587f3475,</w:t>
            </w:r>
          </w:p>
          <w:p w14:paraId="0C3492F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919bbd55cf466499,   c208474be3829648,   e2740b6c17196b08,   d717f1db57a0cf92,</w:t>
            </w:r>
          </w:p>
          <w:p w14:paraId="57F7E85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d9e4d9c7630a8fac,   78a41b034854d64c,   80d0f09d455941ba,   85ae5464ae70045a,</w:t>
            </w:r>
          </w:p>
          <w:p w14:paraId="5C99828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a1d004237dea8697,   32bd2b9f52fae90f,   fd2b3577a0fbc082,   fbb56965b73ab872,</w:t>
            </w:r>
          </w:p>
          <w:p w14:paraId="0830AFD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5ea8f445128147b4,   fa36a7f32ea0128e,   6a5cc80ac9e92eef,   2c816d95ed402f65,</w:t>
            </w:r>
          </w:p>
          <w:p w14:paraId="4ED5785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25852638498dcc0d,   11236305d1de3020,   8a1dc50c50b9b452,   998a8369447a9eaf,</w:t>
            </w:r>
          </w:p>
          <w:p w14:paraId="6E76307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3bef6bb75f4629e1,   17583cc30b2db6d2,   fbf671fb51ef471f,   6bbfdcbbf478e5d1,</w:t>
            </w:r>
          </w:p>
          <w:p w14:paraId="472D378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21ca648f6801e5b8,   b40f81711bc1ede2,   585d17f7e0c5e8ff,   31afdd7dd1045f52,</w:t>
            </w:r>
          </w:p>
          <w:p w14:paraId="2CB896E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f6623122cda9c669,   deee19dc00c24bb5,   8bbdfd7581e0f2d9,   ca5049723c6eb778,</w:t>
            </w:r>
          </w:p>
          <w:p w14:paraId="4081F9B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8e1ddefa616e1a8e,   10b0f8cc6f6d4b81,   6bad9275dd93f37c,   44bcef00dbf8bfd7,</w:t>
            </w:r>
          </w:p>
          <w:p w14:paraId="55563E4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909058a4e141a913,   e2c3a0e4f910f940,   0d0b6fbfa0514112,   d8d57f454d1e187f,</w:t>
            </w:r>
          </w:p>
          <w:p w14:paraId="68A0A86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caffa09032ae7efe,   dc62fe7fb2239e89,   a932bfb9c566f90b,   98effbfacc28aeab,</w:t>
            </w:r>
          </w:p>
          <w:p w14:paraId="7669332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5ede939fba97d6f1,   ab3ebc98c30d9223,   7fd9dd8fa754b6a2,   e3dfb21bcc0eb238,</w:t>
            </w:r>
          </w:p>
          <w:p w14:paraId="3CDB96A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8203c2cb5b3b3f5a,   e92845d5106b1b94,   ac96fa914bfd25cd,   fd62dcf9e15b3b7f,</w:t>
            </w:r>
          </w:p>
          <w:p w14:paraId="4F2ECBA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43575dccf6d3ae25,   f0a0d6d97d5a1be2,   e2690a64dfed433a,   86308a093215e36c,</w:t>
            </w:r>
          </w:p>
          <w:p w14:paraId="5147706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a16767c66b92056c,   008982b38472c3b5,   89af226ff35dd2e9,   a68d0d44a1f38a8b,</w:t>
            </w:r>
          </w:p>
          <w:p w14:paraId="3CAF013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7f57555fe1ceda00,   bc55a8cbf7802aa9,   2cd82fc24fefdb92,   3033ec39b2696b1d,</w:t>
            </w:r>
          </w:p>
          <w:p w14:paraId="20CF96B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064477bfd9edd511,   2f9222d0c840e2ac,   a79eed160f9e888e,   e9640e4756bbe560,</w:t>
            </w:r>
          </w:p>
          <w:p w14:paraId="56D5D99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0e4bc4817bb44e1b,   d756c27a56e8496a,   8634d2d784382e60,   6a39dda2c59f2119,</w:t>
            </w:r>
          </w:p>
          <w:p w14:paraId="6509AAB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af7ba65a1a55274e,   62820b31b2faa37f,   a39f4ae7fcfc09bc,   0098bb7cbf1b34f9,</w:t>
            </w:r>
          </w:p>
          <w:p w14:paraId="3EE7B43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96eb57f5a3551048,   7f925990d9da7335,   a0fc97b3ed07e732,   9408625e6cbe4e3f,</w:t>
            </w:r>
          </w:p>
          <w:p w14:paraId="59F91AC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3c10b832d4f3cc74,   52011ec9bb6e4c25,   a55890361c169fc9,   9d85cf304cecb459,</w:t>
            </w:r>
          </w:p>
          <w:p w14:paraId="4485807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75c4a4f9ae33da5e,   ebfe29b9bbf595f1,   ca48dc44a9e77cf9,   fe44e7398519402c,</w:t>
            </w:r>
          </w:p>
          <w:p w14:paraId="509D265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f19ebff91d332258,   6a34c9c17a146fef,   752a34832511448c,   a6cc11d822b37308,</w:t>
            </w:r>
          </w:p>
          <w:p w14:paraId="37D5001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3feec6b07863d46c,   dcb9d0ddb6a266a9,   90fbc9a480204e4b,   2ebaab57a35b876e,</w:t>
            </w:r>
          </w:p>
          <w:p w14:paraId="01726C4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d2c7d3073cfe19cb,   0cb145b0f5d386d4,   a8685d30c7248488,   7257e87ba9c89d89,</w:t>
            </w:r>
          </w:p>
          <w:p w14:paraId="1DB15A9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ead5387a06a3c3c8,   1e1b06b459752694,   7f2c312eb322d1f5,   7d27f1ea008c6ce6,</w:t>
            </w:r>
          </w:p>
          <w:p w14:paraId="37ECB7B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d64c3145ebba15c4,   0baf7140b96c41ac,   af307e54594afa66,   6dbc37cb9c96a6e5,</w:t>
            </w:r>
          </w:p>
          <w:p w14:paraId="0F516FB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eb079eaf188ecc93,   ffa5723b475c41aa,   5924ffebbced8f95,   e2fa72081ab19a87,</w:t>
            </w:r>
          </w:p>
          <w:p w14:paraId="42379B7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86cf6687684aaaeb,   bed92c622d3c249c,   304d9f92b47a9e61,   507734298ce46e34,</w:t>
            </w:r>
          </w:p>
          <w:p w14:paraId="6A550CB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945ac3a35bd8fc1f,   eaf3476913584513,   f4ff49aeed1e6e5e,   4cded2050e186125,</w:t>
            </w:r>
          </w:p>
          <w:p w14:paraId="5BD5771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320d93d7ea04beb0,   e40b16e253bd7418,   9e9dd1d6120b3fe1,   4bd8d21c35717f6e,</w:t>
            </w:r>
          </w:p>
          <w:p w14:paraId="2746601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153fb1f681ff79e8,   62b955bb2ad750d0,   1fb798ac59cf5fac,   ff7bbffbed6386bd,</w:t>
            </w:r>
          </w:p>
          <w:p w14:paraId="51E0DE5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282cbd170910b92f,   abdf3aed29bd3cf7,   8684070872e44aee,   e4e458b6b36567b4,</w:t>
            </w:r>
          </w:p>
          <w:p w14:paraId="3ABEB23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32c347c507e601da,   f50fe83f871e6df8,   6da4578ac2970aef,   754145ff358596e5,</w:t>
            </w:r>
          </w:p>
          <w:p w14:paraId="40C765B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d5202f7c2a8c3765,   f5468b1681c38247,   2d9103234d1cbb7a,   2e991642fb0b7c4b,</w:t>
            </w:r>
          </w:p>
          <w:p w14:paraId="3C96A5E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04a1f7b1d7813843,   ccb2871544ce5bca,   a8c288f0fc901375,   306a70bc0f82ac76,</w:t>
            </w:r>
          </w:p>
          <w:p w14:paraId="7A67692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5535997500f148f9,   02f9e5fe00b48134,   57ded694c2849ef5,   988eb5baacc9ef41,</w:t>
            </w:r>
          </w:p>
          <w:p w14:paraId="6C390B8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ea1d19e6c8716b4b,   1b156e269e8ce079,   4ef0216308ae834e,   328345d2387fa033,</w:t>
            </w:r>
          </w:p>
          <w:p w14:paraId="637B18B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da4647ddd9bfd827,   c2d7502c6f5ed2d4,   447cd9ef7fd449af,   d406434169e7fc4b,</w:t>
            </w:r>
          </w:p>
          <w:p w14:paraId="0470485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1994fbee718b8ef2,   7a534f3bcf249bec,   22d1a3242d53cc2d,   c603b0b1a8457382,</w:t>
            </w:r>
          </w:p>
          <w:p w14:paraId="629461A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76f156ab43c5701c,   b6f61550fff8142d,   29e362a76cfe66bf,   59fbc92fb7672c2e,</w:t>
            </w:r>
          </w:p>
          <w:p w14:paraId="7174713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ac7c46d94a57dd62,   f5313baa8af4d345,   b01b7ab599841576,   efbb524cd04dd83f,</w:t>
            </w:r>
          </w:p>
          <w:p w14:paraId="1B28CB8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3ad1279d32cd1116,   7c21b2a66bd57a91,   8ab0a0c14a5c9d33,   552fc3b423f8490a,</w:t>
            </w:r>
          </w:p>
          <w:p w14:paraId="07151E3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dad5e73db03d0908,   7a182bca43edacbb,   a80e10a4b70b4851,   789bb2e903ea63ae,</w:t>
            </w:r>
          </w:p>
          <w:p w14:paraId="5034D67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a29151479cc48eb9,   6b8a1e6986b550e4,   162d84c003db76a3,   d92e20303bbd9b80,</w:t>
            </w:r>
          </w:p>
          <w:p w14:paraId="161516D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6cc22c4748b81cd6,   bfd6bfcbb9ae7b4f,   dbe39d92650e214d,   33fcbfd72719acbc,</w:t>
            </w:r>
          </w:p>
          <w:p w14:paraId="421AB82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edf710f871b41d44,   25f5ac84acc5e46a,   0f3806ac70aaf691,   de86ef0ddbb5d2f4,</w:t>
            </w:r>
          </w:p>
          <w:p w14:paraId="1617C64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dbc743fb06282ffb,   77f0d666df6dac42,   a8c50f7fddbfcd5a,   84cc1f248e905c9b,</w:t>
            </w:r>
          </w:p>
          <w:p w14:paraId="291D586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c914878647d421e2,   061cc2613a367251,   179878be7e1d2dba,   e6de2e3fe9344be1,</w:t>
            </w:r>
          </w:p>
          <w:p w14:paraId="65D5F28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36ad9e7575072a0f,   cde7441a137fdc89,   d83e26cb0c637875,   a9e6d4dc82a5de34,</w:t>
            </w:r>
          </w:p>
          <w:p w14:paraId="5BC660A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d58dc09090043a8c,   8156284ed0542295,   0d0850d8103a559f,   dc5f1cdd00ed0157,</w:t>
            </w:r>
          </w:p>
          <w:p w14:paraId="64772D0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c57061caedd09fd3,   78c07bc136e9d264,   fc1021022abd6110,   e2ab2aae9ac698fe,</w:t>
            </w:r>
          </w:p>
          <w:p w14:paraId="4B0651A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d4266e12b4c21a9f,   f9cc3ce1d8ebd3f6,   5b41557f052a794d,   c798cecb744667f7,</w:t>
            </w:r>
          </w:p>
          <w:p w14:paraId="4C769EA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2148870c2e5e3a40,   40012311ad9dccc7,   f704908685177867,   e16d6c5766be8089,</w:t>
            </w:r>
          </w:p>
          <w:p w14:paraId="7DB033B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29cbeb9730a43292,   d10fd29ff6f8840e,   db0a96727fe700f7,   a4d381f5189ca5c5,</w:t>
            </w:r>
          </w:p>
          <w:p w14:paraId="6BBDF52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00408e1d10283b03,   19ddd57e09b76a84,   6afd9d9c13ed52c4,   21eb642c1760493d,</w:t>
            </w:r>
          </w:p>
          <w:p w14:paraId="717215F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4bd1f91d3bbb220e,   08f8a4d1e1608ea3,   27a16370aa35719f,   c0ed1b70c8eae549,</w:t>
            </w:r>
          </w:p>
          <w:p w14:paraId="40C1348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ed1522415a2c989b,   5ff17ec0ea22bea6,   bfe0c7a670ed1b1d,   b93706a4d5e64444,</w:t>
            </w:r>
          </w:p>
          <w:p w14:paraId="4F09788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6b4901404b1a7ced,   902883efa7c4ad28,   5c54172eaba6483e,   a21b7c77c1a476c4,</w:t>
            </w:r>
          </w:p>
          <w:p w14:paraId="3962EB6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bfb1dd73796cd1df,   556ab5d372a49b50,   da2334bc6a4dd59f,   6501f5ea8125fd91,</w:t>
            </w:r>
          </w:p>
          <w:p w14:paraId="22EDA60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79a644370dea9e98,   d957e375e30faa00,   892b30073e4055f1,   aa82167fa9c0799a,</w:t>
            </w:r>
          </w:p>
          <w:p w14:paraId="1206818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955e62544c9dd4e5,   fe42e5688044d255,   1f325c60c16c0129,   b9be996926020232,</w:t>
            </w:r>
          </w:p>
          <w:p w14:paraId="1EA3F9F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860ee15b29c16a01,   6a7b222a793b2920,   1fe0d74670b9acc7,   83e6df00edbd7acd,</w:t>
            </w:r>
          </w:p>
          <w:p w14:paraId="13B9AEC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9dbebb0b0f0a03da,   4856b44652e535fa,   009ccb26f0eebb30,   d65c496f557abdbe,</w:t>
            </w:r>
          </w:p>
          <w:p w14:paraId="5573FD8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75bd849ff0e54bbc,   9b8e8b79f550c079,   6ad8b678d5437d3c,   d0e424e5ea72c37d,</w:t>
            </w:r>
          </w:p>
          <w:p w14:paraId="5DD15AE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4a102d9ad2d6424c,   0887c695ac1ae0ea,   d6a6aa006839046b,   c2fe6457ff92ba7a,</w:t>
            </w:r>
          </w:p>
          <w:p w14:paraId="4399920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1e689724eebd28f3,   13c499416a6b9e50,   ff0453a6e8ee4d41,   0596e2113f8bd711,</w:t>
            </w:r>
          </w:p>
          <w:p w14:paraId="7585152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19e721c457bedc9b,   a7d56b3bf81c88a2,   a3bf9c2632cf3f31,   454a54b5bb8db9ef,</w:t>
            </w:r>
          </w:p>
          <w:p w14:paraId="0D88580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2f18d855f4256eb9,   5d5e85f46fc63e51,   a24ee5c4726672e0,   53232335fc5deee3,</w:t>
            </w:r>
          </w:p>
          <w:p w14:paraId="42A4B6B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017d6617f3d02f91,   40d1f096af591e8e,   065924db2616e37e,   f7c50105bc1f56d8,</w:t>
            </w:r>
          </w:p>
          <w:p w14:paraId="4402659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df0bbf6b21c88e5f,   1ee1fa0a1f29a790,   d5b6d78515147317,   58a818bef4229ab9,</w:t>
            </w:r>
          </w:p>
          <w:p w14:paraId="2B004D4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e21f45cc8d9065b9,   270a9dd5274a69a6,   e9d82b46ef32f696,   dfb1eef59c827bec,</w:t>
            </w:r>
          </w:p>
          <w:p w14:paraId="45A0E36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53e2ed119476b6f0,   f4cb072a720984fb,   c166b6bd0b9d51ef,   b66cfcb2475b260d,</w:t>
            </w:r>
          </w:p>
          <w:p w14:paraId="484094A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a066f44957643d44,   e65ad15767b86512,   eab9a9552cd7b349,   cffd39888dec7b95,</w:t>
            </w:r>
          </w:p>
          <w:p w14:paraId="709380E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49465869000200ad,   c1335c1ab007e700,   c6932916ee0a8953,   272ea1fb087fb9c6,</w:t>
            </w:r>
          </w:p>
          <w:p w14:paraId="65C57E5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6c83de8a553af808,   ea30523934e6e11c,   2a5e34abee070401,   5ee92568aea6b581,</w:t>
            </w:r>
          </w:p>
          <w:p w14:paraId="648C36F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bd1ce053bf1c974e,   e772c78957855072,   181ace042a0764ab,   d4f1ea4beb97e64e,</w:t>
            </w:r>
          </w:p>
          <w:p w14:paraId="722511B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95b3baaa8e6c3922,   50f21a2ad74e904a,   3b95c09947527349,   13584cad3331ec8f,</w:t>
            </w:r>
          </w:p>
          <w:p w14:paraId="1324B87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917dfeee1244e8e7,   77f1224f3761207d,   ba458c533a3a9e76,   7fd16cbdcc969c48,</w:t>
            </w:r>
          </w:p>
          <w:p w14:paraId="02C4E51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b6f95817c9764274,   8522dbb54c7ee95f,   48308a6c9ecef260,   b2a773057b246977,</w:t>
            </w:r>
          </w:p>
          <w:p w14:paraId="5694E6D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2a8132505ae0fa50,   d7aa747d771be0e2,   35dbfe476de5c551,   a362ba06613493fb,</w:t>
            </w:r>
          </w:p>
          <w:p w14:paraId="29679C6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20a6eec28061408f,   51aa7a09fa8ea6ca,   942af1b5a420d742,   16ed5415be5977f1,</w:t>
            </w:r>
          </w:p>
          <w:p w14:paraId="06E7AF9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b17e54c9db6c56b0,   e6b8cf98220a6b20,   b8ba108a376eb9e6,   a7cbaf3fda068768,</w:t>
            </w:r>
          </w:p>
          <w:p w14:paraId="01476EE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6e13b492ed2cc0d2,   249d6e14bee49e6f,   bf422353b8ce5c80,   7546df3c5dc1402f,</w:t>
            </w:r>
          </w:p>
          <w:p w14:paraId="2C77296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8c7ed50bd67e6294,   c4db0452e09c38ba,   3e9a094876b27a27,   2ead9c089f0eaa96,</w:t>
            </w:r>
          </w:p>
          <w:p w14:paraId="727B395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cb8325fbe4610e00,   2c2fd5fb75638844,   c614a8e5793edb49,   19a4af12f3134f95,</w:t>
            </w:r>
          </w:p>
          <w:p w14:paraId="7C52BDE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e1a8ecac19bcc1a4,   da3bb03c549a717a,   7e4698f60a799220,   c1a884bc46938b42,</w:t>
            </w:r>
          </w:p>
          <w:p w14:paraId="0D4CA86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30ca3ab4c5175a33,   a2079b19be517b88,   1c1cac10c18488df,   c2d57fe2edfc8cf7,</w:t>
            </w:r>
          </w:p>
          <w:p w14:paraId="50E45A2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2d8c9fb6e8c6b20c,   1b3fee82a22701ae,   d5b3b7d1b80a62ea,   f4da2f2f17d44562,</w:t>
            </w:r>
          </w:p>
          <w:p w14:paraId="63630D2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281c57ec6c463aa4,   3e9378c6339b8759,   179709dc68b8c7c5,   c27df933c9968c26,</w:t>
            </w:r>
          </w:p>
          <w:p w14:paraId="69FCE84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4244d3ec9a307b4c,   e1bfc21e3c9a370a,   a0a0ce3cb16b16b0,   c4618af60f2b8304,</w:t>
            </w:r>
          </w:p>
          <w:p w14:paraId="2668252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56f48fc3b704193f,   124ae1b07adb09a4,   8f31d0d1d3796087,   188395565dff9c28,</w:t>
            </w:r>
          </w:p>
          <w:p w14:paraId="0466A4A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fcd670fa1058bbc2,   2232daabbaec0764,   8bf9ddff61fc365c,   c8381d7f7dcec415,</w:t>
            </w:r>
          </w:p>
          <w:p w14:paraId="70C6B5A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15196920731ef60b,   3b347819a526c0db,   f018149422afa961,   e4b411c511557948,</w:t>
            </w:r>
          </w:p>
          <w:p w14:paraId="12341A4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5432df3c5a302dda,   6416b97a514e2dfc,   3f22c9e03cabc5ea,   aa2cd019dba82bca,</w:t>
            </w:r>
          </w:p>
          <w:p w14:paraId="73E1797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61f809a1cc2214c2,   062e4d4285ebb455,   24743b5b66862f66,   b5adedec83dcbbba,</w:t>
            </w:r>
          </w:p>
          <w:p w14:paraId="2BFEFD9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2a52cc5e0970fa02,   34b0177197f9f81a,   f28951dce3278181,   2f01351d17b0d792,</w:t>
            </w:r>
          </w:p>
          <w:p w14:paraId="7052640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cd7632af232af51d,   1839fdb7fb01285f,   9f77ff94063fa6f3,   5be4bb816184458d,</w:t>
            </w:r>
          </w:p>
          <w:p w14:paraId="23D4AE9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609f88b2422052f0,   ba2fd5a7ac6adf79,   4db7871ce0219303,   81d3a85f4a4492b3,</w:t>
            </w:r>
          </w:p>
          <w:p w14:paraId="313AEAD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5e99173e4f008b2e,   be5196561bc19680,   54338cbdd4bcb0af,   e0356d0b340cdb7b,</w:t>
            </w:r>
          </w:p>
          <w:p w14:paraId="3C5009F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ff31cce9a6c408b5,   0456e282ae7797ce,   f0c976dec87f1459,   08020f2a9fbf7fe1,</w:t>
            </w:r>
          </w:p>
          <w:p w14:paraId="659BADC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239a77a2cbee1ca5,   44f440fcf2cf07aa,   9e0fe380304746c7,   132f02954234c1a2,</w:t>
            </w:r>
          </w:p>
          <w:p w14:paraId="2066DC6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c13d91aac6d5040f,   e31695b132f857a9,   9566bcbb62d250ad,   e5ca7b142e52b15f,</w:t>
            </w:r>
          </w:p>
          <w:p w14:paraId="2523045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10fa7195d7e1f647,   16eac2145fb82c30,   0853e0f64cb21e0e,   7c83d4f9cf905ffb,</w:t>
            </w:r>
          </w:p>
          <w:p w14:paraId="4B6B113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9743d6da4816b26c,   31e3ecf27377b218,   e43e52a688ae3cd8,   911246919ba3aee5,</w:t>
            </w:r>
          </w:p>
          <w:p w14:paraId="657F617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8bb0173e0670f226,   5dbcfddb391ffe5b,   520a4c90e43e9105,   65480da0b0b991a4,</w:t>
            </w:r>
          </w:p>
          <w:p w14:paraId="62CBC65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b686429d3dda4962,   891c7cbd585995a9,   254e9772086b4584,   95a5b2078e6c2e20,</w:t>
            </w:r>
          </w:p>
          <w:p w14:paraId="3E84A77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be7b9e9c26342553,   dc924498ce19d18a,   efadf3b01916cd99,   d5e3ca4129af26a8,</w:t>
            </w:r>
          </w:p>
          <w:p w14:paraId="021A1C8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17f996cb27b9c8fd,   3e395d35da4ffedc,   dcfe59aaf1334e9e,   f371e38677507e5e,</w:t>
            </w:r>
          </w:p>
          <w:p w14:paraId="3EC4869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faa4a1c83847c05c,   7ccf29ea5496f19a,   93a37ea2d2f63eec,   46ad431ce6aac01c,</w:t>
            </w:r>
          </w:p>
          <w:p w14:paraId="146CF14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6ae926ce281e38ed,   7ad66733ec67a9d3,   3d96d8b9b800f13b,   797f2fec0825c5b7,</w:t>
            </w:r>
          </w:p>
          <w:p w14:paraId="3271232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5fd2b2b5423121ce,   033518b902e9a43a,   c2615200d40217a8,   5c247ea788da99d8,</w:t>
            </w:r>
          </w:p>
          <w:p w14:paraId="395DB03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506756f4fd8a25bd,   84db99dd503c767f,   3eeb9cb77f56fbab,   25f0a7308e064e3d,</w:t>
            </w:r>
          </w:p>
          <w:p w14:paraId="5A3EC25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0882f2dee6e480f0,   aef67430e1e47cc0,   c781b27811e1e0e2,   d4161fc066b276cd,</w:t>
            </w:r>
          </w:p>
          <w:p w14:paraId="34B1731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7ee2e20b5d066cc5,   246912e5cbcf8672,   a12ea1a2c8afd517,   0a83320e0cffb3a1,</w:t>
            </w:r>
          </w:p>
          <w:p w14:paraId="1698449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b15b55a46199cd91,   16e30a0d9eea1a33,   69e47e9b91f208a8,   ec3ac049dec5314d,</w:t>
            </w:r>
          </w:p>
          <w:p w14:paraId="6A8D3B6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68fd1360937ba781,   e73f485074e9c8d5,   ace959408a68f520,   6e180cc51e69dc1e,</w:t>
            </w:r>
          </w:p>
          <w:p w14:paraId="472C249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0fa5028e3542e649,   92e0940b81cded4b,   7d7dd96a7c51457d,   bfb54ebd21436923,</w:t>
            </w:r>
          </w:p>
          <w:p w14:paraId="0383EC8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f7a26f687b58b89c,   c543bfc084ac5048,   d2e702bb299facb2,   c48ca56aaddaa9d4,</w:t>
            </w:r>
          </w:p>
          <w:p w14:paraId="7716AC3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4d716419adc2aeac,   a2050968c13dd3f3,   1f09980cc3479d51,   6f6eab7d63828b3b,</w:t>
            </w:r>
          </w:p>
          <w:p w14:paraId="3BD8E53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ced6b38db2b1cb2c,   37de381fe48719f5,   2623a6d394aedcca,   9a6568eac95e8ff5,</w:t>
            </w:r>
          </w:p>
          <w:p w14:paraId="0ADF1E5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65976995c38dd0e7,   090714667b7db1f1,   cd4fe27f0eedd457,   786da4f158c9f198,</w:t>
            </w:r>
          </w:p>
          <w:p w14:paraId="2C9CC16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f47b0a4383178bb6,   31ba441fc8d83918,   606d7304381bf402,   f5b455aaa8f8afc7,</w:t>
            </w:r>
          </w:p>
          <w:p w14:paraId="14B3A02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f6acae1a272c0e45,   28b5d7ad0e031a4f,   3eec5e16b3e18aac,   fb3a9f6167cce81a,</w:t>
            </w:r>
          </w:p>
          <w:p w14:paraId="4A13999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3b8954cf2d70c70b,   ad982d90e629b703,   7c6a3782660a7191,   3059c3127e487620,</w:t>
            </w:r>
          </w:p>
          <w:p w14:paraId="6CF7E9C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afd3052928ee3ba3,   d63c3327b4d7fc30,   187bfecf453d2283,   fba106f9ed4f14d3,</w:t>
            </w:r>
          </w:p>
          <w:p w14:paraId="7DD072C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11130d8548cfee87,   410cf491a99898e8,   c4fe46fd6477d782,   7807a3c4d36060bd,</w:t>
            </w:r>
          </w:p>
          <w:p w14:paraId="40CFFC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a71dc9c696cd7c8f,   83a735c101dc0423,   0a3639e357820700,   e6f2a5345445a5ee,</w:t>
            </w:r>
          </w:p>
          <w:p w14:paraId="0628138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e13e97bf318f3b15,   24e6a4513bc9aee7,   2746b90a15b3aad7,   a8413110487dc1de,</w:t>
            </w:r>
          </w:p>
          <w:p w14:paraId="4A82EC2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01d7cc4af5e0bbf7,   15b138d05ebdcc4a,   f48f72a012d42c4d,   6b1eada7361bb514,</w:t>
            </w:r>
          </w:p>
          <w:p w14:paraId="1BAB600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b45eae2c5e21a098,   c373b705363e4477,   0dec7e8fae98f26a,   2ff5e4950681c9b8,</w:t>
            </w:r>
          </w:p>
          <w:p w14:paraId="188FB2A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0655a94d59e34eb5,   0b730f9a2da9e1cf,   e5d7f4cf9104e074,   151dc7a6f19d41b7,</w:t>
            </w:r>
          </w:p>
          <w:p w14:paraId="5BC6714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88d072600f45d078,   3e6434ba68bb6790,   0e1871be8d18dbe1,   a9b56122211ecf15,</w:t>
            </w:r>
          </w:p>
          <w:p w14:paraId="66F4E09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252134ee0643e1c3,   6ada2554016cd411,   5141d1e70ab1641f,   9c350e0910535ac8,</w:t>
            </w:r>
          </w:p>
          <w:p w14:paraId="5B58462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f6ac49cbac113b1b,   51a0f7adc3332b25,   8c0ebbe635ccb055,   8cc0e37fd6dea400,</w:t>
            </w:r>
          </w:p>
          <w:p w14:paraId="648970A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5d8d9b54b1eb1a96,   3981c71ac472b965,   2295abfaade2cd7a,   12e6fd022aedb2fe,</w:t>
            </w:r>
          </w:p>
          <w:p w14:paraId="07B3D95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69b131ffddffa440,   e4a21a00c755040f,   345453b042928e62,   bfcb9a19df92cbbb,</w:t>
            </w:r>
          </w:p>
          <w:p w14:paraId="19A59F3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2fa06409280f0c27,   b7519b0203478d86,   951d01aff9ebca36,   3edea17bf87adb93,</w:t>
            </w:r>
          </w:p>
          <w:p w14:paraId="01D90AA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9586515d9265a08b,   6a294956d636f9f3,   27a461d33cee9a66,   8395d298b20e4403,</w:t>
            </w:r>
          </w:p>
          <w:p w14:paraId="7E7B233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f1e60f71c4b00ecc,   b938b0fc29212fdb,   aa4f747e04e61971,   20a21e5118129fb6,</w:t>
            </w:r>
          </w:p>
          <w:p w14:paraId="5503517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45b5787147f9ca04,   a945331322b210cb,   a342fe239c3f875f,   bcd2a70795bc9ee1,</w:t>
            </w:r>
          </w:p>
          <w:p w14:paraId="7B5A556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526a36b8cc396d89,   041f31f14fe7acb2,   cac637ba6e614fb6,   12bb5d16d201350f,</w:t>
            </w:r>
          </w:p>
          <w:p w14:paraId="538BD35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f57ffa9f44ba1d93,   9ff9d76a3ce344d0,   13e5a55dfea88c59,   4cd5fb02bf58f8c9,</w:t>
            </w:r>
          </w:p>
          <w:p w14:paraId="3638B3C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2235659a09a03ed1,   48610da5595d2fde,   d05c822dbdbd48fd,   601b897cf388733d,</w:t>
            </w:r>
          </w:p>
          <w:p w14:paraId="385507E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53be69670a670877,   bae59d772964f9cc,   66e25b7f87bdb121,   837cec7be6ea1371,</w:t>
            </w:r>
          </w:p>
          <w:p w14:paraId="311DB88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26009b9a7b79f93b,   bdc09739167d89a8,   27800e0ef70ec6ef,   29b4fd775d88fe75,</w:t>
            </w:r>
          </w:p>
          <w:p w14:paraId="5C3D246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9bb749f8f11ef322,   19508c04cd0a00ce,   5c9c0ef630e16d87,   479e2c7b5dab23fe,</w:t>
            </w:r>
          </w:p>
          <w:p w14:paraId="30AA6BF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836248dfad66ab05,   7411203a01eaff3c,   c64d5ebeafce2534,   db3faf04a257a745,</w:t>
            </w:r>
          </w:p>
          <w:p w14:paraId="14FBE54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b37f519118203a05,   91a0e98ce24ace18,   2c41c5ec1dfd8fa9,   fae43426c82ace65,</w:t>
            </w:r>
          </w:p>
          <w:p w14:paraId="1E98924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792f03b495e31b05,   8635a95d9ce06945,   9d42b02c5c1b7726,   78bffe293b964ba7,</w:t>
            </w:r>
          </w:p>
          <w:p w14:paraId="5E3005A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00a0d187e5004bd9,   81e26b7f22d4c88c,   49f9729bdaab9003,   13adebbd50bb3dc3,</w:t>
            </w:r>
          </w:p>
          <w:p w14:paraId="7354E3E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c7dcf5b7497a549b,   ee0e8552d386f513,   e23cc3f76d0668da,   b3f0e0f64ec97cf2,</w:t>
            </w:r>
          </w:p>
          <w:p w14:paraId="1AB7FCC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23a1c308802d6e3c,   633b25634b7572b0,   6ee36977e83dad45,   8c2bc5c28ecc5092,</w:t>
            </w:r>
          </w:p>
          <w:p w14:paraId="1F68E21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4c754dbd5986fc44,   453a61e29880fb2a,   977f9757d4812c0e,   65d8b7f8f48327ba,</w:t>
            </w:r>
          </w:p>
          <w:p w14:paraId="15B7567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04fa1683042d1486,   d3a5b497ba017003,   1c1b2d33e54597dd,   cdef2122220c62f5,</w:t>
            </w:r>
          </w:p>
          <w:p w14:paraId="357DDF1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c36d10d32e772050,   ae6245585ba8d9eb,   1f58f997c62ad9c3,   263b9e8e90f15168,</w:t>
            </w:r>
          </w:p>
          <w:p w14:paraId="38E43B7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e7717c08be58bc38,   1fa69a96c2729d8e,   2f4a5eba0d6dd9d6,   4901acea91348614,</w:t>
            </w:r>
          </w:p>
          <w:p w14:paraId="26CB04D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2e300e27da1230b5,   e43c55073ce3a64c,   f14b49c0e271af1f,   27aff062aceed5b2,</w:t>
            </w:r>
          </w:p>
          <w:p w14:paraId="5585DBE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d565d3c0af9af34b,   15e4ff01c2cdf55c,   acc57884179ed16d,   eb41e54e26247091,</w:t>
            </w:r>
          </w:p>
          <w:p w14:paraId="0B51724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589a3ba947efc7a3,   1580643ca0cec70d,   887755e5bb81db5b,   966218cf16bf6802,</w:t>
            </w:r>
          </w:p>
          <w:p w14:paraId="4E98D27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bb1819addaca4269,   55a65a5d5e86ebef,   340cde8fe76ff8ef,   e950998c7324c137,</w:t>
            </w:r>
          </w:p>
          <w:p w14:paraId="57CF41E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f495c04a95eccaa2,   38aaae171556113a,   a88289549a1767e8,   fa879e0cfc3ac945,</w:t>
            </w:r>
          </w:p>
          <w:p w14:paraId="451FFB8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f0b99b83abcfa43a,   8905c886b2290b0e,   2e546d56f87c9a6b,   04096ad97463f525,</w:t>
            </w:r>
          </w:p>
          <w:p w14:paraId="770073B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e8f8a30b369de0f2,   8a1a8cadd961b286,   9154fe72c68f8e7b,   09ddf8dc947ce793,</w:t>
            </w:r>
          </w:p>
          <w:p w14:paraId="6764AE0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df83df043e4a04c7,   7802b66c0fb0d20c,   1526c066480d7fff,   c3c0d3c8036156b9,</w:t>
            </w:r>
          </w:p>
          <w:p w14:paraId="1C759F0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8c0f81bf27b70244,   c2cc56089eec9831,   33b91e5316dbb23b,   ddffb33e03db5e85,</w:t>
            </w:r>
          </w:p>
          <w:p w14:paraId="6763CBB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81fb3df432c84c97,   18c02853df89e3a0,   36f4ff8562580f0d,   541abbb3f0f37bed,</w:t>
            </w:r>
          </w:p>
          <w:p w14:paraId="7A8B912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43fdc855e8695ee8,   ef0b7ef236805848,   f610c5d618fcf7d0,   08bd9ccc226de6b5,</w:t>
            </w:r>
          </w:p>
          <w:p w14:paraId="574BBB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09d40aaaaaa0c51e,   306656e7ffdde653,   f79d10243603f03c,   e43b6280254cfcb9,</w:t>
            </w:r>
          </w:p>
          <w:p w14:paraId="0F571C3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db803ba5bbc830bc,   7ac8685289c0ecc8,   e4a14446b8d3c6a1,   e096fb1c56710ff9,</w:t>
            </w:r>
          </w:p>
          <w:p w14:paraId="1BE3009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eea4848b998432bd,   731b92aa76ee88f7,   8cc0eb571eae9e5e,   29ae1b9f4e37870d,</w:t>
            </w:r>
          </w:p>
          <w:p w14:paraId="6E997B3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77072d302ba07b67,   68cea560c1ce9474,   516c4b78a78a042b,   ac0527b38e413a4b,</w:t>
            </w:r>
          </w:p>
          <w:p w14:paraId="1117C95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ade99cd5eea47a0c,   2ca3a1689161b668,   730239d163859086,   e64adec483ebe9c1,</w:t>
            </w:r>
          </w:p>
          <w:p w14:paraId="5893CD7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84a1a5b952f2af3e,   6899822fb2f0ef10,   7071811f92deb517,   c4247639865a2131,</w:t>
            </w:r>
          </w:p>
          <w:p w14:paraId="393E5DA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b0df4e28ad70c8c8,   bc8e3ab7f3182636,   1ec5c1578171f582,   96b74ff39ca7b0e8,</w:t>
            </w:r>
          </w:p>
          <w:p w14:paraId="289B4FB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d760bd7575524b71,   05e80278e8fabb26,   1b18f15251d4cfbb,   98d11825470be107,</w:t>
            </w:r>
          </w:p>
          <w:p w14:paraId="694F0CD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9fd3bc1596e05b46,   f9d66106b4b304ab,   ea1d31182c642cc3,   30a0352a69640b17,</w:t>
            </w:r>
          </w:p>
          <w:p w14:paraId="18AC14E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741bf19d9c7d48b0,   9e576c1847af3078,   fe8a883fe0a06671,   f5e27daa849e6bf6,</w:t>
            </w:r>
          </w:p>
          <w:p w14:paraId="1CABC83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ed76e41405a8d2c9,   4f04bca1ca78f0b6,   44b3327b99f7c453,   6151ebeb6364856d,</w:t>
            </w:r>
          </w:p>
          <w:p w14:paraId="052D23C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fa73912b5e6d85ad,   2c928df72bba7fe9,   376c6c10488d4959,   f85eb6eeb72e05dc,</w:t>
            </w:r>
          </w:p>
          <w:p w14:paraId="2FC2407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f1b67e2c0460d65a,   c57c02ad10e7b80e,   e6f2e6077dc6406d,   848df5c2287d72fd,</w:t>
            </w:r>
          </w:p>
          <w:p w14:paraId="4A2EFCE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4cbc450d05db0af1,   560fd08c8e4b2b5e,   6ab56124755d0e94,   6ccf7d4936cc5ef3,</w:t>
            </w:r>
          </w:p>
          <w:p w14:paraId="07A8F93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a6423788514aeee8,   7753ebde82a32864,   e72f9194c26af76b,   c295770c12715c18,</w:t>
            </w:r>
          </w:p>
          <w:p w14:paraId="786CAD6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60361e74cee1e422,   f5082e107d6e214e,   c25f39c416c2b4bd,   abb8734aa760a9f9,</w:t>
            </w:r>
          </w:p>
          <w:p w14:paraId="7C44679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8db8fb6c6e0ba781,   974842c6d331b30c,   75b4e8a2d2c04a87,   acff3dd21958efc9,</w:t>
            </w:r>
          </w:p>
          <w:p w14:paraId="6747B1C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e85dcf3c39d688d4,   891541889bac3ffc,   b37e4326559dcb29,   4b04c3f1ac8e72e5,</w:t>
            </w:r>
          </w:p>
          <w:p w14:paraId="447CCF2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002a66b4e91df0ce,   a132e2ad45c2aa6d,   826aea2c31b4ea5e,   2701687d26cab4a6,</w:t>
            </w:r>
          </w:p>
          <w:p w14:paraId="0322EDA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3627df06920c4898,   3fed1dabc0113b29,   bf0bbfbb9e526e9a,   f7905bb9085cc6a5,</w:t>
            </w:r>
          </w:p>
          <w:p w14:paraId="6E049A4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f6f6b912e31b2942,   2191334b8e5064eb,   cd791ee1a4c451a2,   f86f6c1314f944db,</w:t>
            </w:r>
          </w:p>
          <w:p w14:paraId="41A06C5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9979f94f9132b0c4,   c039dd34a4f11c95,   b4d996beacba7e30,   248f26b31d29b36d,</w:t>
            </w:r>
          </w:p>
          <w:p w14:paraId="426A2E6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30405a0f55d57be3,   7e9bb47be6a704c8,   615bb19ce1e47312,   d5d96dceb113b308,</w:t>
            </w:r>
          </w:p>
          <w:p w14:paraId="7E82567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b28e8d079fa7b6f1,   3beba155440e5b5a,   d717f0773a4b5e87,   dde60e197e54201c,</w:t>
            </w:r>
          </w:p>
          <w:p w14:paraId="693B1C0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93818fe949445ae0,   d6a184338f553f0e,   136a8fee92b3abaa,   ef0431477be45564,</w:t>
            </w:r>
          </w:p>
          <w:p w14:paraId="1BAEC61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29953a196f66ff6d,   22735cbdc336b259,   5687e9609a173e62,   6f31cde0408570df,</w:t>
            </w:r>
          </w:p>
          <w:p w14:paraId="1AF2CEE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f107458120d870ab,   5f50633dcef0f04a,   07db773bb2aea701,   4bba1f3a7adffdd6,</w:t>
            </w:r>
          </w:p>
          <w:p w14:paraId="6FF9411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0380ac2a8c2db79c,   b85da93a5194b6a9,   454681f22a353c6d,   716e186cdeac473e,</w:t>
            </w:r>
          </w:p>
          <w:p w14:paraId="4844391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7873694d09548f9d,   94371208b5ddfadf,   8866001289a0dd0d,   5b09345fe5be5775,</w:t>
            </w:r>
          </w:p>
          <w:p w14:paraId="7C4F513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e2eb00f9d002ba0b,   c041dd30723600c5,   942382c808c7e119,   34a7489d4c911ad9,</w:t>
            </w:r>
          </w:p>
          <w:p w14:paraId="09EBA2B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9aec1945b8cf1e11,   515f273440c6bd8b,   a9ae6d1edced42fc,   1ff416c39778d388,</w:t>
            </w:r>
          </w:p>
          <w:p w14:paraId="2FCE2A8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45caacc333d651a6,   3e510d0490828704,   c9bd7365b5e778e7,   1758f356f443da20,</w:t>
            </w:r>
          </w:p>
          <w:p w14:paraId="1341A9E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7e91804614cca2d7,   41765bbd7afdff3f,   f207e1f26ca5354f,   192c02dab2da6c00,</w:t>
            </w:r>
          </w:p>
          <w:p w14:paraId="591EB86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68c73660e370794f,   751dbc6dc03aa15a,   d3d2c7523e59a9bb,   faea82a950543508,</w:t>
            </w:r>
          </w:p>
          <w:p w14:paraId="0A9488C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a7705b52dedf4e61,   58d70120027ab6dd,   6617a35fefdbda3c,   1b06a1387d351e5d,</w:t>
            </w:r>
          </w:p>
          <w:p w14:paraId="7F5019D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4943c4435aca8e05,   8ac809266747609e,   69fb319b14fc748d,   db83179e4ad805c6,</w:t>
            </w:r>
          </w:p>
          <w:p w14:paraId="3EFBA43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bf22c5d138c12f17,   42972eca4dc6b81f,   c9e824b3304646f2,   4a534141a9075ceb,</w:t>
            </w:r>
          </w:p>
          <w:p w14:paraId="56D6E56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df1a820971b35c3b,   7940401be3e037c1,   bbba26b8cad52616,   c35a75b166c343c4,</w:t>
            </w:r>
          </w:p>
          <w:p w14:paraId="0D2BBF6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b197177f57db092f,   9ad1ef771b61a7d5,   3a036e0a3d4c51ff,   7220b87dcd0f1c90,</w:t>
            </w:r>
          </w:p>
          <w:p w14:paraId="625B304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c36fc0bac2f404e1,   53ca2603e373fb39,   fcb8eeb713de9bef,   e36d6e2f5e00d8a7,</w:t>
            </w:r>
          </w:p>
          <w:p w14:paraId="5F580DC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b8bd337267b7ba4a,   81c5778cd3c6b2d6,   4cbeac864ae1ed61,   c6cb946b66d8cab0,</w:t>
            </w:r>
          </w:p>
          <w:p w14:paraId="50155A0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cbff6df234306b08,   30d70c898cbbf0aa,   123627db75140714,   386d958e10e1e983,</w:t>
            </w:r>
          </w:p>
          <w:p w14:paraId="5E2C2E2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05a74ba0f379484a,   290e7775c578d1dc,   88e1c03f6899ae5e,   e3e1f5f9a542a00c,</w:t>
            </w:r>
          </w:p>
          <w:p w14:paraId="5FF3D6C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8f962607a82b4b4b,   87589d1b6780fcb1,   d662ea3b9e98e36c,   922987fc0b6d8cd8,</w:t>
            </w:r>
          </w:p>
          <w:p w14:paraId="2882674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9e51f5061cc36825,   09def9439115b0e6,   9037e4228ab3ab07,   5781327366d75058,</w:t>
            </w:r>
          </w:p>
          <w:p w14:paraId="2DC00AD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f8d253ac34ebc3c5,   2954fdbf981a51d5,   b9297cb8fdbaf391,   e61122bfb5a4e9df,</w:t>
            </w:r>
          </w:p>
          <w:p w14:paraId="3B6CDF5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166a75eab411d2a8,   f86cbf6843afc915,   930a230c329de10f,   aa3a248d252209e0,</w:t>
            </w:r>
          </w:p>
          <w:p w14:paraId="5AC071B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3b8533ba9779f3ed,   1dd5df6207571dd6,   5d2a6c334b465f4c,   10c55a59d9833010,</w:t>
            </w:r>
          </w:p>
          <w:p w14:paraId="23D6FE9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c6d9405cfdf466c7,   4ac662ce98401c3b,   cd5ab1d102c675d6,   ff22eaa1d1efb269,</w:t>
            </w:r>
          </w:p>
          <w:p w14:paraId="09F134B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c09ae5697e377337,   86714c51148fc4fc,   e6ee65b0aacfdd4a,   6ad9228717857c19,</w:t>
            </w:r>
          </w:p>
          <w:p w14:paraId="0580AFE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b551518d1a6296bc,   8dfddd26c7a352c5,   268bae9607e1e1fd,   b631ece431fb70c0,</w:t>
            </w:r>
          </w:p>
          <w:p w14:paraId="34E996E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532393b6bf5d611f,   71b605076245ec58,   43b46e30f2e23ad4,   f924f5d36caef278,</w:t>
            </w:r>
          </w:p>
          <w:p w14:paraId="004DD45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4b6f169f0d40b01b,   5a0091f4ccdc74bd,   7c538ac17955d2f6,   24caf5ff443187f9,</w:t>
            </w:r>
          </w:p>
          <w:p w14:paraId="44D6B8B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b9e4739066e0d0ff,   2968d9255cc3e408,   879a971e85b9e780,   ece0c83cc15a2d43,</w:t>
            </w:r>
          </w:p>
          <w:p w14:paraId="7C79DC8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0b6f093a12034f13,   7cc68750bba20522,   cb4aaadee79f8814,   cca08d1dcd8ec490,</w:t>
            </w:r>
          </w:p>
          <w:p w14:paraId="6A0F677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83b0b5402f00a03e,   2d35dd3347769395,   f4cad2622a1ee449,   7eb369bcbacce132,</w:t>
            </w:r>
          </w:p>
          <w:p w14:paraId="6C0204E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4e06fc4924b122ea,   0d8b2764690f57b9,   c3ee9358839cf0d3,   8fec2ce2ea8a9164,</w:t>
            </w:r>
          </w:p>
          <w:p w14:paraId="2482A0E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276e98c6fd17f7e7,   f4b20d1b6c971cbe,   62029d581fc86c06,   aefe244dc5a7ffc4,</w:t>
            </w:r>
          </w:p>
          <w:p w14:paraId="4263A45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33bbd3114450d79e,   2d855d86b076ce5a,   dd1746d26432d60b,   d082f3ee5a90a0cf,</w:t>
            </w:r>
          </w:p>
          <w:p w14:paraId="03A4A96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3db7ef2376262cdc,   40fb25f8dab04850,   2c80c2db3b4d7376,   424f0fe49648b562,</w:t>
            </w:r>
          </w:p>
          <w:p w14:paraId="5F046BD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8f73ca44fdd8fc3b,   98db0671457eb70c,   80e585e3f0b07afe,   6a3965c246eb6df2,</w:t>
            </w:r>
          </w:p>
          <w:p w14:paraId="47A9647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e0ef879c2ae10b19,   58ad05ec048e0687,   eaa8a9058b33c9da,   6615db6154309d6c,</w:t>
            </w:r>
          </w:p>
          <w:p w14:paraId="487F981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31770f71d36be034,   0e756e778bf2f7b6,   0ec6ed3eb48f2746,   72a0e64f81075b36,</w:t>
            </w:r>
          </w:p>
          <w:p w14:paraId="61F9D3E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c574f717cceb3ca3,   c1775bd84dabedbd,   111ddd5e24baa2de,   4ab94336f6df030b,</w:t>
            </w:r>
          </w:p>
          <w:p w14:paraId="4842942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9ec956efd5cb47ad,   e33a910088e15e78,   c147b79e94a4057e,   4ae43e6083a7b8ef,</w:t>
            </w:r>
          </w:p>
          <w:p w14:paraId="3D39F96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f6199cf4deebf432,   7f85a8d796d5c591,   11f5d92b25010863,   53ec24e45950ae60,</w:t>
            </w:r>
          </w:p>
          <w:p w14:paraId="7421B37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1a2d91f70aeb98c9,   e4d333bb9ff90e27,   52715adfc8dbd7b4,   25ceba12aa08e951,</w:t>
            </w:r>
          </w:p>
          <w:p w14:paraId="4BEECE4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ae4b4396f3c58968,   39997c4896b64295,   016c14ea8b3cd027,   014a07001e01c7bd,</w:t>
            </w:r>
          </w:p>
          <w:p w14:paraId="236C189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304c2aa67d4ece2d,   7898a72efa2c0cc3,   2015d1e7ecd22c18,   88bccfd96d17b228,</w:t>
            </w:r>
          </w:p>
          <w:p w14:paraId="04F8257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d6e4f403251991b2,   701d5143459de9f2,   bd310bf66d1fb416,   645426b42f7ad11d,</w:t>
            </w:r>
          </w:p>
          <w:p w14:paraId="3EC0DF3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1383f7d401ea3355,   910e6f1c09f80873,   ee3a39216137a4a2,   1e3d01c0b9d7a984,</w:t>
            </w:r>
          </w:p>
          <w:p w14:paraId="08408DF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69a7812890565609,   521db396695d1ff4,   f835091e37c0eb39,   ef4fde40bd74f3f8,</w:t>
            </w:r>
          </w:p>
          <w:p w14:paraId="2F93D53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e89529a7e788c66b,   b5e230e2ea5e81b6,   8c9c41014ac48364,   fb9762dffe99c05c,</w:t>
            </w:r>
          </w:p>
          <w:p w14:paraId="556667B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e0957ae2e570d7d1,   6f418807b462cce7,   88e2458c8a0273da,   fd499de2d6c01962,</w:t>
            </w:r>
          </w:p>
          <w:p w14:paraId="54A5595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b4f22d72f584b1da,   dc5dfc49ae1c5147,   02afb244ba914686,   c9cff99aae3de8e2,</w:t>
            </w:r>
          </w:p>
          <w:p w14:paraId="6661C04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50cb05e741952e9c,   7dccdf0205e0cac5,   765acbc236ce37b1,   5447ab50f10a335f,</w:t>
            </w:r>
          </w:p>
          <w:p w14:paraId="4F1AB49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fa5a440956737fe0,   a75f2a861211dd40,   6332788046de98f0,   41501dba5dc1621c,</w:t>
            </w:r>
          </w:p>
          <w:p w14:paraId="4E8FF42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1c92545047040328,   bc1a9960c0f2b0cd,   d45492e49fe53fb0,   25c4af09b3e02bea,</w:t>
            </w:r>
          </w:p>
          <w:p w14:paraId="0396657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b383b8e8470734a1,   76f4a7f2b9bdce4a,   99629ae7d9490af4,   30e40837c8264b42,</w:t>
            </w:r>
          </w:p>
          <w:p w14:paraId="3BBE81C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c3154731b9dd0efc,   8de66f952de984f4,   f2ba9ab72e0860fb,   c1149cfb4d0a5224,</w:t>
            </w:r>
          </w:p>
          <w:p w14:paraId="1684C3E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8afcf4933d009459,   a6b53ba7c7bf5b7b,   8857352337845d24,   a7339ab227c87f1e,</w:t>
            </w:r>
          </w:p>
          <w:p w14:paraId="7E5D036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7d8e7eeb7476a55a,   901b3920611ab354,   087d31e091e5c7b1,   6eeaaa5f09a2f8f4,</w:t>
            </w:r>
          </w:p>
          <w:p w14:paraId="5158A25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8b1830745dbade36,   a4af22aa965b9354,   37d12ea428304fdb,   1f429c5cd44472a9,</w:t>
            </w:r>
          </w:p>
          <w:p w14:paraId="5058E3A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e0ab4535fabddd9c,   e0ebebc0ecd14b66,   5c45f232aecf2e64,   a792628562f42003,</w:t>
            </w:r>
          </w:p>
          <w:p w14:paraId="7D228E2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e4a79c2e3a069ef8,   0e291fb6d51365f5,   aa9a710b4987c6b9,   9edd24e39fec49ba,</w:t>
            </w:r>
          </w:p>
          <w:p w14:paraId="31B3699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c2c67c4f67f74987,   c5ed520ef54c9df2,   5299960479478c52,   6bc6febf79de2d6c,</w:t>
            </w:r>
          </w:p>
          <w:p w14:paraId="4AE7C65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affc25cd75eb4c8b,   dd0b1e48a224ba47,   8d7e6d6e518d54ed,   4b9d85ea36dc9007,</w:t>
            </w:r>
          </w:p>
          <w:p w14:paraId="38AFC4D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2318839adca28180,   97486a7d4da3426c,   65c60453cdc1bd0d,   29366075a5641e16,</w:t>
            </w:r>
          </w:p>
          <w:p w14:paraId="4A1EC3B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accb624de5729ccc,   9948de637acc5d89,   936771f895fe057a,   a406486158f9f4fa,</w:t>
            </w:r>
          </w:p>
          <w:p w14:paraId="1947475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eb52ca091ca255ff,   528d47f9cfe0710c,   4ed90a06454eadbb,   dcbba7cd7499329a,</w:t>
            </w:r>
          </w:p>
          <w:p w14:paraId="5E893BE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1258be37d47bc2ff,   d6dddc2b89fde0d7,   c8a1b80dddf7c845,   02be76eef47b4cde,</w:t>
            </w:r>
          </w:p>
          <w:p w14:paraId="51CC28E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45bde90aa4507a68,   234ce4fa218926a9,   a406e5e3477838ab,   29eb90904dab26c1,</w:t>
            </w:r>
          </w:p>
          <w:p w14:paraId="204A9F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39e5f26dfef39dd6,   6e4d2b784d823cde,   d6967beb3f92e9a4,   b3471a31ddb3e946,</w:t>
            </w:r>
          </w:p>
          <w:p w14:paraId="69E732A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f54690f36a98189f,   3daf462fb60afafc,   f38fddfaf4fa5290,   01d835a5bc448e95,</w:t>
            </w:r>
          </w:p>
          <w:p w14:paraId="658EF06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3c67a98c2cbd9f52,   6303820fe15a4375,   9386193fbe461808,   dcc186c566ac0166,</w:t>
            </w:r>
          </w:p>
          <w:p w14:paraId="37AA9BE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b831254dff2ac1aa,   891d2e84c5d09fe2,   933219e22688ecc2,   00f09a0a8e1d99da,</w:t>
            </w:r>
          </w:p>
          <w:p w14:paraId="272BD4F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80814a1490678d07,   9ef072054a3cb3d9,   3588bd1bf6eb69e4,   f06caeb1a2f4b269,</w:t>
            </w:r>
          </w:p>
          <w:p w14:paraId="5796F99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127ffd3ca3aa8c02,   d90277a78a08d167,   837eafb5ea47dff3,   b47a4ad5abd3773d,</w:t>
            </w:r>
          </w:p>
          <w:p w14:paraId="55F16C6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a1352e555ea73def,   cd59619fd68e06a8,   abb9f738209f5746,   da69e0c365d3c300,</w:t>
            </w:r>
          </w:p>
          <w:p w14:paraId="29D933E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4239a50870fbe423,   392c9e32c9a4d064,   96730370834a6b89,   3f5ac1aee4006b39,</w:t>
            </w:r>
          </w:p>
          <w:p w14:paraId="0CA9793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e632e9516ee99d58,   3ae0b74982c0c900,   de6b58da74878ac7,   9b84a78307319616,</w:t>
            </w:r>
          </w:p>
          <w:p w14:paraId="5C9B16D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dc060b755df807b6,   cfd0e69a3b4c36d4,   2930a0b382848b8a,   b6d8d3313488d882,</w:t>
            </w:r>
          </w:p>
          <w:p w14:paraId="44C7AE8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4916ff857ff53cc5,   1e11aa98995618c5,   4a6795d3e2f23c81,   17012137ac04497e,</w:t>
            </w:r>
          </w:p>
          <w:p w14:paraId="3B7FB0B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f16cfc88c4cce454,   5391294cfeeda802,   5e67c2fc951763a8,   2ff13990b28b2aa3,</w:t>
            </w:r>
          </w:p>
          <w:p w14:paraId="2CAB020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e0346f4d7d1819dd,   55b879447061634e,   9bd86d1b93eb3668,   3dabc637092f5f12,</w:t>
            </w:r>
          </w:p>
          <w:p w14:paraId="377953B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0f3e3aebd9e60dbe,   2bcb0744608dd971,   e85426ee02e21d6e,   63e484cfdfb48b86,</w:t>
            </w:r>
          </w:p>
          <w:p w14:paraId="448E059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72753d9e9e87d762,   7faf1091f2d115b3,   7caf19aa64bf97ca,   e733da662e5e6564,</w:t>
            </w:r>
          </w:p>
          <w:p w14:paraId="1778ADA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1de5be56334a97da,   a3730e71b43d8c5c,   c91507128fa9997e,   c4c885eaad4d5549,</w:t>
            </w:r>
          </w:p>
          <w:p w14:paraId="0BAB6E1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0c54de2f2c4dd823,   8099e2f2fc1554e8,   611dc359a5536c1e,   5767497335cc241f,</w:t>
            </w:r>
          </w:p>
          <w:p w14:paraId="4AAB0A3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35f528aea25e877d,   8f93d3f497337485,   edb52db83a712431,   c131d9ffbf86d4c0,</w:t>
            </w:r>
          </w:p>
          <w:p w14:paraId="1EB40A7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e52fa253bdd586d4,   5cb424cfb5321a93,   d3f2a5d0da87ca23,   c6e42747e3538a8c,</w:t>
            </w:r>
          </w:p>
          <w:p w14:paraId="7C0173C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5cc51a6e2efe62f3,   05675cb1acd9bcac,   7effa7c483068202,   2beef51fc66d3daa,</w:t>
            </w:r>
          </w:p>
          <w:p w14:paraId="5EC48F1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725e6931833e8f80,   48cb9cbf3c519c20,   d3811d3b086e6efa,   d19a32fe83045927,</w:t>
            </w:r>
          </w:p>
          <w:p w14:paraId="35B306F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30a62c59d5a0e367,   023e21b24a8d2c46,   8a289ff1749b32b0,   ba58406d109c17dc,</w:t>
            </w:r>
          </w:p>
          <w:p w14:paraId="301E9A0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ab8381c90dadba96,   55e41bfe9900a76c,   2a2c01da75930591,   29f462c07c181a0e,</w:t>
            </w:r>
          </w:p>
          <w:p w14:paraId="2108D5A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28cff1db55993db4,   a74cb1811ff6ae98,   f418c96140f24e5a,   4e317b462f08dc3a,</w:t>
            </w:r>
          </w:p>
          <w:p w14:paraId="6AF8C42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424df4802d4fc7de,   44f0d07da3b42f2f,   2c2b8b3176b236af,   63175b119dbe1b27,</w:t>
            </w:r>
          </w:p>
          <w:p w14:paraId="6489E24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df9fccae14926bde,   067072251cedbf60,   f2bbfd35409b73f4,   3daf846f7e4cb473,</w:t>
            </w:r>
          </w:p>
          <w:p w14:paraId="18B9F2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c0b29abed4e48065,   cc0fd7bdd876136f,   8d80c4453f0fe51a,   06b5d3e60b47ad20,</w:t>
            </w:r>
          </w:p>
          <w:p w14:paraId="30A9CFC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5d503b00b37fb91b,   029b8012a9c603e6,   2915c46023ea5b70,   5c6e9384d7f57887,</w:t>
            </w:r>
          </w:p>
          <w:p w14:paraId="7D95096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8454722f0f885780,   c8ab1c9db1b70011,   115b220050cc466a,   41350bccee5011e3,</w:t>
            </w:r>
          </w:p>
          <w:p w14:paraId="5996241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869381d64aa8f731,   b2ad118013503aef,   53e7f836e0ca5852,   cf9ea2d976c3faf8,</w:t>
            </w:r>
          </w:p>
          <w:p w14:paraId="6FF3230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3da2fc1b6e2542a9,   a1e1369427c099b6,   397f224ede153bab,   61cbf3d699e7fc06,</w:t>
            </w:r>
          </w:p>
          <w:p w14:paraId="5D94995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a7165d3e10721b7e,   1a6ef286d34c8848,   5a4eab92bf54175b,   8ac10ebbe5cd0fd4,</w:t>
            </w:r>
          </w:p>
          <w:p w14:paraId="28CC778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fcc02621bb2d192e,   de568c8751d8c159,   abe1f10c1a3e3232,   3b7a422d213effe1,</w:t>
            </w:r>
          </w:p>
          <w:p w14:paraId="471146D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f3851f722e71128f,   f11f247514c2804f,   3ea684f9a1b7c20b,   1785309e4a605712,</w:t>
            </w:r>
          </w:p>
          <w:p w14:paraId="7CD84C3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7c2fd2b9e631235b,   e8f5631c2355f4bb,   ee4b5bb33396f2c5,   9d4b03826ed8db68,</w:t>
            </w:r>
          </w:p>
          <w:p w14:paraId="10F0180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954e873ccfeab232,   96162fc8624060ae,   f07927bfe46c39dd,   450bb9f3f41a050b,</w:t>
            </w:r>
          </w:p>
          <w:p w14:paraId="65D73DD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b56e49405b2f4bfb,   1b64dae2e3af734a,   dfab1375ffe0b1dd,   ddb9a3411409f107,</w:t>
            </w:r>
          </w:p>
          <w:p w14:paraId="0D6BD41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1e580e0dbf9db28b,   4a4e6e5becb0ee3c,   4c5d97dd32c71558,   c01fe4e1a73fb017,</w:t>
            </w:r>
          </w:p>
          <w:p w14:paraId="7CB3792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c99f4a8a3034f36c,   fbfe50618c9f28f7,   54d8a22098baf494,   41dd6e09f3901dc9,</w:t>
            </w:r>
          </w:p>
          <w:p w14:paraId="0C3B930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2fb7f6a2b3faa09b,   4f42f71d480e8606,   9fc3195cc1bdc300,   67ec45af05eeadb3,</w:t>
            </w:r>
          </w:p>
          <w:p w14:paraId="64834BE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6598fac669b8d9f9,   7ccf798378755306,   c4734ab2fb0d9a72,   61ae173447670b27,</w:t>
            </w:r>
          </w:p>
          <w:p w14:paraId="1C04B6A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dc6c6fe0abd19d2a,   7c80e5ee1e6828b1,   7ff82a2af7fc069e,   fb425b3889afbc15,</w:t>
            </w:r>
          </w:p>
          <w:p w14:paraId="7BDF687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8f915dcca96bd2a9,   58663fd129fbe7e1,   f4871f75cf1673dc,   6abd73f133612a87,</w:t>
            </w:r>
          </w:p>
          <w:p w14:paraId="44B8D5C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4e9956f81ca45412,   6feaa5512e91a188,   d46ebd907d511b1e,   064c914225d74ed2,</w:t>
            </w:r>
          </w:p>
          <w:p w14:paraId="01EF41D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9f4d78c897f7fc31,   7209b2630de40351,   d23c6de630886d19,   1a329e547ce0a852,</w:t>
            </w:r>
          </w:p>
          <w:p w14:paraId="52BD8E3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7a831df8890d4533,   3ef11916695a2ef2,   894f76e4ce44aae0,   d31d7cd3a16b31dd,</w:t>
            </w:r>
          </w:p>
          <w:p w14:paraId="4D05241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bddd74ba4cc6f8fb,   8c67b876eb2eeb59,   1c5e11c11fc8f53f,   44e214f135e89a54,</w:t>
            </w:r>
          </w:p>
          <w:p w14:paraId="5946E7A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bd78d411c473305d,   2fd1a6978f899878,   3a1ec66a8ccb6b69,   50c3d72d2c149600,</w:t>
            </w:r>
          </w:p>
          <w:p w14:paraId="1032460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20eb6abad4f545e1,   873f48e5043711b2,   853fb9bd9fe6d27e,   781b169643e4a7fc,</w:t>
            </w:r>
          </w:p>
          <w:p w14:paraId="73B4D87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48d20a1f58543a78,   ed8de19d24402dcb,   0ac7f9132d64cd2b,   881f8a7c3f147ec6,</w:t>
            </w:r>
          </w:p>
          <w:p w14:paraId="7BE09B2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ae0b6937da97c912,   1b4608c8ded19917,   627f3e8f067c8a2e,   0720e9b909444b85,</w:t>
            </w:r>
          </w:p>
          <w:p w14:paraId="72AE00A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6f550adbb429c8c1,   61273e4b2456a0e3,   36ac78ecc68b3be7,   86e3cf2977e95933,</w:t>
            </w:r>
          </w:p>
          <w:p w14:paraId="185C423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f7e47d64eecee6b8,   4006008ed5bdb81d,   393c5bbcea27fe67,   bf9b08d7898f9456,</w:t>
            </w:r>
          </w:p>
          <w:p w14:paraId="2665045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dcb453e99c320022,   eae8598d3d58be1f,   6d35b3889f9cbab0,   69f2d37e1c9f2535,</w:t>
            </w:r>
          </w:p>
          <w:p w14:paraId="0C640E3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95ed56f70411b73c,   8c84addf7f59422f,   786114f5f00f5e25,   1cdf40f95769de72,</w:t>
            </w:r>
          </w:p>
          <w:p w14:paraId="7583206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5967736153b3d983,   305c687af2c6c42e,   7e2e69fe693c1bfc,   9ca123016021a731,</w:t>
            </w:r>
          </w:p>
          <w:p w14:paraId="4280403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77f3fb5f01b67444,   be31c8ee2ca516af,   e631450aae662785,   5444f8f4ca77a41c,</w:t>
            </w:r>
          </w:p>
          <w:p w14:paraId="4D2BEAB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21b34adc41c6eeeb,   2d33acf7de5db528,   e1e386089dd098b8,   552611ef9ed27d9c,</w:t>
            </w:r>
          </w:p>
          <w:p w14:paraId="28D8A14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ad52850efbd9fb4c,   6f43d3c4ca10c07d,   48704d7a0862e740,   d670059527836b5a,</w:t>
            </w:r>
          </w:p>
          <w:p w14:paraId="19AF49F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e5a3959ee6b24dab,   8be68ac2971cd7e4,   d54ea9a0a550dad8,   13cadd07f2be222a,</w:t>
            </w:r>
          </w:p>
          <w:p w14:paraId="74B4DB7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0393a5c12efd474c,   80439495087d88ac,   c6081260fbd35246,   44a49a3a3959e839,</w:t>
            </w:r>
          </w:p>
          <w:p w14:paraId="595495E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28d38770a6230d49,   c45fe146e3df2e57,   f1c3a12a01524c46,   b584d2a57eb4b6e2,</w:t>
            </w:r>
          </w:p>
          <w:p w14:paraId="1D06F2B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7b96d4ceb379ce6a,   3f4ad75d1bbf24ae,   81d223f147f23b62,   bae0d8f01a460715,</w:t>
            </w:r>
          </w:p>
          <w:p w14:paraId="2E9A3AB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614a9b92bf6f5ac5,   d961e864a4b3a46f,   9c5d3781ae539ea4,   9d28587dbde87e49,</w:t>
            </w:r>
          </w:p>
          <w:p w14:paraId="6DCC197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d683c5a7eb8ea122,   954b91e67bbe9934,   014dca3018dea924,   7871edd4a77b7386,</w:t>
            </w:r>
          </w:p>
          <w:p w14:paraId="49FA860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b6f826b9b954c9ea,   17e182205efb8f02,   422ddbb0e42a2cfe,   3b4584e1bce52ab9,</w:t>
            </w:r>
          </w:p>
          <w:p w14:paraId="2AF5C96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7f427526a151af1a,   c7dcfff16c63dbcf,   ed81f354b0d3620e,   a37177a0774181a2,</w:t>
            </w:r>
          </w:p>
          <w:p w14:paraId="323BAFE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f6fd044a5106c508,   c6202f1316d27c68,   9d934c5c980aec6b,   6650c99e652798c4,</w:t>
            </w:r>
          </w:p>
          <w:p w14:paraId="36D93CE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c5b656df4b8300df,   3b90b33d1cba09b7,   b065ebf4c743d741,   efa5fb2b049a36ad,</w:t>
            </w:r>
          </w:p>
          <w:p w14:paraId="4702B5B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66c5e0e40da7a7f7,   99bfd6657bbabf78,   9011239cb33ecc40,   fb0af85b26d94075,</w:t>
            </w:r>
          </w:p>
          <w:p w14:paraId="4E02567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58752b33ae1fbc44,   1e35ccdb2a1493d7,   1ed1be710a7e4645,   68efc192d6e11afc,</w:t>
            </w:r>
          </w:p>
          <w:p w14:paraId="4ABB1DE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22dde4df0cc37821,   590aba2f1b4e0619,   c85967512d49c185,   e53c9286548520a3,</w:t>
            </w:r>
          </w:p>
          <w:p w14:paraId="0776A2C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635d5399519097c9,   484fd23861a17f6a,   3ddb603ea0b79bac,   41649cecd843785c,</w:t>
            </w:r>
          </w:p>
          <w:p w14:paraId="6D50465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2170e7acb5d43976,   6601f18e6d3b5397,   5e82c17d95568e14,   933506ffca40c229,</w:t>
            </w:r>
          </w:p>
          <w:p w14:paraId="3BA6AC4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83437e0a4870daaa,   768914b46de962c3,   3a6c396d96b2f87f,   1bfb9fa1d20225c4,</w:t>
            </w:r>
          </w:p>
          <w:p w14:paraId="042CF13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f1e0b52545cdc418,   358f1d53c2e46fbe,   1a0ca0d2d65b6a2b,   8bc5dbcca65e42fd,</w:t>
            </w:r>
          </w:p>
          <w:p w14:paraId="4B2DE23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b5b3de354993eef9,   93ad91cc3d36a2d8,   e827e96eb96f0d6f,   5a7d5d5c206e6583,</w:t>
            </w:r>
          </w:p>
          <w:p w14:paraId="3A4CCDD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09b846f0b56a0fac,   a78eb4d279a00c51,   faec238fa2bed92e,   82ae17abaf80b214,</w:t>
            </w:r>
          </w:p>
          <w:p w14:paraId="2F80C9B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8fc35fd22e2f7ff2,   c341a85ff4105356,   fb1330f1209c3fa1,   911fa8a98ff68d32,</w:t>
            </w:r>
          </w:p>
          <w:p w14:paraId="7AC6E51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11514638e4108857,   dd154164a23e88f3,   da0eeb81417fb97f,   a713778047a720a7,</w:t>
            </w:r>
          </w:p>
          <w:p w14:paraId="3B508AD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6c61e9143e1868f8,   6fd3c43b5203484c,   7ba0707afa263bce,   ef3b1178d17c00a8,</w:t>
            </w:r>
          </w:p>
          <w:p w14:paraId="1BEC078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4626648f51442307,   e9afbadf7e63e248,   4e1364a61f5ddcd4,   b97f10f33f53860f,</w:t>
            </w:r>
          </w:p>
          <w:p w14:paraId="48EA2F5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301e7d3c4a2b173e,   90cc41c4b68b69c8,   043811e19325b26b,   ee8845d89b5e0a65,</w:t>
            </w:r>
          </w:p>
          <w:p w14:paraId="5B281B1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d6eca15f7d6ed5c7,   caf1133deaecf618,   a253598df96fe454,   bb50e88dbe7a0d3a,</w:t>
            </w:r>
          </w:p>
          <w:p w14:paraId="2CA50B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104b3d0fb35645e8,   73c34e256f9d1e44,   c4ca0565f0ef1740,   82f0c0ceb0d698ca,</w:t>
            </w:r>
          </w:p>
          <w:p w14:paraId="52C7DF5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1cc463cb8e94b869,   1eef2b34b4d885c7,   73ff4855111381db,   2109fa0b3e955b85,</w:t>
            </w:r>
          </w:p>
          <w:p w14:paraId="58CED3D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493c3544c7b5e207,   8e725bb1256d7bba,   eb4789679c814157,   c8dcc76bbf372284,</w:t>
            </w:r>
          </w:p>
          <w:p w14:paraId="11A16F1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cf9e67451f38112e,   1139d7493860ab1d,   15ff5747acfd9a88,   6141c826ec938de6,</w:t>
            </w:r>
          </w:p>
          <w:p w14:paraId="792EAD1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54a240cd33148ba5,   9ad6af2e2420fad2,   6f87a6429feafa0c,   0cc7a5465e0653ba,</w:t>
            </w:r>
          </w:p>
          <w:p w14:paraId="0EB394B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9ad89fb6797d1cba,   374256a295745835,   d81c7b1a53dc30cf,   b286b530c1172da1,</w:t>
            </w:r>
          </w:p>
          <w:p w14:paraId="1A5C007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673f2d518e4ef617,   7f57db30410be713,   dbc9dd0a052c6e3a,   3b9e70f91cac0a61,</w:t>
            </w:r>
          </w:p>
          <w:p w14:paraId="568B084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85840c07e732bb52,   90566c6cf13d5c0e,   84819e9ab4e321f7,   b27cdfe0c6cf19df,</w:t>
            </w:r>
          </w:p>
          <w:p w14:paraId="2ECA9D2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e2df7d705194c46b,   b0fe711fd74c23ec,   7288a536f1858f40,   d241fcaaacecbd7e,</w:t>
            </w:r>
          </w:p>
          <w:p w14:paraId="2DFCEFC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ee62188912367ee1,   eb3903083d48e17a,   ece2b55b553d8d08,   6c0cc3a96b6652f4,</w:t>
            </w:r>
          </w:p>
          <w:p w14:paraId="5B87D87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10d5f7c37a889aab,   cd13462e6118828f,   f1c79ccd18636157,   470b10e182f79846,</w:t>
            </w:r>
          </w:p>
          <w:p w14:paraId="058772D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505d3a179bc0a229,   18a41b8041dfc7c3,   3b450b077755d3ee,   6a7af68e1ce18682,</w:t>
            </w:r>
          </w:p>
          <w:p w14:paraId="384E863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8e23e1ebf945431f,   fd3794594374e100,   ce21225d03f02515,   3a0d08f66794eedd,</w:t>
            </w:r>
          </w:p>
          <w:p w14:paraId="3780B8F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cd40bdf5b6c2f815,   7c360f5448ccb931,   b27716be0fd6ea40,   0ccdd93f261b6cb9,</w:t>
            </w:r>
          </w:p>
          <w:p w14:paraId="6044974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5ccd128c7231e4b9,   9afef5de0596da78,   daae87a36956118f,   efbacd76ce489029,</w:t>
            </w:r>
          </w:p>
          <w:p w14:paraId="426D27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0dd534021199fa86,   ad2d4d0505f2b5d7,   005276ebb206b7c2,   14475bed88ba0c7b,</w:t>
            </w:r>
          </w:p>
          <w:p w14:paraId="70A2CAA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bdb439f67cd179c7,   b685de6477f99c26,   7950145126742dff,   7a0ad1cfa8baf544,</w:t>
            </w:r>
          </w:p>
          <w:p w14:paraId="3046458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143f2f0c5f562c55,   26fe67d0478a1609,   8b3340d73b06bc2d,   760642260c8147cd,</w:t>
            </w:r>
          </w:p>
          <w:p w14:paraId="12E667D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ee6f66965b99f97e,   0f3900e3d620c464,   560f429cd120e4f6,   9f8eb47abf38153e,</w:t>
            </w:r>
          </w:p>
          <w:p w14:paraId="2C29AEF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7c32eeced3952a13,   b99db9b51fd2e701,   f7880951c0b2f706,   16e650a648783192,</w:t>
            </w:r>
          </w:p>
          <w:p w14:paraId="562A251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22d1a074fd7c3884,   95116d190791e1ce,   a8a38c9a87789c7a,   ffa6c1da08b1defe,</w:t>
            </w:r>
          </w:p>
          <w:p w14:paraId="29DE3B7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3b95553d43eb9463,   63fd109e431c11c3,   368c5f83a2ca8e9f,   76c795d13ab7b043,</w:t>
            </w:r>
          </w:p>
          <w:p w14:paraId="4D9B7EE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32088ccd80cf2774,   ef5ca4f469a5d3f7,   a206c74787ef563e,   f4bce85915835d41,</w:t>
            </w:r>
          </w:p>
          <w:p w14:paraId="6160FCE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46052ebd5e8c6853,   b384541c7d4b385c,   ca63a4b6faf0fb0c,   717493edc9993ace,</w:t>
            </w:r>
          </w:p>
          <w:p w14:paraId="60D2E33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96f21fc145eeb806,   c750ae85026ae504,   ce56230ea47c8df1,   7198d0b1403738b2,</w:t>
            </w:r>
          </w:p>
          <w:p w14:paraId="1564734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b5ed2fb5e733d613,   dbef52dddf908cf4,   8c66f7b29eb90869,   efdb8ba75a553837,</w:t>
            </w:r>
          </w:p>
          <w:p w14:paraId="49A735A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41076962f90de19a,   e4509839774272b9,   f3e239d1721af1e4,   9bbd1fc2e05b6f0b,</w:t>
            </w:r>
          </w:p>
          <w:p w14:paraId="2EC1E66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bbaad3a224114593,   b3e13f63134388d9,   4d77cc01e87a4b57,   f8b6963f432dff91,</w:t>
            </w:r>
          </w:p>
          <w:p w14:paraId="5FB04FE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5d44bb4a7dfa728c,   55793f74ace5b29e,   40f44750dea60498,   6f725e3f2cc40c4b,</w:t>
            </w:r>
          </w:p>
          <w:p w14:paraId="09F77A3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96989879bed21ab9,   b10183e2e075ce81,   8da545d204808d1d,   5b8f241f0d469fb4,</w:t>
            </w:r>
          </w:p>
          <w:p w14:paraId="7618432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83290442658b5fba,   785835aba20fb47e,   649a49811920afff,   e7d2b81f2db2a0a7,</w:t>
            </w:r>
          </w:p>
          <w:p w14:paraId="1BD531B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a56fc49c340494bb,   006554b6d7df9a4a,   a148a29adaf6b190,   6c185da38f04af7e,</w:t>
            </w:r>
          </w:p>
          <w:p w14:paraId="5CE03D5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c4ffbb589b8996a0,   d4df36c48862cdac,   7d2aa937d88869bd,   ceafe02f3d4548f1,</w:t>
            </w:r>
          </w:p>
          <w:p w14:paraId="219D73D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07635755071460f4,   a0185a533f9037a4,   0ec303a52b942445,   fb1d64b6810212d9,</w:t>
            </w:r>
          </w:p>
          <w:p w14:paraId="3070EA8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f217252056da2ea7,   d40b43459b387a95,   abc7dc63460ac30f,   b5c3bd06b8936c5f,</w:t>
            </w:r>
          </w:p>
          <w:p w14:paraId="76E1E91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3f32238ec91915ef,   47f1b59cec82373d,   c3cb3fcdb800d2a9,   7ac1508d07e6401b,</w:t>
            </w:r>
          </w:p>
          <w:p w14:paraId="53B85CC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dadbd8723538cea3,   5b251112309509b4,   0008401fa87186da,   81d76880d6e540c7,</w:t>
            </w:r>
          </w:p>
          <w:p w14:paraId="62CCA33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75503ffb86fcf096,   c1a8f1e96028f128,   66633c32ffb0b14f,   f8ce6ebd5efb9167,</w:t>
            </w:r>
          </w:p>
          <w:p w14:paraId="5F9DB1F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a07ede7c3a6045b5,   8e72bf018b99308d,   d58aa3a55356eeb7,   fc6ae81fb08766cd,</w:t>
            </w:r>
          </w:p>
          <w:p w14:paraId="3FC24EA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e21a9dbca79549c5,   14b1f2fe4e61be6e,   48e88b08815a04f8,   405518b1db6558e4,</w:t>
            </w:r>
          </w:p>
          <w:p w14:paraId="1C4FBC9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c9cb1877b63e6e26,   27172d6d3ce7c907,   c74143a0001d7f2d,   7a122d6faff009ad,</w:t>
            </w:r>
          </w:p>
          <w:p w14:paraId="3A031D5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902971b1dfd8d66d,   17555f35e41b09b4,   a9af739853532735,   cc6b2f786115d486,</w:t>
            </w:r>
          </w:p>
          <w:p w14:paraId="248856D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7212e0374691d15f,   218dee040c1a0a1b,   3f0979f8c5ef4037,   8dfeffc3ceba6264,</w:t>
            </w:r>
          </w:p>
          <w:p w14:paraId="1D78223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1b86156adb624acf,   02b6fc0eb8702db2,   11a4812f8bd08552,   2b5f826b982eeaf8,</w:t>
            </w:r>
          </w:p>
          <w:p w14:paraId="24C6577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ad25df153249b0af,   1126bd609857fade,   733ea2a9099b4806,   db790bf756e3ffd7,</w:t>
            </w:r>
          </w:p>
          <w:p w14:paraId="6816AA9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bba798e30bf63b9d,   8b22e866d0db0f0d,   20644cf78626e6be,   53d37e7368346ed3,</w:t>
            </w:r>
          </w:p>
          <w:p w14:paraId="489ABFA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6c865955d60aa569,   9f0f429b972fc663,   588217a2adfea872,   4a788e72b7dd73a1,</w:t>
            </w:r>
          </w:p>
          <w:p w14:paraId="73B6C22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3417abeec698e753,   246551321cdb7d82,   fc837b905ac7d728,   5a7e18ca214aa9b9,</w:t>
            </w:r>
          </w:p>
          <w:p w14:paraId="4544431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190b5927fd158604,   cba9602b2cfff5a9,   a4ed86406c2cd784,   2906167562aa5303,</w:t>
            </w:r>
          </w:p>
          <w:p w14:paraId="66CF98A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df4dc1689839d96c,   e312cbf31d48f31f,   dddd6706d72221ae,   1c1eb958fbded9fb,</w:t>
            </w:r>
          </w:p>
          <w:p w14:paraId="45205F2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492c032710079aaa,   b1545d6370eb0a11,   62089ca6797c6c63,   dd0b57247acf9aab,</w:t>
            </w:r>
          </w:p>
          <w:p w14:paraId="05EFAAF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191bd5ab46612e6e,   100495d40451ced4,   a078178a41b84159,   ed11ce92a85c1ee1,</w:t>
            </w:r>
          </w:p>
          <w:p w14:paraId="567DD3D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65e36628ddd4cb9a,   2c1fc2d8b736d818,   1d5814475f9b44e5,   e8640371ca3d2e91,</w:t>
            </w:r>
          </w:p>
          <w:p w14:paraId="3434B55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413f921fc8cb1c56,   5a18d9e433693a6e,   0fabcda2786386e1,   b6bfe56655cfd51d,</w:t>
            </w:r>
          </w:p>
          <w:p w14:paraId="651DF3C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99f79d2c0028b58d,   5a371de373467eab,   5c42b5844bdf5aa3,   eec569bc946cb60d,</w:t>
            </w:r>
          </w:p>
          <w:p w14:paraId="491E922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be93ed4b1a5c134d,   ddd87d8ad408369b,   d2690adfc99bfb58,   9a1aee9159346fce,</w:t>
            </w:r>
          </w:p>
          <w:p w14:paraId="34D8DE9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3b29c197a1a8dbfb,   0021dc865a382f35,   432fd2f6aa9150d6,   ad52865ef11a83d4,</w:t>
            </w:r>
          </w:p>
          <w:p w14:paraId="7EE0488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4a2492e747993ee0,   222f180bdefbdb13,   1f6919078178ec20,   0ced17982f5f8976,</w:t>
            </w:r>
          </w:p>
          <w:p w14:paraId="7D4C598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ca0f66d503084eb7,   2234337048e0573b,   624229d6c06a941d,   e558633ae4f66a87,</w:t>
            </w:r>
          </w:p>
          <w:p w14:paraId="7513B09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b7d6c5c742109364,   10e64f82cfccab31,   295cb54204088407,   0bdcfaed31b351d9,</w:t>
            </w:r>
          </w:p>
          <w:p w14:paraId="0F6B5AC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563d5f216aafe779,   33caf1af14714d66,   a4177ab78493b8dc,   c9d09d41bfdeeded,</w:t>
            </w:r>
          </w:p>
          <w:p w14:paraId="2485E20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3421c8f9dd76a92c,   6d73303c52a685e0,   ad262bffe1a8e510,   32f6f58b984d0fc7,</w:t>
            </w:r>
          </w:p>
          <w:p w14:paraId="3F3DE63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c93045031a82ae7e,   5ca07ba93e57dc0b,   5ac5c72722db645a,   a0546be34132b135,</w:t>
            </w:r>
          </w:p>
          <w:p w14:paraId="44B494A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2e14aa4f4d2f513e,   d016fa695ab53068,   4cfc153a233db073,   688eb04c48da1869,</w:t>
            </w:r>
          </w:p>
          <w:p w14:paraId="5EB6D27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b19b2df66311143e,   85af22a9ef0c0962,   986f98461a7f84b9,   1a68ddfdf41c1f5e,</w:t>
            </w:r>
          </w:p>
          <w:p w14:paraId="26B5AB6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ce2c023500ae5754,   c87adcf40f6f7dfc,   39123684c8ff8a49,   447cc7531cb5a819,</w:t>
            </w:r>
          </w:p>
          <w:p w14:paraId="227D456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4952e4d31d31ccf1,   74096398691cc090,   c9a638c1fc6668bc,   7d57094c2952e70e,</w:t>
            </w:r>
          </w:p>
          <w:p w14:paraId="3ADCD9C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af18b305c4c802f7,   ba26929a077fb5e0,   c6367283f9efa66a,   80f062fe5b24d7ed,</w:t>
            </w:r>
          </w:p>
          <w:p w14:paraId="459BCB8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2e1a560f2b05700b,   0635778a75c1b35d,   2265356d16fd2ffa,   b1e9d84527e5a784,</w:t>
            </w:r>
          </w:p>
          <w:p w14:paraId="04DC269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8e8e01e828c05c36,   41ba31e36db38c57,   83a39303a235c731,   3ecd97d0d9b4f346,</w:t>
            </w:r>
          </w:p>
          <w:p w14:paraId="0CC1C80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f199073a5e76c51b,   49ed088731afa130,   ffc039b28f6ad623,   6a0e8194d8f0154d,</w:t>
            </w:r>
          </w:p>
          <w:p w14:paraId="01226A9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a34c5e1eb9b3b2eb,   6e0008f9d6723175,   eca4596744d7539f,   c40eb79717ba3bbd,</w:t>
            </w:r>
          </w:p>
          <w:p w14:paraId="2060CED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244b141da2ac7d95,   0e29dae28cbb9873,   14750caba620d095,   bf4e214c49664097,</w:t>
            </w:r>
          </w:p>
          <w:p w14:paraId="3CECFF9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5ff04eb6abc7860e,   5ae3b3be205ee398,   08bf211caec3b180,   ff8d2ac66914707d,</w:t>
            </w:r>
          </w:p>
          <w:p w14:paraId="6B15A97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bf78dc1b54ceaeb5,   7d8c9bd064b4af2a,   4c6e72cb4fe29e52,   684e9888ec0f7d63,</w:t>
            </w:r>
          </w:p>
          <w:p w14:paraId="39123FF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7eaa7a9bd302abe5,   9a84fe6d193003ea,   726b21b7aaf4d627,   64046385c65cf40f,</w:t>
            </w:r>
          </w:p>
          <w:p w14:paraId="0C2C165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2e6443ebad329c59,   db420786dbd5d7b9,   c7d724fbc31821d2,   86d82e8c37db178a,</w:t>
            </w:r>
          </w:p>
          <w:p w14:paraId="1261988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a83e03b624c2fa8e,   448c18e71734b4c8,   9fcf9a119beb0433,   9c5259ccb8c23276,</w:t>
            </w:r>
          </w:p>
          <w:p w14:paraId="4525C1E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197ebc5245ff9d75,   7811e1c54f399afe,   040917645c93c64b,   ecfe98a63005e7f6,</w:t>
            </w:r>
          </w:p>
          <w:p w14:paraId="548D41C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6a794b7911dd691d,   7c5baa9cb5e39ef0,   136856738a846d20,   a0e1c122d37a0c81,</w:t>
            </w:r>
          </w:p>
          <w:p w14:paraId="4A20DD8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a003c543d260f414,   d2211c26681384a4,   e6b7e864c3987fcc,   67982b2e701c3faa,</w:t>
            </w:r>
          </w:p>
          <w:p w14:paraId="69DFA8B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2f1523d09fd9b4d0,   113d19d8146333ec,   80823bd9008db76a,   f8f264b4c8a2a10e,</w:t>
            </w:r>
          </w:p>
          <w:p w14:paraId="4459179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e7e565d14adceea2,   1d8c7d41e96f576b,   42a5566766b47bf2,   0a547fedc1aabb7c,</w:t>
            </w:r>
          </w:p>
          <w:p w14:paraId="28EA561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b261d45757f087e0,   79017c840a25d048,   2e03e64c5b20e184,   6215340d5ade6f0a,</w:t>
            </w:r>
          </w:p>
          <w:p w14:paraId="40F59B9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c28c70ab3d626e6b,   8c07ca4bf87bb831,   095c2ffa3457c0e2,   57f42358ec9098dd,</w:t>
            </w:r>
          </w:p>
          <w:p w14:paraId="295E53D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80d97ccc05eb9849,   d9efadc198e9852e,   abaf14b6d2cd804c,   0109e348ca8f33d3,</w:t>
            </w:r>
          </w:p>
          <w:p w14:paraId="22C2EEC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fa42e30785993df6,   49376d0913972535,   c4d6966824e36bd9,   62d59e57a0073de6,</w:t>
            </w:r>
          </w:p>
          <w:p w14:paraId="2B4EAD9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40381dd9b41139bc,   6bd0fdb6109282e3,   65f93e9f5a21b98b,   c9447a779ebb5d36,</w:t>
            </w:r>
          </w:p>
          <w:p w14:paraId="04676D2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8e71e845ab0ffc32,   134def3cd447cacd,   178310663a9756e8,   80ac9db9f7fb838e,</w:t>
            </w:r>
          </w:p>
          <w:p w14:paraId="0ED23F9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9529f088176cff96,   60f5052eb0c1e949,   fb9b3eaa212d37c4,   426d9fdec33adac2,</w:t>
            </w:r>
          </w:p>
          <w:p w14:paraId="32DE4AF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240ca2d77932def6,   40dcc4171831291c,   7691527d36961b06,   e9784aed0edb9897,</w:t>
            </w:r>
          </w:p>
          <w:p w14:paraId="14EEA7A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689704fd2b87bbd5,   87060b7fac91f35f,   8ff2012c9f5f1853,   a46a6d526bda2620,</w:t>
            </w:r>
          </w:p>
          <w:p w14:paraId="22A31EF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62b3554ba4bd1d4a,   7b5ca8053b2db6b7,   1707f8f6ea7e24e8,   37fa413a3fe2fc52,</w:t>
            </w:r>
          </w:p>
          <w:p w14:paraId="66E7CD6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cd5b5fefb9a7f11c,   df8a19606d362d74,   1d9a851ea2db8244,   b3311e31d3004cd1,</w:t>
            </w:r>
          </w:p>
          <w:p w14:paraId="65BF18C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f0fb0aecc43aa09f,   38b93bc6bc0c4df1,   a754bacd9d836863,   9b9db10080a23c72,</w:t>
            </w:r>
          </w:p>
          <w:p w14:paraId="6F26142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b6eb2ccca0392676,   3f42b41fd90e866c,   d377c3b2eea17a5f,   933ddc5e43a73131,</w:t>
            </w:r>
          </w:p>
          <w:p w14:paraId="22E1280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f2b31eaa71271ba3,   096129ef5e6fd67d,   8d52e0e820eae60f,   07c492119c9507e9,</w:t>
            </w:r>
          </w:p>
          <w:p w14:paraId="32C8EC4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917c92d3d49393bd,   722c29bda1f9a0ba,   daf42e33c5a0dfdc,   d85ac04b3fef20a7,</w:t>
            </w:r>
          </w:p>
          <w:p w14:paraId="611E57C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e97df1b922863156,   f559ceb8a8d05683,   66a20e36c0910f47,   e366ec15a370ee89,</w:t>
            </w:r>
          </w:p>
          <w:p w14:paraId="641A7FA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7b60f32cee1d2f5b,   420c86efa0afbe9b,   d8f4c885b909ad37,   1fc0e27a08278a38,</w:t>
            </w:r>
          </w:p>
          <w:p w14:paraId="679F138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dc3f9307dc95bdd5,   7c1358b71dc1a6a5,   38c09f14c4fc97ef,   4efd53d75a959938,</w:t>
            </w:r>
          </w:p>
          <w:p w14:paraId="5CBC622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4b2c250e79150083,   33d567344145c274,   45680f82b1dcba4f,   77da3b949e78b1ba,</w:t>
            </w:r>
          </w:p>
          <w:p w14:paraId="420D682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429870bcb9b74d3d,   1dcd9f680d8e9361,   18d3dc6ad41bc168,   94b480b2c4833f74,</w:t>
            </w:r>
          </w:p>
          <w:p w14:paraId="176163A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fafcb6adfb82463f,   afc81d21899396eb,   1046e1db0a90126b,   fdce8446b3922bf1,</w:t>
            </w:r>
          </w:p>
          <w:p w14:paraId="0E39D6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445ecceaff696323,   60ad10cacfacf90c,   9392bf77d89d5c24,   95c765d9ef243d0c,</w:t>
            </w:r>
          </w:p>
          <w:p w14:paraId="5BF78F0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aa8bf78474312d66,   4de3a11ae84c4f5e,   d3f46f252645f86e,   f676457d12b74adf,</w:t>
            </w:r>
          </w:p>
          <w:p w14:paraId="4336D13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5a41e0270a38708a,   a2969e9220eb98cb,   145e2a8d112ba24e,   bf2260e3b32f670e,</w:t>
            </w:r>
          </w:p>
          <w:p w14:paraId="2905045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bb0b937ab83749ec,   dbbedd13664c05f6,   a21fb2a84d58ee60,   dd3478278d5e5660,</w:t>
            </w:r>
          </w:p>
          <w:p w14:paraId="40857EB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952ca9060be4c312,   75dae761af8c84ed,   05a84a58bdc30f63,   3d41f17146fe5902,</w:t>
            </w:r>
          </w:p>
          <w:p w14:paraId="5C5BE46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eac915a6963f7cb8,   3e4a691f973a65b4,   aa7b3b3aa7982ca9,   6b0d0eb4e1649122,</w:t>
            </w:r>
          </w:p>
          <w:p w14:paraId="4C56827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5450c3836f348c91,   bf53ca731a02df40,   8c1c5c939fed7b2b,   d0dc525424957dcf,</w:t>
            </w:r>
          </w:p>
          <w:p w14:paraId="2DD8AFE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c8e659f2067b1116,   d8511708bc03dd07,   637aee71ea1b50f6,   9b01014c11fe2c27,</w:t>
            </w:r>
          </w:p>
          <w:p w14:paraId="6CE211F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666187053f4ce105,   350e13f4f72338e7,   da87841fd2589aca,   e788ef5531984314,</w:t>
            </w:r>
          </w:p>
          <w:p w14:paraId="37D89FD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867e74b1d445badd,   1e600c7cac4f0d2a,   93914c009ff8201d,   3f75eb18a4d97b21,</w:t>
            </w:r>
          </w:p>
          <w:p w14:paraId="0C78532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4c71462167b82e31,   87af10d316de5f9d,   625f6bf248d3995f,   37b205fdbe6df193,</w:t>
            </w:r>
          </w:p>
          <w:p w14:paraId="7F1B799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1b3d03e10c1d65b2,   992476eeb417e6c5,   d3cf20dbb62e9eff,   e50a59e0168db108,</w:t>
            </w:r>
          </w:p>
          <w:p w14:paraId="5C13FE4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9510bb102887131b,   e9ac4bba0d7ecd49,   abbf2d75aea233d8,   a6a7c169261c844b,</w:t>
            </w:r>
          </w:p>
          <w:p w14:paraId="060DD53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7e976e111ac7d6e0,   c809e9a195d9350e,   8a9274eadbae98b5,   ef92407c2fd4498f,</w:t>
            </w:r>
          </w:p>
          <w:p w14:paraId="5BB94B0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c7bdbccc7a9d9cc1,   2e7fc180923d9175,   3e937b46a1c2c68e,   c548bf72e31c6df3,</w:t>
            </w:r>
          </w:p>
          <w:p w14:paraId="6E8090F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bebd46811b46b271,   f514ee21166d586f,   de6217e6ef480f6e,   a54d2fa3b35d8a89,</w:t>
            </w:r>
          </w:p>
          <w:p w14:paraId="5546B88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678d8699781ffa06,   12906846b97fdead,   448b2a83050fa77a,   ea7daa785a292b04,</w:t>
            </w:r>
          </w:p>
          <w:p w14:paraId="15233BF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baf6639900b6cefb,   b9bc809de59550cb,   9ed53613b57cea67,   901bfd29e8ec9d62,</w:t>
            </w:r>
          </w:p>
          <w:p w14:paraId="03C0296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aca5039b0c42d280,   4f01999eb627e3f9,   e691bb64e0b8ec09,   75c9400e146fd069,</w:t>
            </w:r>
          </w:p>
          <w:p w14:paraId="7E022B5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dc5f9b52d8fad3d7,   19f64ac38ece1d6c,   c6c90b1cc768c733,   85b60990a7cc75ba,</w:t>
            </w:r>
          </w:p>
          <w:p w14:paraId="344676C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a8907d232cc327af,   2d9b2416e618114a,   b5cb40ff6ff2afeb,   e84d7325ef3ad5c7,</w:t>
            </w:r>
          </w:p>
          <w:p w14:paraId="0E47DB5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33fe3473add68dcb,   81b9ad69076e52df,   2ccbdb6145e37016,   d99b1c34c3f38584,</w:t>
            </w:r>
          </w:p>
          <w:p w14:paraId="75B6FFD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1b68d45ef225f4b6,   b721de736432e54f,   3f08799bf0670bfe,   b793ef7b29e822b6,</w:t>
            </w:r>
          </w:p>
          <w:p w14:paraId="08817D0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3faa5f1b69fa37a2,   b5d954970bcbba3b,   7dffa3d1a3587432,   4a6c177c731cc0d6,</w:t>
            </w:r>
          </w:p>
          <w:p w14:paraId="6AA71A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58f76d8b98b7199a,   18f22dae6fb1877b,   8a9238bfd42da829,   ab9d1178ef578fcf,</w:t>
            </w:r>
          </w:p>
          <w:p w14:paraId="27A2965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155e96549b2f7d37,   3e1e99cb5f05c3a0,   03f3d1777c9d6990,   ee869f4c1aab6f63,</w:t>
            </w:r>
          </w:p>
          <w:p w14:paraId="236D86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6103cd118076553f,   4e91a55f05c9b934,   684ae7b75b5b469d,   615d03b1d8b61bd7,</w:t>
            </w:r>
          </w:p>
          <w:p w14:paraId="3BDF1D3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d9d0cb9f046d1b3c,   609fbbb936200463,   61b679defce1a8da,   a766a80df0abfe79,</w:t>
            </w:r>
          </w:p>
          <w:p w14:paraId="7970103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7fea92820ce0ed32,   a78c81d52fad986b,   ac5fc02490bbdab3,   8d0a6c98949923c6,</w:t>
            </w:r>
          </w:p>
          <w:p w14:paraId="5B2AA38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6394dc4bf230023e,   40631e005ed312b5,   e09b1c29ded70800,   719e81e42aa44a46,</w:t>
            </w:r>
          </w:p>
          <w:p w14:paraId="0DD18AC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7d039545978eb300,   4a0d058c12bb9d50,   d9186b194fa2421b,   fdcd5b44a556f906,</w:t>
            </w:r>
          </w:p>
          <w:p w14:paraId="3AC5C85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c0cfda455c8723f4,   d638da67de6e78ec,   a064a1b4dd7ba1f6,   9a06a606777b79ab,</w:t>
            </w:r>
          </w:p>
          <w:p w14:paraId="50A469F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ebb4d97511ae5e6a,   412efc56a0ed58fa,   b1d73048d012385f,   231f15831e7ce1b5,</w:t>
            </w:r>
          </w:p>
          <w:p w14:paraId="4E82A5F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11aac47d8fdc4d0b,   8aade0e2fb5aa063,   c126d83a7566acf5,   ebc9fded01eaabdc,</w:t>
            </w:r>
          </w:p>
          <w:p w14:paraId="0526B2A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191dd3a3f69f6f0c,   be304aa2590c94ce,   7eb8c294cf1d3631,   afa435c2530598b1,</w:t>
            </w:r>
          </w:p>
          <w:p w14:paraId="38A07F0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2cf4ec0498f51e52,   6a70836805059fb2,   23417fc942292285,   089bddb7047d35bd,</w:t>
            </w:r>
          </w:p>
          <w:p w14:paraId="0036A2B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190523476d19390b,   ac8a3cd51983498c,   486a23cd15fc08e0,   65e354ca45e30d04,</w:t>
            </w:r>
          </w:p>
          <w:p w14:paraId="4B0BFDA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170f84904cb21fb9,   f397c7096ed37e21,   325ad56323199b6e,   12f69ce58115c433,</w:t>
            </w:r>
          </w:p>
          <w:p w14:paraId="260F911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8480e07d9fb9b941,   fb2234bf82b21709,   8a500f0004176fae,   9970d96536b681fd,</w:t>
            </w:r>
          </w:p>
          <w:p w14:paraId="3E3F07C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104b6d01f5b28428,   c42c8e58c9c5762f,   9071be8b49eaea90,   48b88cb5d433a611,</w:t>
            </w:r>
          </w:p>
          <w:p w14:paraId="131991D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0e5173ac90226e61,   a88fcdad6e58a3dd,   c33b0fee1945381d,   26828d420116594f,</w:t>
            </w:r>
          </w:p>
          <w:p w14:paraId="56FCC25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8ddae6a48be6a900,   5693a050995b0879,   b5fc843b068b5190,   93f3f379214de9f2,</w:t>
            </w:r>
          </w:p>
          <w:p w14:paraId="39B775C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00d4a8e1e9af9a4d,   ec0602de8743f0ce,   3a7f36313ae976a5,   6da7f015c2f80c45,</w:t>
            </w:r>
          </w:p>
          <w:p w14:paraId="4E2DBFF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1bdb9bfc9ec67d50,   a3a655b5b85bfe45,   46d4674911a23bc5,   53c3794474de141d,</w:t>
            </w:r>
          </w:p>
          <w:p w14:paraId="4C2A1F7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ae3d5dc14c9ac127,   0168add40862bb03,   f27a54b06ea60a0a,   15fb79390b6eeb37,</w:t>
            </w:r>
          </w:p>
          <w:p w14:paraId="07056BE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b3b5bdb79c093cb9,   22ccc14459ca0d1c,   3ee7d5736b9ac503,   532afabadfc4cee0,</w:t>
            </w:r>
          </w:p>
          <w:p w14:paraId="760835D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97f84117fee7aaaa,   ad0c46e1622eca6f,   6a7289b9f75a3770,   7039895e6a49fd47,</w:t>
            </w:r>
          </w:p>
          <w:p w14:paraId="340614D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965d4cac7a6defb1,   c938118c6f1058dd,   a6c037b13ff534fd,   b32ed51654604688,</w:t>
            </w:r>
          </w:p>
          <w:p w14:paraId="6859EAF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387fac439426c8f1,   a83bce5f4ae56a1e,   067ded2360ad57bd,   6ce8d6c35a247c77,</w:t>
            </w:r>
          </w:p>
          <w:p w14:paraId="5C972F4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bbc8cd5fc60a633d,   ef0b87057b90dc0b,   0bb84a64814e896d,   133811896d2bd9a2,</w:t>
            </w:r>
          </w:p>
          <w:p w14:paraId="2EFD060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9c021be293baca25,   c891c180e561b5fa,   50d35b36e3824498,   d2eba5ee2ef2864c,</w:t>
            </w:r>
          </w:p>
          <w:p w14:paraId="3BDC97C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98f57ccce1786ca3,   bc147d3420504d52,   d3f6e4c3706c0add,   f14f9440f77a1ff6,</w:t>
            </w:r>
          </w:p>
          <w:p w14:paraId="18B77C5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31efa4e42cd3a874,   7e5d4c6ba0d4d0d5,   4482f0101874c6ee,   563ec43294fe3a20,</w:t>
            </w:r>
          </w:p>
          <w:p w14:paraId="522A07A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47ebf426021ef5d3,   ab4247fefbacc8f0,   e8e0aeac37a2a378,   36d5183f1acde76d,</w:t>
            </w:r>
          </w:p>
          <w:p w14:paraId="3174305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c741f9a553630127,   4cf045f9f3da4488,   32881ce5b4b8c2a7,   560bb276ea6f8dbc,</w:t>
            </w:r>
          </w:p>
          <w:p w14:paraId="516E521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2d44a5f851e8fd72,   e6a9e3f8c35a7a42,   6699d90e41f14de1,   a484d15e5579d122,</w:t>
            </w:r>
          </w:p>
          <w:p w14:paraId="104F2A5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a2a0fb389db6bef4,   bc702b2f6993752d,   8b6e55cea99eced0,   6e144c0e6e729168,</w:t>
            </w:r>
          </w:p>
          <w:p w14:paraId="481764F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21d20df6afbfe08a,   6cc02b29c0a64503,   f97268a3d996ea46,   f48d14e449f52cb0,</w:t>
            </w:r>
          </w:p>
          <w:p w14:paraId="4488C45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97c91e047c56da49,   ec196cf857040d2c,   17306eeab20cb0df,   0f7dedcda1bdac40,</w:t>
            </w:r>
          </w:p>
          <w:p w14:paraId="4DE07C4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fa567fb437247aa8,   3e2b2aa66e0c2067,   2866026da26ada13,   069a92fa720c3d09,</w:t>
            </w:r>
          </w:p>
          <w:p w14:paraId="380C2DE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3f82bf7a07761bcd,   f003874e52bb0ab4,   e8255091acc21441,   049c49cbcf06c6bc,</w:t>
            </w:r>
          </w:p>
          <w:p w14:paraId="464A7BD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fcaa9a303ecafef7,   3a89785d3de634cd,   1819ad38de96f03f,   e125d443b0e8799a,</w:t>
            </w:r>
          </w:p>
          <w:p w14:paraId="327CECE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0e48dd7bfa8cd33d,   a8587703b72b3956,   d0e2aa025dce98d2,   5ab5f5cb316adcf6,</w:t>
            </w:r>
          </w:p>
          <w:p w14:paraId="7D99039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01798e0b33bbcb05,   3631788f3556802c,   0876c817a319cccc,   343abdd50df21d9b,</w:t>
            </w:r>
          </w:p>
          <w:p w14:paraId="722B1E4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6eb8c1f1f3810901,   2457a80ba09eb7f6,   6a4cf97cb56c2bd7,   4ae1780ffe5bc9a9,</w:t>
            </w:r>
          </w:p>
          <w:p w14:paraId="7B36729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dc6653db95753a1f,   b9d3d76d734357f9,   457b2eb19611db1c,   b88c7ab36b070f4d,</w:t>
            </w:r>
          </w:p>
          <w:p w14:paraId="72D63BF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3e439c7fd4b2d1f1,   311e04912573136b,   c04699efc36626a8,   5277b18afd683f94,</w:t>
            </w:r>
          </w:p>
          <w:p w14:paraId="1FC6F5A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72bc72e32118b44d,   f568ab7fd5dd77cb,   ef4e128dc2dfe992,   0ca72c330b0698a0,</w:t>
            </w:r>
          </w:p>
          <w:p w14:paraId="2ECAE4C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80218ac3782ef99d,   3f46c3c34bc585c8,   7b999a7b6f67e10c,   ed91f33334fab0fe,</w:t>
            </w:r>
          </w:p>
          <w:p w14:paraId="38B8843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bc9f25c891e86051,   207754f415a80cd8,   a5b7e50746755a50,   1e5a1740ad109768,</w:t>
            </w:r>
          </w:p>
          <w:p w14:paraId="19B4C9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ead21dba017896e7,   ef7adaa45ebc7f68,   fd7d587410a599e3,   4a27d9bd7c441309,</w:t>
            </w:r>
          </w:p>
          <w:p w14:paraId="4794FC1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d0a6741b3b5ef423,   ac1e5811e7c46370,   2904cb49b0d649c8,   32e3c733849d272c,</w:t>
            </w:r>
          </w:p>
          <w:p w14:paraId="3996BC1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ac36d6d863cbdc8f,   27a05e703ed62faa,   273f1770b44923d4,   bc6f86e087484271,</w:t>
            </w:r>
          </w:p>
          <w:p w14:paraId="66B9B23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d79b58c0cb89ba38,   12634fb407776567,   d841db20170b8d31,   2df6273a12ef916f,</w:t>
            </w:r>
          </w:p>
          <w:p w14:paraId="7CF7B4B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1b0917ba1b89f8f4,   abc3f4cd7b7eb435,   80bf350d37d90958,   3981c83a1ab6558e,</w:t>
            </w:r>
          </w:p>
          <w:p w14:paraId="45DD83B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3fc2741c48fbab8e,   ace654c80be0be45,   48295ae87ab933cd,   bb8ee72da5e251a3,</w:t>
            </w:r>
          </w:p>
          <w:p w14:paraId="5E11C64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fb8016b30a3aeae0,   2d822f44688fc792,   a890e62aa4113f56,   d7772f786e4cfe32,</w:t>
            </w:r>
          </w:p>
          <w:p w14:paraId="6AF0C61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f59808ecaafa5f92,   2feea1b5fc0e8940,   67d2461a619f2d49,   ce7e5135658e0bbe,</w:t>
            </w:r>
          </w:p>
          <w:p w14:paraId="31EB7B6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54ce9119afdd6fac,   f90f8e07f0de6b31,   701983184b077d05,   aa62f65b99fbdedf,</w:t>
            </w:r>
          </w:p>
          <w:p w14:paraId="31EAEB2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fe1ba45ca20ec611,   30a5ded8df8e228f,   07f8b219b3a55e2e,   4da18b3f64ca9ddf,</w:t>
            </w:r>
          </w:p>
          <w:p w14:paraId="1C4CEA6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70aa70ca19f2326b,   10550698b8906c67,   646a35e0f5d97a7b,   39795eb75fd49d6c,</w:t>
            </w:r>
          </w:p>
          <w:p w14:paraId="4DC8343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04a5b3b158431a71,   fb79f6187aae6838,   960afbd4c2f77418,   ee9d76583048768f,</w:t>
            </w:r>
          </w:p>
          <w:p w14:paraId="1488564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d64436f41b511fab,   f29fe402235f5ef7,   ecb2b00bc31d2cc8,   8e48739a24e3fc85,</w:t>
            </w:r>
          </w:p>
          <w:p w14:paraId="4D61FCD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ed1b5adec8ef57cd,   3b1de66790b0b9cf,   eda2387f4ba49c75,   0e447eae05fd1489,</w:t>
            </w:r>
          </w:p>
          <w:p w14:paraId="432E90C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23c480ffa7e9cfae,   0341e2413f12c020,   f43c01a2ebb4ef81,   af3c37a3ff0d9164,</w:t>
            </w:r>
          </w:p>
          <w:p w14:paraId="6C755B7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4187e601f76a8379,   b136ad8670ccbab1,   b61b9f8d42a3f5c0,   df3c66a8c189abf4,</w:t>
            </w:r>
          </w:p>
          <w:p w14:paraId="6D41D18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735dcaccfb63adf2,   874187c4eb1ac118,   362fa34b8d7015a4,   924466ada64fd111,</w:t>
            </w:r>
          </w:p>
          <w:p w14:paraId="110FC2A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06f96f5f1b42b590,   93bff7102b5e4c46,   6a66aaa09b7e9a08,   c8b44c83a9c2c840,</w:t>
            </w:r>
          </w:p>
          <w:p w14:paraId="24AAFA0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5df64edd2d2f3557,   5962489910f0d085,   0392186d44c49362,   fcda8e095bed727e,</w:t>
            </w:r>
          </w:p>
          <w:p w14:paraId="4E45A57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bfd9398fa23e1a52,   689bd25503c11d11,   bbb29f277f2dbbf0,   157a8387e20f4a35,</w:t>
            </w:r>
          </w:p>
          <w:p w14:paraId="60E9D3C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a832262ec385bffe,   9e4519e2ad198f15,   4702bb28c4d0c899,   a99191c34bce7f91,</w:t>
            </w:r>
          </w:p>
          <w:p w14:paraId="056E0AF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b55e797f682b7d64,   9a90e12e58537f41,   4b319ac7a456c06d,   509fdd05b36a0be9,</w:t>
            </w:r>
          </w:p>
          <w:p w14:paraId="69A7ED9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722ea238eaabab32,   e2c17226e412135b,   0fa123be1242cfd8,   075dd6baf40db7b4,</w:t>
            </w:r>
          </w:p>
          <w:p w14:paraId="6A5197D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b128a35babcb3d0e,   9322606cdce1fcea,   063a15d09562bfa9,   40a04fb8dcdc6d06,</w:t>
            </w:r>
          </w:p>
          <w:p w14:paraId="573BB80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9de814fda9b1de47,   84b971015a713e8d,   9af808e01d520e5c,   0de3000e86c34ef4,</w:t>
            </w:r>
          </w:p>
          <w:p w14:paraId="290EB31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32a2957430125256,   435aad940555b3ee,   d323a11cbdc76e93,   01daf7569362cf6b,</w:t>
            </w:r>
          </w:p>
          <w:p w14:paraId="33FA349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fb1f3733eca3d672,   fe26730cfbed87cb,   d5bfea3a8bd89105,   8745971635f56127,</w:t>
            </w:r>
          </w:p>
          <w:p w14:paraId="20BFF1D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670f985f031ab898,   799efc3781fac494,   21f7e1db2edddac1,   27900453befd1014,</w:t>
            </w:r>
          </w:p>
          <w:p w14:paraId="7EAD003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1a8c69d45d20d043,   d0c340c49d27fe37,   fc97f4c362432891,   b5814e7cfda42118,</w:t>
            </w:r>
          </w:p>
          <w:p w14:paraId="4DEF4D7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daaf757cd3d27e75,   314440b8e4f48437,   e210fd82bdb039e2,   03ef82ce49d8fa15,</w:t>
            </w:r>
          </w:p>
          <w:p w14:paraId="707CEE7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9c83ee9204255fe5,   93bc6f871c870107,   c19470f5dfab077c,   716d2a80c41cd053,</w:t>
            </w:r>
          </w:p>
          <w:p w14:paraId="03D4D8D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51412dac01a48313,   39529fc322512b34,   40c5c1a6d9f2d936,   d503c0ed210a8451,</w:t>
            </w:r>
          </w:p>
          <w:p w14:paraId="179098E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8ca7eb9fbf0ac8ed,   a15dc3f6582f135a,   62856c7b4de9c31c,   501ef8fa6ab523f5,</w:t>
            </w:r>
          </w:p>
          <w:p w14:paraId="214606F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043b3a0d9b8a8aec,   5abdc22101a3717a,   9da9937c6e0394c1,   b7b9b5a6a40e2794,</w:t>
            </w:r>
          </w:p>
          <w:p w14:paraId="16853A8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35e04acb19c04d22,   d40df1624de9b447,   f79ef05270b66184,   04694912994e794c,</w:t>
            </w:r>
          </w:p>
          <w:p w14:paraId="1022DA8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e34f7d029056e4ef,   a7e97e65cd620a17,   ca6131b8807536eb,   616eb613317dbd84,</w:t>
            </w:r>
          </w:p>
          <w:p w14:paraId="2426618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027dd4be8e16f11e,   7e529c9ca2fb3944,   a57e0c0b6d4b145e,   7053ea9af360d4bc,</w:t>
            </w:r>
          </w:p>
          <w:p w14:paraId="6F796FB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1059ba240a98bdf8,   c5b702cbc3d235a5,   d97d5ef576b94996,   68a4d43b4c4aef2b,</w:t>
            </w:r>
          </w:p>
          <w:p w14:paraId="20C04F6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d0dbb48cb42ec109,   2309e433ef6e89b2,   271c7c991657209e,   7ca38b2ebf4529b7,</w:t>
            </w:r>
          </w:p>
          <w:p w14:paraId="0CB2B64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395c6b293557dafa,   f10137159ac1d28c,   8622612a0b9aa7ef,   093d76c79274fbdc,</w:t>
            </w:r>
          </w:p>
          <w:p w14:paraId="3F077A7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1f952f85064ba147,   407a09c9907ad4ed,   0178067568ddeeba,   9c20b9902841f89e,</w:t>
            </w:r>
          </w:p>
          <w:p w14:paraId="1CF100D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917c982c58cc423a,   840e8495219029cc,   acbf8499eedbad14,   be83ab56c12329c6,</w:t>
            </w:r>
          </w:p>
          <w:p w14:paraId="64B91B8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a11b6e33544b6d24,   c7f260d0806a604a,   db740d9b94630b6b,   e81ea5d3a5cd7510,</w:t>
            </w:r>
          </w:p>
          <w:p w14:paraId="2C610B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89819c81feddcf04,   a658cfb201f48227,   fd768a41f5ca606b,   eb5deb05c2f403b2,</w:t>
            </w:r>
          </w:p>
          <w:p w14:paraId="2213DB7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6a9188e91458c649,   ddb514975fc1b088,   0bfe35bc70cc86b3,   741976a8d2dd1bb9,</w:t>
            </w:r>
          </w:p>
          <w:p w14:paraId="6ED83A6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d43e164c3765282c,   2578c961babcb7c9,   f23de55090127c88,   c96bfcbad9ee2e7d,</w:t>
            </w:r>
          </w:p>
          <w:p w14:paraId="784656A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b45bee02ba0ad25c,   210767fb47b092df,   0e618afa718d29a1,   006c576e726ee491,</w:t>
            </w:r>
          </w:p>
          <w:p w14:paraId="3D76B2E9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f6a9c7e8ca36fa53,   ebfec4db4228402d,   2b4f2963c436b1af,   7fe602aeca3fc4d4,</w:t>
            </w:r>
          </w:p>
          <w:p w14:paraId="0DBA6CB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825fefb885099978,   651c53186533c131,   327facf4667955eb,   3553408433e86ad9,</w:t>
            </w:r>
          </w:p>
          <w:p w14:paraId="43E85FD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97f29a7010394b0c,   d669e1fa0d73f0c4,   b9c5d975c0b3bccf,   3bc368cd41a91da1,</w:t>
            </w:r>
          </w:p>
          <w:p w14:paraId="44B0EAD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599625e74b03ba03,   f5695bd226864ed7,   add97ac40bebbb67,   58820004404f4794,</w:t>
            </w:r>
          </w:p>
          <w:p w14:paraId="522EBF2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3ca8773e2a822291,   c85eef1dfa705bd1,   be69d24252901def,   24be6d01f682dc07,</w:t>
            </w:r>
          </w:p>
          <w:p w14:paraId="6668351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fba383b48d99d8de,   cbd5dc205efea4b8,   757c4689eda09e4c,   67112f0b74dbc31e,</w:t>
            </w:r>
          </w:p>
          <w:p w14:paraId="46C9080C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bdc48cf0f33addaf,   8597fb753060d950,   967705a8c89c3be2,   5338570053c9e575,</w:t>
            </w:r>
          </w:p>
          <w:p w14:paraId="29468EA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d84c6d5a97576fb2,   243e6e5ff13fbbe4,   94f2e270216b538d,   2fa4f90c98712029,</w:t>
            </w:r>
          </w:p>
          <w:p w14:paraId="12DB4B6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f6b69e7a1523fd85,   0276114ffbd9e866,   e3695f09f819c504,   dc81106c183c33f5,</w:t>
            </w:r>
          </w:p>
          <w:p w14:paraId="01E95544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a9e6e387fb97721a,   42a24d9855fcde42,   5cd255200e422eec,   96043ba1357c2a49,</w:t>
            </w:r>
          </w:p>
          <w:p w14:paraId="6F78BBC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eb851cbc1c8829a3,   1b2e686b5935d1ce,   112879842c79d979,   a351e421529741e2,</w:t>
            </w:r>
          </w:p>
          <w:p w14:paraId="05C9F78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f7c811fd572c4b2b,   a57c33a90ee2cbc4,   d2f45678297c63e9,   c25860260e4d44c2,</w:t>
            </w:r>
          </w:p>
          <w:p w14:paraId="302AB6A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1bbd8cb7d9efcbfd,   83b395e1e02367ad,   37252b705b671986,   447618d3b9a37cd9,</w:t>
            </w:r>
          </w:p>
          <w:p w14:paraId="71AE547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28de028165ce06b4,   377aa112451edc79,   9446b2902222e6b4,   36dded8ac197c870,</w:t>
            </w:r>
          </w:p>
          <w:p w14:paraId="47EA9E9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7b4d1810fdfe08c6,   79721758d2998dee,   1a9a534cbeebd6c7,   1de2d19469d7aafe,</w:t>
            </w:r>
          </w:p>
          <w:p w14:paraId="0ED1CB9D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11fc3e45ff28cac8,   9345311903a65199,   c8785baac94ef2f3,   c69f0d2fdb41cc6e,</w:t>
            </w:r>
          </w:p>
          <w:p w14:paraId="217CFC96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db96d0709b47d4b3,   95b650ec850c1168,   c86b0ca864345af5,   7fa1dc2aa3ce16ea,</w:t>
            </w:r>
          </w:p>
          <w:p w14:paraId="52F2C2F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e5239fb94b2d6329,   7a048a9d5ee37e77,   4196f61c1643eae6,   69f7033dee0f14c0,</w:t>
            </w:r>
          </w:p>
          <w:p w14:paraId="462E213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a82e79891a650005,   39293941f55754b2,   b4b62f1dc75d6235,   bd89e2db35ffefb5,</w:t>
            </w:r>
          </w:p>
          <w:p w14:paraId="72BE4B7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04105d530a3dd371,   95769628a3db40c9,   5e7ff7a150eea3f1,   ffff8e91add747a8,</w:t>
            </w:r>
          </w:p>
          <w:p w14:paraId="096235C8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ae03fe5ad8bff27b,   0b587905bd14179f,   e386c175b8ba4858,   cd77000ead1e683f,</w:t>
            </w:r>
          </w:p>
          <w:p w14:paraId="17B5DE7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18e528763b806780,   86b20b62d5ad2048,   5a18fd2c553f2e01,   28e7c903e2e9c2cf,</w:t>
            </w:r>
          </w:p>
          <w:p w14:paraId="37239C5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d96c13717c8bcb64,   be27795deb140dd8,   6dc93b8dec7f40bf,   57c7989dc5e475a3,</w:t>
            </w:r>
          </w:p>
          <w:p w14:paraId="6C32C3FF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c93ea3331e29f546,   a472a4fd4b5ed091,   d467bb54d5824970,   8537ab16faad7956,</w:t>
            </w:r>
          </w:p>
          <w:p w14:paraId="7296058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104efc5667e20662,   6ce24a3d9f1ea841,   264d5c0f72d53785,   a2691a875a0ffba9,</w:t>
            </w:r>
          </w:p>
          <w:p w14:paraId="005EB123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//c2(ct)</w:t>
            </w:r>
          </w:p>
          <w:p w14:paraId="4BBE3BE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217a156619e8d44f,   3f3f0e6b2e7bb68e,   474c783e3c918b05,   4364e3146603b66f,</w:t>
            </w:r>
          </w:p>
          <w:p w14:paraId="5C0C922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7269aae6f2fb3c6e,   5e0f62dc186658d2,   a2a1dc83e65f45b3,   564d85f32b07d3d8,</w:t>
            </w:r>
          </w:p>
          <w:p w14:paraId="6950328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22e3ff79306cae45,   458b26afa644453b,   f91c11ebc4ed26f8,   9e2496262683ca38,</w:t>
            </w:r>
          </w:p>
          <w:p w14:paraId="44AFDDCE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8028836fb6750b15,   ae51f5b969b6e284,   75f283821e984349,   18e0e7a5e342520d,</w:t>
            </w:r>
          </w:p>
          <w:p w14:paraId="29DD037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//salt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见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Encaps input</w:t>
            </w:r>
          </w:p>
        </w:tc>
      </w:tr>
      <w:tr w:rsidR="00193C37" w14:paraId="1D8BF0D9" w14:textId="77777777">
        <w:tc>
          <w:tcPr>
            <w:tcW w:w="9242" w:type="dxa"/>
          </w:tcPr>
          <w:p w14:paraId="56448415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Decaps input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（</w:t>
            </w:r>
            <w:r>
              <w:rPr>
                <w:color w:val="000000"/>
                <w:kern w:val="0"/>
                <w:sz w:val="24"/>
                <w:lang w:bidi="ar"/>
              </w:rPr>
              <w:t>ct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）</w:t>
            </w:r>
          </w:p>
        </w:tc>
      </w:tr>
      <w:tr w:rsidR="00193C37" w14:paraId="465DD3EB" w14:textId="77777777">
        <w:tc>
          <w:tcPr>
            <w:tcW w:w="9242" w:type="dxa"/>
          </w:tcPr>
          <w:p w14:paraId="1CA378CB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 xml:space="preserve">ct 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 xml:space="preserve">见 </w:t>
            </w:r>
            <w:r>
              <w:rPr>
                <w:color w:val="000000"/>
                <w:kern w:val="0"/>
                <w:sz w:val="24"/>
                <w:lang w:bidi="ar"/>
              </w:rPr>
              <w:t>Encaps outpu</w:t>
            </w:r>
          </w:p>
        </w:tc>
      </w:tr>
      <w:tr w:rsidR="00193C37" w14:paraId="118DE9C1" w14:textId="77777777">
        <w:tc>
          <w:tcPr>
            <w:tcW w:w="9242" w:type="dxa"/>
          </w:tcPr>
          <w:p w14:paraId="1897C5DA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Decaps output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（</w:t>
            </w:r>
            <w:r>
              <w:rPr>
                <w:color w:val="000000"/>
                <w:kern w:val="0"/>
                <w:sz w:val="24"/>
                <w:lang w:bidi="ar"/>
              </w:rPr>
              <w:t>ss</w:t>
            </w:r>
            <w:r>
              <w:rPr>
                <w:rFonts w:ascii="瀹嬩綋" w:eastAsia="瀹嬩綋" w:hAnsi="瀹嬩綋" w:cs="瀹嬩綋"/>
                <w:color w:val="000000"/>
                <w:kern w:val="0"/>
                <w:sz w:val="24"/>
                <w:lang w:bidi="ar"/>
              </w:rPr>
              <w:t>）</w:t>
            </w:r>
          </w:p>
        </w:tc>
      </w:tr>
      <w:tr w:rsidR="00193C37" w14:paraId="4E5FE3EA" w14:textId="77777777">
        <w:tc>
          <w:tcPr>
            <w:tcW w:w="9242" w:type="dxa"/>
          </w:tcPr>
          <w:p w14:paraId="0C4D5560" w14:textId="77777777" w:rsidR="00193C37" w:rsidRDefault="00000000">
            <w:pPr>
              <w:widowControl/>
              <w:jc w:val="left"/>
            </w:pPr>
            <w:r>
              <w:rPr>
                <w:color w:val="000000"/>
                <w:kern w:val="0"/>
                <w:sz w:val="24"/>
                <w:lang w:bidi="ar"/>
              </w:rPr>
              <w:lastRenderedPageBreak/>
              <w:t>// ss</w:t>
            </w:r>
          </w:p>
          <w:p w14:paraId="0DD10990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8d20f971464df19e</w:t>
            </w:r>
          </w:p>
          <w:p w14:paraId="276889F1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0561bdd385afd0e2</w:t>
            </w:r>
          </w:p>
          <w:p w14:paraId="7080B7F7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ef0ce212efd45a63</w:t>
            </w:r>
          </w:p>
          <w:p w14:paraId="151E81A2" w14:textId="77777777" w:rsidR="00193C37" w:rsidRDefault="00000000">
            <w:pPr>
              <w:widowControl/>
              <w:jc w:val="left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2f5d2c64f3d66aac</w:t>
            </w:r>
          </w:p>
        </w:tc>
      </w:tr>
    </w:tbl>
    <w:p w14:paraId="4FB76D76" w14:textId="77777777" w:rsidR="00193C37" w:rsidRDefault="00193C37">
      <w:pPr>
        <w:rPr>
          <w:sz w:val="28"/>
          <w:szCs w:val="28"/>
        </w:rPr>
      </w:pPr>
    </w:p>
    <w:p w14:paraId="4AEF1F75" w14:textId="77777777" w:rsidR="00193C37" w:rsidRDefault="00193C37"/>
    <w:p w14:paraId="5296B24E" w14:textId="77777777" w:rsidR="00193C37" w:rsidRDefault="00193C37"/>
    <w:p w14:paraId="7A433C44" w14:textId="77777777" w:rsidR="00193C37" w:rsidRDefault="00193C37"/>
    <w:p w14:paraId="006BE60E" w14:textId="77777777" w:rsidR="00193C37" w:rsidRDefault="00193C37"/>
    <w:p w14:paraId="4665698C" w14:textId="77777777" w:rsidR="00193C37" w:rsidRDefault="00193C37"/>
    <w:p w14:paraId="3B8EFE1F" w14:textId="77777777" w:rsidR="00193C37" w:rsidRDefault="00193C37"/>
    <w:p w14:paraId="77B7BD88" w14:textId="77777777" w:rsidR="00193C37" w:rsidRDefault="00193C37"/>
    <w:p w14:paraId="5EEEF52D" w14:textId="77777777" w:rsidR="00193C37" w:rsidRDefault="00193C37"/>
    <w:p w14:paraId="1040B969" w14:textId="77777777" w:rsidR="00193C37" w:rsidRDefault="00193C37">
      <w:pPr>
        <w:rPr>
          <w:b/>
          <w:color w:val="000000"/>
          <w:sz w:val="26"/>
        </w:rPr>
      </w:pPr>
    </w:p>
    <w:sectPr w:rsidR="00193C37">
      <w:footerReference w:type="default" r:id="rId56"/>
      <w:headerReference w:type="first" r:id="rId57"/>
      <w:footerReference w:type="first" r:id="rId58"/>
      <w:pgSz w:w="11906" w:h="16838"/>
      <w:pgMar w:top="1440" w:right="1440" w:bottom="1440" w:left="1440" w:header="851" w:footer="992" w:gutter="0"/>
      <w:pgBorders w:offsetFrom="page">
        <w:bottom w:val="single" w:sz="4" w:space="24" w:color="auto"/>
      </w:pgBorders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DE8F5" w14:textId="77777777" w:rsidR="00D845C1" w:rsidRDefault="00D845C1">
      <w:pPr>
        <w:spacing w:line="240" w:lineRule="auto"/>
      </w:pPr>
      <w:r>
        <w:separator/>
      </w:r>
    </w:p>
  </w:endnote>
  <w:endnote w:type="continuationSeparator" w:id="0">
    <w:p w14:paraId="6A3430FD" w14:textId="77777777" w:rsidR="00D845C1" w:rsidRDefault="00D84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aco">
    <w:altName w:val="Courier New"/>
    <w:charset w:val="00"/>
    <w:family w:val="auto"/>
    <w:pitch w:val="default"/>
    <w:sig w:usb0="00000000" w:usb1="00000000" w:usb2="00000000" w:usb3="00000000" w:csb0="00000197" w:csb1="00000000"/>
  </w:font>
  <w:font w:name="瀹嬩綋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F1DCD" w14:textId="77777777" w:rsidR="00193C37" w:rsidRDefault="00000000">
    <w:pPr>
      <w:pStyle w:val="af2"/>
      <w:framePr w:wrap="around" w:vAnchor="text" w:hAnchor="margin" w:xAlign="center" w:y="1"/>
      <w:spacing w:before="20"/>
      <w:rPr>
        <w:rStyle w:val="aff1"/>
        <w:rFonts w:ascii="Times New Roman" w:hAnsi="Times New Roman"/>
      </w:rPr>
    </w:pPr>
    <w:r>
      <w:rPr>
        <w:rStyle w:val="aff1"/>
        <w:rFonts w:ascii="Times New Roman" w:hAnsi="Times New Roman"/>
      </w:rPr>
      <w:fldChar w:fldCharType="begin"/>
    </w:r>
    <w:r>
      <w:rPr>
        <w:rStyle w:val="aff1"/>
        <w:rFonts w:ascii="Times New Roman" w:hAnsi="Times New Roman"/>
      </w:rPr>
      <w:instrText xml:space="preserve">PAGE  </w:instrText>
    </w:r>
    <w:r>
      <w:rPr>
        <w:rStyle w:val="aff1"/>
        <w:rFonts w:ascii="Times New Roman" w:hAnsi="Times New Roman"/>
      </w:rPr>
      <w:fldChar w:fldCharType="separate"/>
    </w:r>
    <w:r>
      <w:rPr>
        <w:rStyle w:val="aff1"/>
        <w:rFonts w:ascii="Times New Roman" w:hAnsi="Times New Roman"/>
      </w:rPr>
      <w:t>15</w:t>
    </w:r>
    <w:r>
      <w:rPr>
        <w:rStyle w:val="aff1"/>
        <w:rFonts w:ascii="Times New Roman" w:hAnsi="Times New Roman"/>
      </w:rPr>
      <w:fldChar w:fldCharType="end"/>
    </w:r>
    <w:r>
      <w:rPr>
        <w:rStyle w:val="aff1"/>
        <w:rFonts w:ascii="Times New Roman" w:hAnsi="Times New Roman"/>
      </w:rPr>
      <w:t>（</w:t>
    </w:r>
    <w:r>
      <w:rPr>
        <w:rStyle w:val="aff1"/>
        <w:rFonts w:ascii="Times New Roman" w:hAnsi="Times New Roman"/>
      </w:rPr>
      <w:fldChar w:fldCharType="begin"/>
    </w:r>
    <w:r>
      <w:rPr>
        <w:rStyle w:val="aff1"/>
        <w:rFonts w:ascii="Times New Roman" w:hAnsi="Times New Roman"/>
      </w:rPr>
      <w:instrText xml:space="preserve"> NUMPAGES </w:instrText>
    </w:r>
    <w:r>
      <w:rPr>
        <w:rStyle w:val="aff1"/>
        <w:rFonts w:ascii="Times New Roman" w:hAnsi="Times New Roman"/>
      </w:rPr>
      <w:fldChar w:fldCharType="separate"/>
    </w:r>
    <w:r>
      <w:rPr>
        <w:rStyle w:val="aff1"/>
        <w:rFonts w:ascii="Times New Roman" w:hAnsi="Times New Roman"/>
      </w:rPr>
      <w:t>30</w:t>
    </w:r>
    <w:r>
      <w:rPr>
        <w:rStyle w:val="aff1"/>
        <w:rFonts w:ascii="Times New Roman" w:hAnsi="Times New Roman"/>
      </w:rPr>
      <w:fldChar w:fldCharType="end"/>
    </w:r>
    <w:r>
      <w:rPr>
        <w:rStyle w:val="aff1"/>
        <w:rFonts w:ascii="Times New Roman" w:hAnsi="Times New Roman"/>
      </w:rPr>
      <w:t>）</w:t>
    </w:r>
  </w:p>
  <w:p w14:paraId="11A731F1" w14:textId="77777777" w:rsidR="00193C37" w:rsidRDefault="00000000">
    <w:pPr>
      <w:pStyle w:val="af2"/>
      <w:pBdr>
        <w:top w:val="dotted" w:sz="4" w:space="1" w:color="auto"/>
      </w:pBdr>
      <w:jc w:val="center"/>
    </w:pPr>
    <w:r>
      <w:t xml:space="preserve">                                                                         </w:t>
    </w:r>
  </w:p>
  <w:p w14:paraId="5633B6C0" w14:textId="77777777" w:rsidR="00193C37" w:rsidRDefault="00193C3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C32F" w14:textId="77777777" w:rsidR="00193C37" w:rsidRDefault="00193C37">
    <w:pPr>
      <w:pStyle w:val="af2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78296" w14:textId="77777777" w:rsidR="00D845C1" w:rsidRDefault="00D845C1">
      <w:r>
        <w:separator/>
      </w:r>
    </w:p>
  </w:footnote>
  <w:footnote w:type="continuationSeparator" w:id="0">
    <w:p w14:paraId="6D209051" w14:textId="77777777" w:rsidR="00D845C1" w:rsidRDefault="00D84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44B4A" w14:textId="77777777" w:rsidR="00193C37" w:rsidRDefault="00193C37">
    <w:pPr>
      <w:pStyle w:val="af4"/>
      <w:pBdr>
        <w:bottom w:val="single" w:sz="6" w:space="0" w:color="000000"/>
      </w:pBdr>
      <w:jc w:val="distribu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D6739"/>
    <w:multiLevelType w:val="multilevel"/>
    <w:tmpl w:val="153D6739"/>
    <w:lvl w:ilvl="0">
      <w:start w:val="1"/>
      <w:numFmt w:val="decimal"/>
      <w:pStyle w:val="9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16AE5335"/>
    <w:multiLevelType w:val="multilevel"/>
    <w:tmpl w:val="16AE5335"/>
    <w:lvl w:ilvl="0">
      <w:start w:val="1"/>
      <w:numFmt w:val="decimal"/>
      <w:pStyle w:val="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45B87200"/>
    <w:multiLevelType w:val="multilevel"/>
    <w:tmpl w:val="45B87200"/>
    <w:lvl w:ilvl="0">
      <w:start w:val="1"/>
      <w:numFmt w:val="decimal"/>
      <w:lvlText w:val="%1"/>
      <w:lvlJc w:val="left"/>
      <w:pPr>
        <w:tabs>
          <w:tab w:val="left" w:pos="530"/>
        </w:tabs>
        <w:ind w:left="420" w:hanging="25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557C2AF5"/>
    <w:multiLevelType w:val="multilevel"/>
    <w:tmpl w:val="557C2AF5"/>
    <w:lvl w:ilvl="0">
      <w:start w:val="1"/>
      <w:numFmt w:val="decimal"/>
      <w:pStyle w:val="a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4" w15:restartNumberingAfterBreak="0">
    <w:nsid w:val="646260FA"/>
    <w:multiLevelType w:val="multilevel"/>
    <w:tmpl w:val="646260FA"/>
    <w:lvl w:ilvl="0">
      <w:start w:val="1"/>
      <w:numFmt w:val="decimal"/>
      <w:pStyle w:val="a0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64C65708"/>
    <w:multiLevelType w:val="multilevel"/>
    <w:tmpl w:val="64C65708"/>
    <w:lvl w:ilvl="0">
      <w:start w:val="1"/>
      <w:numFmt w:val="decimal"/>
      <w:pStyle w:val="1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left" w:pos="851"/>
        </w:tabs>
        <w:ind w:left="851" w:hanging="709"/>
      </w:pPr>
      <w:rPr>
        <w:rFonts w:hint="eastAsia"/>
      </w:rPr>
    </w:lvl>
    <w:lvl w:ilvl="3">
      <w:start w:val="1"/>
      <w:numFmt w:val="decimal"/>
      <w:pStyle w:val="40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6EA0329A"/>
    <w:multiLevelType w:val="multilevel"/>
    <w:tmpl w:val="6EA0329A"/>
    <w:lvl w:ilvl="0">
      <w:start w:val="1"/>
      <w:numFmt w:val="decimal"/>
      <w:pStyle w:val="20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 w15:restartNumberingAfterBreak="0">
    <w:nsid w:val="6F00238E"/>
    <w:multiLevelType w:val="multilevel"/>
    <w:tmpl w:val="6F00238E"/>
    <w:lvl w:ilvl="0">
      <w:start w:val="1"/>
      <w:numFmt w:val="decimal"/>
      <w:pStyle w:val="6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396464236">
    <w:abstractNumId w:val="5"/>
  </w:num>
  <w:num w:numId="2" w16cid:durableId="453909973">
    <w:abstractNumId w:val="4"/>
  </w:num>
  <w:num w:numId="3" w16cid:durableId="1957757656">
    <w:abstractNumId w:val="3"/>
  </w:num>
  <w:num w:numId="4" w16cid:durableId="1864392541">
    <w:abstractNumId w:val="6"/>
  </w:num>
  <w:num w:numId="5" w16cid:durableId="770786236">
    <w:abstractNumId w:val="1"/>
  </w:num>
  <w:num w:numId="6" w16cid:durableId="448161029">
    <w:abstractNumId w:val="7"/>
  </w:num>
  <w:num w:numId="7" w16cid:durableId="1015576213">
    <w:abstractNumId w:val="0"/>
  </w:num>
  <w:num w:numId="8" w16cid:durableId="1572694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UwMzc2NWRhZjkyZjBjMmE1ZGY5ZjUyNWRhYTExOTYifQ=="/>
  </w:docVars>
  <w:rsids>
    <w:rsidRoot w:val="00AF7AEB"/>
    <w:rsid w:val="00000AEE"/>
    <w:rsid w:val="000010C8"/>
    <w:rsid w:val="00001254"/>
    <w:rsid w:val="000015F4"/>
    <w:rsid w:val="00001F56"/>
    <w:rsid w:val="000043B1"/>
    <w:rsid w:val="000044CA"/>
    <w:rsid w:val="00004F93"/>
    <w:rsid w:val="00005999"/>
    <w:rsid w:val="00005AD5"/>
    <w:rsid w:val="00005CD2"/>
    <w:rsid w:val="00006A1E"/>
    <w:rsid w:val="0000725B"/>
    <w:rsid w:val="000103D2"/>
    <w:rsid w:val="00010A6D"/>
    <w:rsid w:val="00010CF5"/>
    <w:rsid w:val="000122FE"/>
    <w:rsid w:val="00012CF9"/>
    <w:rsid w:val="00012D92"/>
    <w:rsid w:val="00012F62"/>
    <w:rsid w:val="00013817"/>
    <w:rsid w:val="0001395C"/>
    <w:rsid w:val="000157FE"/>
    <w:rsid w:val="00016400"/>
    <w:rsid w:val="00017316"/>
    <w:rsid w:val="00021E56"/>
    <w:rsid w:val="0002255F"/>
    <w:rsid w:val="000231D7"/>
    <w:rsid w:val="00023595"/>
    <w:rsid w:val="00024168"/>
    <w:rsid w:val="0002429A"/>
    <w:rsid w:val="000248A3"/>
    <w:rsid w:val="00024A0E"/>
    <w:rsid w:val="00024D94"/>
    <w:rsid w:val="0002532E"/>
    <w:rsid w:val="00025B23"/>
    <w:rsid w:val="00025C5C"/>
    <w:rsid w:val="0002605A"/>
    <w:rsid w:val="00026075"/>
    <w:rsid w:val="000271C2"/>
    <w:rsid w:val="000271F3"/>
    <w:rsid w:val="00030220"/>
    <w:rsid w:val="000308D2"/>
    <w:rsid w:val="0003091D"/>
    <w:rsid w:val="0003093F"/>
    <w:rsid w:val="00031473"/>
    <w:rsid w:val="00031A3A"/>
    <w:rsid w:val="00032AA5"/>
    <w:rsid w:val="00032FDF"/>
    <w:rsid w:val="000333AF"/>
    <w:rsid w:val="00033407"/>
    <w:rsid w:val="0003347B"/>
    <w:rsid w:val="00033742"/>
    <w:rsid w:val="00033B1B"/>
    <w:rsid w:val="00033C35"/>
    <w:rsid w:val="000341A7"/>
    <w:rsid w:val="00034C4A"/>
    <w:rsid w:val="0003504E"/>
    <w:rsid w:val="00035354"/>
    <w:rsid w:val="00035501"/>
    <w:rsid w:val="000357AD"/>
    <w:rsid w:val="00035CB5"/>
    <w:rsid w:val="000365ED"/>
    <w:rsid w:val="00036937"/>
    <w:rsid w:val="00037356"/>
    <w:rsid w:val="0004067B"/>
    <w:rsid w:val="0004275E"/>
    <w:rsid w:val="000446CB"/>
    <w:rsid w:val="000449BE"/>
    <w:rsid w:val="000457D9"/>
    <w:rsid w:val="000473EE"/>
    <w:rsid w:val="00047429"/>
    <w:rsid w:val="0004793B"/>
    <w:rsid w:val="000505AE"/>
    <w:rsid w:val="0005084A"/>
    <w:rsid w:val="0005269C"/>
    <w:rsid w:val="000526B7"/>
    <w:rsid w:val="00052FA3"/>
    <w:rsid w:val="0005305F"/>
    <w:rsid w:val="0005350B"/>
    <w:rsid w:val="0005422D"/>
    <w:rsid w:val="00054AD9"/>
    <w:rsid w:val="000550E4"/>
    <w:rsid w:val="00055380"/>
    <w:rsid w:val="00055759"/>
    <w:rsid w:val="000610D4"/>
    <w:rsid w:val="0006190A"/>
    <w:rsid w:val="0006353D"/>
    <w:rsid w:val="00063E40"/>
    <w:rsid w:val="000664DF"/>
    <w:rsid w:val="00066596"/>
    <w:rsid w:val="000674CC"/>
    <w:rsid w:val="00067A7E"/>
    <w:rsid w:val="0007089B"/>
    <w:rsid w:val="00071533"/>
    <w:rsid w:val="00071D6C"/>
    <w:rsid w:val="00071F78"/>
    <w:rsid w:val="00072590"/>
    <w:rsid w:val="000729CF"/>
    <w:rsid w:val="00072B69"/>
    <w:rsid w:val="000731AE"/>
    <w:rsid w:val="0007324B"/>
    <w:rsid w:val="0007345C"/>
    <w:rsid w:val="00073EE9"/>
    <w:rsid w:val="00074449"/>
    <w:rsid w:val="00075D39"/>
    <w:rsid w:val="00075D88"/>
    <w:rsid w:val="000766A9"/>
    <w:rsid w:val="00076F8B"/>
    <w:rsid w:val="0007709D"/>
    <w:rsid w:val="0007764E"/>
    <w:rsid w:val="00077A89"/>
    <w:rsid w:val="00077CBF"/>
    <w:rsid w:val="00080CCF"/>
    <w:rsid w:val="0008107D"/>
    <w:rsid w:val="0008153A"/>
    <w:rsid w:val="00081730"/>
    <w:rsid w:val="00081A2B"/>
    <w:rsid w:val="00082195"/>
    <w:rsid w:val="000828D3"/>
    <w:rsid w:val="00082A26"/>
    <w:rsid w:val="00082AAC"/>
    <w:rsid w:val="00082C09"/>
    <w:rsid w:val="000838AD"/>
    <w:rsid w:val="000849E9"/>
    <w:rsid w:val="00085190"/>
    <w:rsid w:val="0008542D"/>
    <w:rsid w:val="00085C22"/>
    <w:rsid w:val="000868B0"/>
    <w:rsid w:val="00090570"/>
    <w:rsid w:val="00090E54"/>
    <w:rsid w:val="00090F14"/>
    <w:rsid w:val="000911CD"/>
    <w:rsid w:val="00091D7D"/>
    <w:rsid w:val="00094B0F"/>
    <w:rsid w:val="00095509"/>
    <w:rsid w:val="0009600B"/>
    <w:rsid w:val="00097247"/>
    <w:rsid w:val="00097A2C"/>
    <w:rsid w:val="000A1297"/>
    <w:rsid w:val="000A24EB"/>
    <w:rsid w:val="000A3288"/>
    <w:rsid w:val="000A33F0"/>
    <w:rsid w:val="000A344A"/>
    <w:rsid w:val="000A3883"/>
    <w:rsid w:val="000A41CF"/>
    <w:rsid w:val="000A5219"/>
    <w:rsid w:val="000A58E0"/>
    <w:rsid w:val="000A5FC4"/>
    <w:rsid w:val="000A6771"/>
    <w:rsid w:val="000A6BFD"/>
    <w:rsid w:val="000A75D3"/>
    <w:rsid w:val="000A773C"/>
    <w:rsid w:val="000A7E9F"/>
    <w:rsid w:val="000B0954"/>
    <w:rsid w:val="000B101E"/>
    <w:rsid w:val="000B1601"/>
    <w:rsid w:val="000B18C5"/>
    <w:rsid w:val="000B20A7"/>
    <w:rsid w:val="000B2880"/>
    <w:rsid w:val="000B2CE1"/>
    <w:rsid w:val="000B30BF"/>
    <w:rsid w:val="000B3723"/>
    <w:rsid w:val="000B5135"/>
    <w:rsid w:val="000B5281"/>
    <w:rsid w:val="000B6636"/>
    <w:rsid w:val="000B6748"/>
    <w:rsid w:val="000B75C8"/>
    <w:rsid w:val="000B7CC1"/>
    <w:rsid w:val="000C0459"/>
    <w:rsid w:val="000C0598"/>
    <w:rsid w:val="000C0A81"/>
    <w:rsid w:val="000C0F48"/>
    <w:rsid w:val="000C10FE"/>
    <w:rsid w:val="000C11A6"/>
    <w:rsid w:val="000C1CBD"/>
    <w:rsid w:val="000C1F4A"/>
    <w:rsid w:val="000C2308"/>
    <w:rsid w:val="000C23E3"/>
    <w:rsid w:val="000C23FD"/>
    <w:rsid w:val="000C25BE"/>
    <w:rsid w:val="000C3ADC"/>
    <w:rsid w:val="000C46C3"/>
    <w:rsid w:val="000C538F"/>
    <w:rsid w:val="000C5CFE"/>
    <w:rsid w:val="000C5D21"/>
    <w:rsid w:val="000C6272"/>
    <w:rsid w:val="000C6C20"/>
    <w:rsid w:val="000C74BD"/>
    <w:rsid w:val="000C7F49"/>
    <w:rsid w:val="000D09A4"/>
    <w:rsid w:val="000D0B77"/>
    <w:rsid w:val="000D1054"/>
    <w:rsid w:val="000D1315"/>
    <w:rsid w:val="000D135B"/>
    <w:rsid w:val="000D182A"/>
    <w:rsid w:val="000D1885"/>
    <w:rsid w:val="000D199A"/>
    <w:rsid w:val="000D1B90"/>
    <w:rsid w:val="000D1F93"/>
    <w:rsid w:val="000D2B33"/>
    <w:rsid w:val="000D2EC7"/>
    <w:rsid w:val="000D3FF4"/>
    <w:rsid w:val="000D535C"/>
    <w:rsid w:val="000D67F6"/>
    <w:rsid w:val="000D6AEF"/>
    <w:rsid w:val="000D7314"/>
    <w:rsid w:val="000E06A4"/>
    <w:rsid w:val="000E0ACA"/>
    <w:rsid w:val="000E132A"/>
    <w:rsid w:val="000E1A97"/>
    <w:rsid w:val="000E1EAE"/>
    <w:rsid w:val="000E207B"/>
    <w:rsid w:val="000E27B6"/>
    <w:rsid w:val="000E2AE0"/>
    <w:rsid w:val="000E2E74"/>
    <w:rsid w:val="000E4181"/>
    <w:rsid w:val="000E461E"/>
    <w:rsid w:val="000E4C0F"/>
    <w:rsid w:val="000E5A12"/>
    <w:rsid w:val="000E6843"/>
    <w:rsid w:val="000E6C17"/>
    <w:rsid w:val="000E715F"/>
    <w:rsid w:val="000E74FD"/>
    <w:rsid w:val="000E7916"/>
    <w:rsid w:val="000E7DE8"/>
    <w:rsid w:val="000E7E4F"/>
    <w:rsid w:val="000E7E97"/>
    <w:rsid w:val="000F00A3"/>
    <w:rsid w:val="000F078A"/>
    <w:rsid w:val="000F1BD6"/>
    <w:rsid w:val="000F3383"/>
    <w:rsid w:val="000F4D05"/>
    <w:rsid w:val="000F5625"/>
    <w:rsid w:val="000F655C"/>
    <w:rsid w:val="000F6BE8"/>
    <w:rsid w:val="000F798D"/>
    <w:rsid w:val="0010005D"/>
    <w:rsid w:val="001000BD"/>
    <w:rsid w:val="0010195D"/>
    <w:rsid w:val="00101A12"/>
    <w:rsid w:val="00101BE5"/>
    <w:rsid w:val="00102F2F"/>
    <w:rsid w:val="00103CC2"/>
    <w:rsid w:val="00104E2C"/>
    <w:rsid w:val="00104FE7"/>
    <w:rsid w:val="0010523E"/>
    <w:rsid w:val="0010561E"/>
    <w:rsid w:val="001059F2"/>
    <w:rsid w:val="00106AF8"/>
    <w:rsid w:val="00107050"/>
    <w:rsid w:val="00107978"/>
    <w:rsid w:val="00110FE9"/>
    <w:rsid w:val="00111368"/>
    <w:rsid w:val="0011230D"/>
    <w:rsid w:val="00113B0A"/>
    <w:rsid w:val="001140B7"/>
    <w:rsid w:val="001147FA"/>
    <w:rsid w:val="0011510F"/>
    <w:rsid w:val="001156E9"/>
    <w:rsid w:val="0011610E"/>
    <w:rsid w:val="00116E0D"/>
    <w:rsid w:val="00117795"/>
    <w:rsid w:val="00120872"/>
    <w:rsid w:val="001208DE"/>
    <w:rsid w:val="00120E57"/>
    <w:rsid w:val="00121081"/>
    <w:rsid w:val="0012359A"/>
    <w:rsid w:val="001239CD"/>
    <w:rsid w:val="001248C2"/>
    <w:rsid w:val="00124E1F"/>
    <w:rsid w:val="0012595A"/>
    <w:rsid w:val="00125B06"/>
    <w:rsid w:val="00126410"/>
    <w:rsid w:val="00126592"/>
    <w:rsid w:val="00126B8A"/>
    <w:rsid w:val="00126DF5"/>
    <w:rsid w:val="0012703D"/>
    <w:rsid w:val="00127527"/>
    <w:rsid w:val="00127D83"/>
    <w:rsid w:val="00127EA6"/>
    <w:rsid w:val="0013052E"/>
    <w:rsid w:val="00130E87"/>
    <w:rsid w:val="00132F2D"/>
    <w:rsid w:val="00134BDE"/>
    <w:rsid w:val="001353F4"/>
    <w:rsid w:val="001367AD"/>
    <w:rsid w:val="00136A9F"/>
    <w:rsid w:val="00136F03"/>
    <w:rsid w:val="00140389"/>
    <w:rsid w:val="00142880"/>
    <w:rsid w:val="001432C7"/>
    <w:rsid w:val="001434C6"/>
    <w:rsid w:val="00144D96"/>
    <w:rsid w:val="00145F0E"/>
    <w:rsid w:val="00146A04"/>
    <w:rsid w:val="00147ED2"/>
    <w:rsid w:val="001504BD"/>
    <w:rsid w:val="0015089B"/>
    <w:rsid w:val="00150E60"/>
    <w:rsid w:val="00150ED5"/>
    <w:rsid w:val="001516F3"/>
    <w:rsid w:val="00152302"/>
    <w:rsid w:val="001524BB"/>
    <w:rsid w:val="00152F68"/>
    <w:rsid w:val="00153025"/>
    <w:rsid w:val="00154B6B"/>
    <w:rsid w:val="00156056"/>
    <w:rsid w:val="00156908"/>
    <w:rsid w:val="001569AA"/>
    <w:rsid w:val="0015799A"/>
    <w:rsid w:val="00160A6B"/>
    <w:rsid w:val="001619C8"/>
    <w:rsid w:val="00161B8E"/>
    <w:rsid w:val="00161CF0"/>
    <w:rsid w:val="00162020"/>
    <w:rsid w:val="0016413F"/>
    <w:rsid w:val="00164514"/>
    <w:rsid w:val="001660F8"/>
    <w:rsid w:val="00166A90"/>
    <w:rsid w:val="00166BC0"/>
    <w:rsid w:val="001672C2"/>
    <w:rsid w:val="00167793"/>
    <w:rsid w:val="0016784E"/>
    <w:rsid w:val="00167A5E"/>
    <w:rsid w:val="00167AF6"/>
    <w:rsid w:val="00170328"/>
    <w:rsid w:val="0017049E"/>
    <w:rsid w:val="00170977"/>
    <w:rsid w:val="001709C8"/>
    <w:rsid w:val="00172BAE"/>
    <w:rsid w:val="001730DF"/>
    <w:rsid w:val="00173E39"/>
    <w:rsid w:val="00173F31"/>
    <w:rsid w:val="00174136"/>
    <w:rsid w:val="0017488C"/>
    <w:rsid w:val="00177446"/>
    <w:rsid w:val="001775AF"/>
    <w:rsid w:val="001775B2"/>
    <w:rsid w:val="00177804"/>
    <w:rsid w:val="00180D79"/>
    <w:rsid w:val="00181175"/>
    <w:rsid w:val="001813D4"/>
    <w:rsid w:val="00181657"/>
    <w:rsid w:val="00181924"/>
    <w:rsid w:val="00181DD2"/>
    <w:rsid w:val="00182C25"/>
    <w:rsid w:val="00182EFD"/>
    <w:rsid w:val="0018344A"/>
    <w:rsid w:val="00184390"/>
    <w:rsid w:val="00185269"/>
    <w:rsid w:val="00185D5D"/>
    <w:rsid w:val="00186D83"/>
    <w:rsid w:val="00187934"/>
    <w:rsid w:val="00187A9A"/>
    <w:rsid w:val="00187F63"/>
    <w:rsid w:val="00190065"/>
    <w:rsid w:val="00190523"/>
    <w:rsid w:val="00191908"/>
    <w:rsid w:val="00191C7A"/>
    <w:rsid w:val="001921CA"/>
    <w:rsid w:val="001939DE"/>
    <w:rsid w:val="00193C37"/>
    <w:rsid w:val="00193F9D"/>
    <w:rsid w:val="00194191"/>
    <w:rsid w:val="00194443"/>
    <w:rsid w:val="001949E3"/>
    <w:rsid w:val="00194F61"/>
    <w:rsid w:val="001957AC"/>
    <w:rsid w:val="00196010"/>
    <w:rsid w:val="0019617E"/>
    <w:rsid w:val="00196EC1"/>
    <w:rsid w:val="001973AB"/>
    <w:rsid w:val="00197C0F"/>
    <w:rsid w:val="00197D64"/>
    <w:rsid w:val="001A0AB7"/>
    <w:rsid w:val="001A0AEB"/>
    <w:rsid w:val="001A1DC1"/>
    <w:rsid w:val="001A1F4E"/>
    <w:rsid w:val="001A1FE2"/>
    <w:rsid w:val="001A2B80"/>
    <w:rsid w:val="001A3450"/>
    <w:rsid w:val="001A3831"/>
    <w:rsid w:val="001A4522"/>
    <w:rsid w:val="001A48BD"/>
    <w:rsid w:val="001A5009"/>
    <w:rsid w:val="001A5084"/>
    <w:rsid w:val="001A552A"/>
    <w:rsid w:val="001A58A1"/>
    <w:rsid w:val="001A5A00"/>
    <w:rsid w:val="001A5A0A"/>
    <w:rsid w:val="001A5CE2"/>
    <w:rsid w:val="001A5F6F"/>
    <w:rsid w:val="001A69C3"/>
    <w:rsid w:val="001A6DB9"/>
    <w:rsid w:val="001B00BF"/>
    <w:rsid w:val="001B0920"/>
    <w:rsid w:val="001B0BF4"/>
    <w:rsid w:val="001B1156"/>
    <w:rsid w:val="001B27DB"/>
    <w:rsid w:val="001B3765"/>
    <w:rsid w:val="001B3A05"/>
    <w:rsid w:val="001B3F4C"/>
    <w:rsid w:val="001B4449"/>
    <w:rsid w:val="001B5572"/>
    <w:rsid w:val="001B5A1B"/>
    <w:rsid w:val="001B5F9B"/>
    <w:rsid w:val="001B622F"/>
    <w:rsid w:val="001B6903"/>
    <w:rsid w:val="001B69E4"/>
    <w:rsid w:val="001B69F5"/>
    <w:rsid w:val="001B6AAB"/>
    <w:rsid w:val="001B70BF"/>
    <w:rsid w:val="001C10BA"/>
    <w:rsid w:val="001C162F"/>
    <w:rsid w:val="001C3089"/>
    <w:rsid w:val="001C3214"/>
    <w:rsid w:val="001C3215"/>
    <w:rsid w:val="001C3792"/>
    <w:rsid w:val="001C3B39"/>
    <w:rsid w:val="001C3DBA"/>
    <w:rsid w:val="001C6BC6"/>
    <w:rsid w:val="001C6EDB"/>
    <w:rsid w:val="001C709A"/>
    <w:rsid w:val="001C7F3F"/>
    <w:rsid w:val="001D1CC5"/>
    <w:rsid w:val="001D1E6A"/>
    <w:rsid w:val="001D3395"/>
    <w:rsid w:val="001D3496"/>
    <w:rsid w:val="001D4F27"/>
    <w:rsid w:val="001D50A4"/>
    <w:rsid w:val="001D56A7"/>
    <w:rsid w:val="001D6922"/>
    <w:rsid w:val="001D69FD"/>
    <w:rsid w:val="001D6B41"/>
    <w:rsid w:val="001D6FB9"/>
    <w:rsid w:val="001D798A"/>
    <w:rsid w:val="001D7A0F"/>
    <w:rsid w:val="001E04A3"/>
    <w:rsid w:val="001E072D"/>
    <w:rsid w:val="001E172E"/>
    <w:rsid w:val="001E1B0F"/>
    <w:rsid w:val="001E22D2"/>
    <w:rsid w:val="001E23C9"/>
    <w:rsid w:val="001E3EFB"/>
    <w:rsid w:val="001E46BB"/>
    <w:rsid w:val="001E522B"/>
    <w:rsid w:val="001E526A"/>
    <w:rsid w:val="001E537D"/>
    <w:rsid w:val="001E5688"/>
    <w:rsid w:val="001E5E77"/>
    <w:rsid w:val="001E6B9D"/>
    <w:rsid w:val="001F0DDB"/>
    <w:rsid w:val="001F1465"/>
    <w:rsid w:val="001F170F"/>
    <w:rsid w:val="001F1A3C"/>
    <w:rsid w:val="001F21F2"/>
    <w:rsid w:val="001F2A88"/>
    <w:rsid w:val="001F3177"/>
    <w:rsid w:val="001F4FC7"/>
    <w:rsid w:val="001F54DF"/>
    <w:rsid w:val="001F6581"/>
    <w:rsid w:val="001F66D5"/>
    <w:rsid w:val="001F6BF6"/>
    <w:rsid w:val="001F7AA9"/>
    <w:rsid w:val="001F7F50"/>
    <w:rsid w:val="00200625"/>
    <w:rsid w:val="00200760"/>
    <w:rsid w:val="00203B2C"/>
    <w:rsid w:val="00204BA8"/>
    <w:rsid w:val="00205787"/>
    <w:rsid w:val="00205CFA"/>
    <w:rsid w:val="00206332"/>
    <w:rsid w:val="00206552"/>
    <w:rsid w:val="00206753"/>
    <w:rsid w:val="00206785"/>
    <w:rsid w:val="00206EA3"/>
    <w:rsid w:val="00206FEC"/>
    <w:rsid w:val="00210565"/>
    <w:rsid w:val="00210F53"/>
    <w:rsid w:val="002122D1"/>
    <w:rsid w:val="00212C60"/>
    <w:rsid w:val="00212EDA"/>
    <w:rsid w:val="002137FC"/>
    <w:rsid w:val="00213871"/>
    <w:rsid w:val="002143B8"/>
    <w:rsid w:val="002149E9"/>
    <w:rsid w:val="00215178"/>
    <w:rsid w:val="0021527E"/>
    <w:rsid w:val="00215EBA"/>
    <w:rsid w:val="002168DF"/>
    <w:rsid w:val="00216E7F"/>
    <w:rsid w:val="00217A3E"/>
    <w:rsid w:val="00221A31"/>
    <w:rsid w:val="00221E04"/>
    <w:rsid w:val="0022344C"/>
    <w:rsid w:val="00223C18"/>
    <w:rsid w:val="00224E94"/>
    <w:rsid w:val="00225562"/>
    <w:rsid w:val="002258CB"/>
    <w:rsid w:val="00225D07"/>
    <w:rsid w:val="00226479"/>
    <w:rsid w:val="0022672E"/>
    <w:rsid w:val="0022735D"/>
    <w:rsid w:val="002304DD"/>
    <w:rsid w:val="00230934"/>
    <w:rsid w:val="0023171B"/>
    <w:rsid w:val="00231CE6"/>
    <w:rsid w:val="002332F6"/>
    <w:rsid w:val="00233F4C"/>
    <w:rsid w:val="00234611"/>
    <w:rsid w:val="00234DBF"/>
    <w:rsid w:val="002350AD"/>
    <w:rsid w:val="00236CC5"/>
    <w:rsid w:val="0023746E"/>
    <w:rsid w:val="00237998"/>
    <w:rsid w:val="00240486"/>
    <w:rsid w:val="002405BA"/>
    <w:rsid w:val="0024129C"/>
    <w:rsid w:val="00241520"/>
    <w:rsid w:val="00241738"/>
    <w:rsid w:val="0024265A"/>
    <w:rsid w:val="0024325B"/>
    <w:rsid w:val="00243318"/>
    <w:rsid w:val="00243E57"/>
    <w:rsid w:val="00244B89"/>
    <w:rsid w:val="00245B95"/>
    <w:rsid w:val="002466F9"/>
    <w:rsid w:val="00246968"/>
    <w:rsid w:val="00246D66"/>
    <w:rsid w:val="00247141"/>
    <w:rsid w:val="0024735F"/>
    <w:rsid w:val="00247BF9"/>
    <w:rsid w:val="00247D01"/>
    <w:rsid w:val="0025030C"/>
    <w:rsid w:val="002507FD"/>
    <w:rsid w:val="00251305"/>
    <w:rsid w:val="0025199B"/>
    <w:rsid w:val="00251CC9"/>
    <w:rsid w:val="0025202B"/>
    <w:rsid w:val="002535AF"/>
    <w:rsid w:val="002536CA"/>
    <w:rsid w:val="002539AB"/>
    <w:rsid w:val="00253C51"/>
    <w:rsid w:val="00253C87"/>
    <w:rsid w:val="00254086"/>
    <w:rsid w:val="0025542F"/>
    <w:rsid w:val="0025625C"/>
    <w:rsid w:val="0025692D"/>
    <w:rsid w:val="00257B48"/>
    <w:rsid w:val="00260BBC"/>
    <w:rsid w:val="002619E7"/>
    <w:rsid w:val="00261F1F"/>
    <w:rsid w:val="00262361"/>
    <w:rsid w:val="002626BB"/>
    <w:rsid w:val="00262C40"/>
    <w:rsid w:val="00262F20"/>
    <w:rsid w:val="0026483D"/>
    <w:rsid w:val="00264F73"/>
    <w:rsid w:val="002658AF"/>
    <w:rsid w:val="00265DC2"/>
    <w:rsid w:val="00267AA3"/>
    <w:rsid w:val="00270730"/>
    <w:rsid w:val="0027176A"/>
    <w:rsid w:val="00271BB4"/>
    <w:rsid w:val="00272181"/>
    <w:rsid w:val="0027405C"/>
    <w:rsid w:val="002744CE"/>
    <w:rsid w:val="002751E7"/>
    <w:rsid w:val="002753F2"/>
    <w:rsid w:val="00275D55"/>
    <w:rsid w:val="00275D5E"/>
    <w:rsid w:val="00275E58"/>
    <w:rsid w:val="002762B4"/>
    <w:rsid w:val="00277565"/>
    <w:rsid w:val="002775B8"/>
    <w:rsid w:val="00277A0C"/>
    <w:rsid w:val="00277CAB"/>
    <w:rsid w:val="00277F83"/>
    <w:rsid w:val="00280334"/>
    <w:rsid w:val="002804E7"/>
    <w:rsid w:val="00280DDB"/>
    <w:rsid w:val="002813AD"/>
    <w:rsid w:val="002814E3"/>
    <w:rsid w:val="00282069"/>
    <w:rsid w:val="0028248C"/>
    <w:rsid w:val="00283131"/>
    <w:rsid w:val="002841ED"/>
    <w:rsid w:val="00284A87"/>
    <w:rsid w:val="00284CFE"/>
    <w:rsid w:val="0028505F"/>
    <w:rsid w:val="00285376"/>
    <w:rsid w:val="0028629D"/>
    <w:rsid w:val="00286EA6"/>
    <w:rsid w:val="002909E0"/>
    <w:rsid w:val="00292AD7"/>
    <w:rsid w:val="00292DB5"/>
    <w:rsid w:val="00293226"/>
    <w:rsid w:val="002942C9"/>
    <w:rsid w:val="00294601"/>
    <w:rsid w:val="00296AD4"/>
    <w:rsid w:val="0029761C"/>
    <w:rsid w:val="00297DAC"/>
    <w:rsid w:val="002A0A04"/>
    <w:rsid w:val="002A0B88"/>
    <w:rsid w:val="002A193C"/>
    <w:rsid w:val="002A27BE"/>
    <w:rsid w:val="002A2D8B"/>
    <w:rsid w:val="002A3641"/>
    <w:rsid w:val="002A3A7B"/>
    <w:rsid w:val="002A3A7C"/>
    <w:rsid w:val="002A4216"/>
    <w:rsid w:val="002A4762"/>
    <w:rsid w:val="002A5529"/>
    <w:rsid w:val="002A602B"/>
    <w:rsid w:val="002A7872"/>
    <w:rsid w:val="002B1F20"/>
    <w:rsid w:val="002B32C2"/>
    <w:rsid w:val="002B3489"/>
    <w:rsid w:val="002B3943"/>
    <w:rsid w:val="002B4787"/>
    <w:rsid w:val="002B4B30"/>
    <w:rsid w:val="002B51B3"/>
    <w:rsid w:val="002B52AA"/>
    <w:rsid w:val="002B55E8"/>
    <w:rsid w:val="002B5E22"/>
    <w:rsid w:val="002B72F4"/>
    <w:rsid w:val="002B78FE"/>
    <w:rsid w:val="002C002E"/>
    <w:rsid w:val="002C01AB"/>
    <w:rsid w:val="002C0728"/>
    <w:rsid w:val="002C085A"/>
    <w:rsid w:val="002C09A1"/>
    <w:rsid w:val="002C09F1"/>
    <w:rsid w:val="002C0CBE"/>
    <w:rsid w:val="002C1CB0"/>
    <w:rsid w:val="002C1E09"/>
    <w:rsid w:val="002C2741"/>
    <w:rsid w:val="002C42FD"/>
    <w:rsid w:val="002C54D7"/>
    <w:rsid w:val="002C5987"/>
    <w:rsid w:val="002C5E80"/>
    <w:rsid w:val="002C623B"/>
    <w:rsid w:val="002C67C2"/>
    <w:rsid w:val="002C68FC"/>
    <w:rsid w:val="002C6E24"/>
    <w:rsid w:val="002C74A4"/>
    <w:rsid w:val="002D0411"/>
    <w:rsid w:val="002D0D3A"/>
    <w:rsid w:val="002D3822"/>
    <w:rsid w:val="002D3866"/>
    <w:rsid w:val="002D39B9"/>
    <w:rsid w:val="002D3E4C"/>
    <w:rsid w:val="002D495D"/>
    <w:rsid w:val="002D4A47"/>
    <w:rsid w:val="002D52A5"/>
    <w:rsid w:val="002D549E"/>
    <w:rsid w:val="002D61B6"/>
    <w:rsid w:val="002D637A"/>
    <w:rsid w:val="002D65C3"/>
    <w:rsid w:val="002D740F"/>
    <w:rsid w:val="002E069C"/>
    <w:rsid w:val="002E13E6"/>
    <w:rsid w:val="002E20F6"/>
    <w:rsid w:val="002E2159"/>
    <w:rsid w:val="002E3BB6"/>
    <w:rsid w:val="002E5A3B"/>
    <w:rsid w:val="002E5B5B"/>
    <w:rsid w:val="002E64C4"/>
    <w:rsid w:val="002E679F"/>
    <w:rsid w:val="002E6804"/>
    <w:rsid w:val="002E7622"/>
    <w:rsid w:val="002F0848"/>
    <w:rsid w:val="002F2BE1"/>
    <w:rsid w:val="002F3096"/>
    <w:rsid w:val="002F3296"/>
    <w:rsid w:val="002F3808"/>
    <w:rsid w:val="002F4206"/>
    <w:rsid w:val="002F467D"/>
    <w:rsid w:val="002F5A5B"/>
    <w:rsid w:val="002F67D0"/>
    <w:rsid w:val="002F7D2B"/>
    <w:rsid w:val="002F7E84"/>
    <w:rsid w:val="003001C9"/>
    <w:rsid w:val="00300B2F"/>
    <w:rsid w:val="00301202"/>
    <w:rsid w:val="0030164C"/>
    <w:rsid w:val="00301BFE"/>
    <w:rsid w:val="00302264"/>
    <w:rsid w:val="00302A0E"/>
    <w:rsid w:val="003035BB"/>
    <w:rsid w:val="0030361E"/>
    <w:rsid w:val="003042BF"/>
    <w:rsid w:val="00305298"/>
    <w:rsid w:val="00305FF2"/>
    <w:rsid w:val="00306C06"/>
    <w:rsid w:val="00306D2B"/>
    <w:rsid w:val="00306F94"/>
    <w:rsid w:val="00307203"/>
    <w:rsid w:val="00307BE6"/>
    <w:rsid w:val="00307C98"/>
    <w:rsid w:val="00307DA2"/>
    <w:rsid w:val="00307E1C"/>
    <w:rsid w:val="00307F0D"/>
    <w:rsid w:val="003130D9"/>
    <w:rsid w:val="003135A2"/>
    <w:rsid w:val="00313A6A"/>
    <w:rsid w:val="00313ED5"/>
    <w:rsid w:val="00314781"/>
    <w:rsid w:val="00315945"/>
    <w:rsid w:val="00315AB7"/>
    <w:rsid w:val="00316FDF"/>
    <w:rsid w:val="00320C85"/>
    <w:rsid w:val="00321169"/>
    <w:rsid w:val="0032201A"/>
    <w:rsid w:val="003222E0"/>
    <w:rsid w:val="00322655"/>
    <w:rsid w:val="00322897"/>
    <w:rsid w:val="00322A98"/>
    <w:rsid w:val="00324701"/>
    <w:rsid w:val="00325E3B"/>
    <w:rsid w:val="00325E89"/>
    <w:rsid w:val="0032726F"/>
    <w:rsid w:val="00327D74"/>
    <w:rsid w:val="00327E82"/>
    <w:rsid w:val="00330943"/>
    <w:rsid w:val="00330F95"/>
    <w:rsid w:val="003329A8"/>
    <w:rsid w:val="00332DF5"/>
    <w:rsid w:val="00332F45"/>
    <w:rsid w:val="00333188"/>
    <w:rsid w:val="003331C4"/>
    <w:rsid w:val="0033368B"/>
    <w:rsid w:val="00333BA0"/>
    <w:rsid w:val="00333F8C"/>
    <w:rsid w:val="00335D88"/>
    <w:rsid w:val="00336872"/>
    <w:rsid w:val="00340BA6"/>
    <w:rsid w:val="00341D33"/>
    <w:rsid w:val="00342087"/>
    <w:rsid w:val="003424F0"/>
    <w:rsid w:val="00342CBA"/>
    <w:rsid w:val="00344279"/>
    <w:rsid w:val="00344993"/>
    <w:rsid w:val="003449FD"/>
    <w:rsid w:val="00344E25"/>
    <w:rsid w:val="003453CD"/>
    <w:rsid w:val="0034582D"/>
    <w:rsid w:val="003464C0"/>
    <w:rsid w:val="003500D7"/>
    <w:rsid w:val="003506D4"/>
    <w:rsid w:val="00350773"/>
    <w:rsid w:val="0035174D"/>
    <w:rsid w:val="003521CB"/>
    <w:rsid w:val="00352273"/>
    <w:rsid w:val="003522B0"/>
    <w:rsid w:val="003535D7"/>
    <w:rsid w:val="003542D2"/>
    <w:rsid w:val="003547AB"/>
    <w:rsid w:val="003548ED"/>
    <w:rsid w:val="00354D8A"/>
    <w:rsid w:val="00354FA3"/>
    <w:rsid w:val="00355049"/>
    <w:rsid w:val="003556B0"/>
    <w:rsid w:val="00355BF3"/>
    <w:rsid w:val="00355C4D"/>
    <w:rsid w:val="00356A63"/>
    <w:rsid w:val="00356C00"/>
    <w:rsid w:val="00356CB4"/>
    <w:rsid w:val="0035719B"/>
    <w:rsid w:val="00357570"/>
    <w:rsid w:val="00357673"/>
    <w:rsid w:val="003577F0"/>
    <w:rsid w:val="00357F7A"/>
    <w:rsid w:val="003613DD"/>
    <w:rsid w:val="00361610"/>
    <w:rsid w:val="00361E45"/>
    <w:rsid w:val="00362422"/>
    <w:rsid w:val="00362FBC"/>
    <w:rsid w:val="00363276"/>
    <w:rsid w:val="00363ACC"/>
    <w:rsid w:val="00363DDB"/>
    <w:rsid w:val="003645E0"/>
    <w:rsid w:val="00364F04"/>
    <w:rsid w:val="0036546D"/>
    <w:rsid w:val="0036555E"/>
    <w:rsid w:val="00365697"/>
    <w:rsid w:val="00365819"/>
    <w:rsid w:val="003660F4"/>
    <w:rsid w:val="003664CA"/>
    <w:rsid w:val="003678E8"/>
    <w:rsid w:val="00367E9A"/>
    <w:rsid w:val="00370706"/>
    <w:rsid w:val="00370C35"/>
    <w:rsid w:val="00370F10"/>
    <w:rsid w:val="00371050"/>
    <w:rsid w:val="00371540"/>
    <w:rsid w:val="00371A28"/>
    <w:rsid w:val="00371CBF"/>
    <w:rsid w:val="00371D71"/>
    <w:rsid w:val="0037267B"/>
    <w:rsid w:val="0037273A"/>
    <w:rsid w:val="0037301F"/>
    <w:rsid w:val="0037396A"/>
    <w:rsid w:val="00374ADE"/>
    <w:rsid w:val="00374DE7"/>
    <w:rsid w:val="00375824"/>
    <w:rsid w:val="00375F04"/>
    <w:rsid w:val="00376B4D"/>
    <w:rsid w:val="003773E1"/>
    <w:rsid w:val="00377C60"/>
    <w:rsid w:val="003803D5"/>
    <w:rsid w:val="00380E87"/>
    <w:rsid w:val="003816D8"/>
    <w:rsid w:val="00382F49"/>
    <w:rsid w:val="00383B09"/>
    <w:rsid w:val="00384AFB"/>
    <w:rsid w:val="00384C2E"/>
    <w:rsid w:val="00384D97"/>
    <w:rsid w:val="00385702"/>
    <w:rsid w:val="00387323"/>
    <w:rsid w:val="00387613"/>
    <w:rsid w:val="0038778A"/>
    <w:rsid w:val="0039029E"/>
    <w:rsid w:val="00390F1B"/>
    <w:rsid w:val="0039109E"/>
    <w:rsid w:val="00391611"/>
    <w:rsid w:val="0039261A"/>
    <w:rsid w:val="00393492"/>
    <w:rsid w:val="003952EE"/>
    <w:rsid w:val="0039658A"/>
    <w:rsid w:val="0039662A"/>
    <w:rsid w:val="00396D59"/>
    <w:rsid w:val="003970E6"/>
    <w:rsid w:val="00397148"/>
    <w:rsid w:val="003A0724"/>
    <w:rsid w:val="003A1EDD"/>
    <w:rsid w:val="003A23C8"/>
    <w:rsid w:val="003A249D"/>
    <w:rsid w:val="003A24E1"/>
    <w:rsid w:val="003A3466"/>
    <w:rsid w:val="003A46B9"/>
    <w:rsid w:val="003A4980"/>
    <w:rsid w:val="003A5C8E"/>
    <w:rsid w:val="003A6B2C"/>
    <w:rsid w:val="003A762A"/>
    <w:rsid w:val="003A7E52"/>
    <w:rsid w:val="003B0D53"/>
    <w:rsid w:val="003B0F98"/>
    <w:rsid w:val="003B192A"/>
    <w:rsid w:val="003B1E69"/>
    <w:rsid w:val="003B214D"/>
    <w:rsid w:val="003B41F3"/>
    <w:rsid w:val="003B429D"/>
    <w:rsid w:val="003B4E51"/>
    <w:rsid w:val="003B5360"/>
    <w:rsid w:val="003B5941"/>
    <w:rsid w:val="003B6172"/>
    <w:rsid w:val="003B6273"/>
    <w:rsid w:val="003B661B"/>
    <w:rsid w:val="003B7526"/>
    <w:rsid w:val="003B79BA"/>
    <w:rsid w:val="003B7C77"/>
    <w:rsid w:val="003B7E88"/>
    <w:rsid w:val="003C0289"/>
    <w:rsid w:val="003C0581"/>
    <w:rsid w:val="003C06B8"/>
    <w:rsid w:val="003C15AA"/>
    <w:rsid w:val="003C18A0"/>
    <w:rsid w:val="003C35D7"/>
    <w:rsid w:val="003C3C7B"/>
    <w:rsid w:val="003C471F"/>
    <w:rsid w:val="003C4B03"/>
    <w:rsid w:val="003C4D0A"/>
    <w:rsid w:val="003C554A"/>
    <w:rsid w:val="003C5C5D"/>
    <w:rsid w:val="003C5D30"/>
    <w:rsid w:val="003C77A4"/>
    <w:rsid w:val="003D0097"/>
    <w:rsid w:val="003D01AB"/>
    <w:rsid w:val="003D1619"/>
    <w:rsid w:val="003D1C14"/>
    <w:rsid w:val="003D228D"/>
    <w:rsid w:val="003D3349"/>
    <w:rsid w:val="003D34B7"/>
    <w:rsid w:val="003D36DE"/>
    <w:rsid w:val="003D3727"/>
    <w:rsid w:val="003D45ED"/>
    <w:rsid w:val="003D5099"/>
    <w:rsid w:val="003D52C9"/>
    <w:rsid w:val="003D6A24"/>
    <w:rsid w:val="003D6C30"/>
    <w:rsid w:val="003D70F2"/>
    <w:rsid w:val="003D727E"/>
    <w:rsid w:val="003D72BD"/>
    <w:rsid w:val="003E0F07"/>
    <w:rsid w:val="003E17CD"/>
    <w:rsid w:val="003E4019"/>
    <w:rsid w:val="003E41D4"/>
    <w:rsid w:val="003E4D2D"/>
    <w:rsid w:val="003E4E42"/>
    <w:rsid w:val="003E5577"/>
    <w:rsid w:val="003E58B7"/>
    <w:rsid w:val="003E5C37"/>
    <w:rsid w:val="003E5DE5"/>
    <w:rsid w:val="003E6919"/>
    <w:rsid w:val="003E7533"/>
    <w:rsid w:val="003F011C"/>
    <w:rsid w:val="003F0833"/>
    <w:rsid w:val="003F11C0"/>
    <w:rsid w:val="003F187D"/>
    <w:rsid w:val="003F31C6"/>
    <w:rsid w:val="003F3C94"/>
    <w:rsid w:val="003F3F52"/>
    <w:rsid w:val="003F3FFC"/>
    <w:rsid w:val="003F4B89"/>
    <w:rsid w:val="003F5841"/>
    <w:rsid w:val="003F6887"/>
    <w:rsid w:val="003F70E4"/>
    <w:rsid w:val="003F7247"/>
    <w:rsid w:val="00400622"/>
    <w:rsid w:val="00400EA3"/>
    <w:rsid w:val="00402548"/>
    <w:rsid w:val="00403645"/>
    <w:rsid w:val="00404749"/>
    <w:rsid w:val="00404770"/>
    <w:rsid w:val="004047B5"/>
    <w:rsid w:val="00404A7C"/>
    <w:rsid w:val="00404CDA"/>
    <w:rsid w:val="00404DAA"/>
    <w:rsid w:val="004051E8"/>
    <w:rsid w:val="00405911"/>
    <w:rsid w:val="00405B7A"/>
    <w:rsid w:val="00406625"/>
    <w:rsid w:val="0040781C"/>
    <w:rsid w:val="00410937"/>
    <w:rsid w:val="004109AD"/>
    <w:rsid w:val="00411F97"/>
    <w:rsid w:val="00412002"/>
    <w:rsid w:val="0041223E"/>
    <w:rsid w:val="0041280A"/>
    <w:rsid w:val="004135A0"/>
    <w:rsid w:val="00413A80"/>
    <w:rsid w:val="00416BEE"/>
    <w:rsid w:val="00420053"/>
    <w:rsid w:val="00420090"/>
    <w:rsid w:val="0042081C"/>
    <w:rsid w:val="00420ADF"/>
    <w:rsid w:val="00421092"/>
    <w:rsid w:val="004210CB"/>
    <w:rsid w:val="00421596"/>
    <w:rsid w:val="00421A00"/>
    <w:rsid w:val="0042226D"/>
    <w:rsid w:val="004225F4"/>
    <w:rsid w:val="004237A9"/>
    <w:rsid w:val="00423888"/>
    <w:rsid w:val="004238F6"/>
    <w:rsid w:val="0042477D"/>
    <w:rsid w:val="0042509C"/>
    <w:rsid w:val="00425438"/>
    <w:rsid w:val="004254D0"/>
    <w:rsid w:val="00425B48"/>
    <w:rsid w:val="0042629A"/>
    <w:rsid w:val="00426594"/>
    <w:rsid w:val="00426709"/>
    <w:rsid w:val="00426BD8"/>
    <w:rsid w:val="00426D9E"/>
    <w:rsid w:val="00427737"/>
    <w:rsid w:val="00427A5C"/>
    <w:rsid w:val="00430249"/>
    <w:rsid w:val="0043122D"/>
    <w:rsid w:val="00431948"/>
    <w:rsid w:val="0043311E"/>
    <w:rsid w:val="00433430"/>
    <w:rsid w:val="004337FF"/>
    <w:rsid w:val="0043386D"/>
    <w:rsid w:val="00433946"/>
    <w:rsid w:val="00434065"/>
    <w:rsid w:val="0043444F"/>
    <w:rsid w:val="004344B2"/>
    <w:rsid w:val="004344DA"/>
    <w:rsid w:val="00436FDF"/>
    <w:rsid w:val="004375B6"/>
    <w:rsid w:val="00437789"/>
    <w:rsid w:val="00437E14"/>
    <w:rsid w:val="00440B33"/>
    <w:rsid w:val="004415D1"/>
    <w:rsid w:val="00442A25"/>
    <w:rsid w:val="00442C5D"/>
    <w:rsid w:val="004433C9"/>
    <w:rsid w:val="00443582"/>
    <w:rsid w:val="00443903"/>
    <w:rsid w:val="004447A8"/>
    <w:rsid w:val="00444C2E"/>
    <w:rsid w:val="00445085"/>
    <w:rsid w:val="004453A1"/>
    <w:rsid w:val="004456DD"/>
    <w:rsid w:val="004457C4"/>
    <w:rsid w:val="00446728"/>
    <w:rsid w:val="00446FFD"/>
    <w:rsid w:val="004471B2"/>
    <w:rsid w:val="0044740C"/>
    <w:rsid w:val="004503C3"/>
    <w:rsid w:val="00450BDA"/>
    <w:rsid w:val="0045139E"/>
    <w:rsid w:val="004517F0"/>
    <w:rsid w:val="00452906"/>
    <w:rsid w:val="00454B17"/>
    <w:rsid w:val="00455252"/>
    <w:rsid w:val="0045545D"/>
    <w:rsid w:val="00455635"/>
    <w:rsid w:val="0045602B"/>
    <w:rsid w:val="004562B8"/>
    <w:rsid w:val="00456FD7"/>
    <w:rsid w:val="00457626"/>
    <w:rsid w:val="00460861"/>
    <w:rsid w:val="00460905"/>
    <w:rsid w:val="00462111"/>
    <w:rsid w:val="004623F1"/>
    <w:rsid w:val="00462A90"/>
    <w:rsid w:val="00463654"/>
    <w:rsid w:val="00463D36"/>
    <w:rsid w:val="00465148"/>
    <w:rsid w:val="00465D1D"/>
    <w:rsid w:val="00465F05"/>
    <w:rsid w:val="0046612E"/>
    <w:rsid w:val="004662A0"/>
    <w:rsid w:val="004703B2"/>
    <w:rsid w:val="00470540"/>
    <w:rsid w:val="00470941"/>
    <w:rsid w:val="0047194A"/>
    <w:rsid w:val="00472476"/>
    <w:rsid w:val="00472545"/>
    <w:rsid w:val="00472DAC"/>
    <w:rsid w:val="00473BB9"/>
    <w:rsid w:val="0047401C"/>
    <w:rsid w:val="0047420B"/>
    <w:rsid w:val="00474777"/>
    <w:rsid w:val="00474FC5"/>
    <w:rsid w:val="00476103"/>
    <w:rsid w:val="0047664E"/>
    <w:rsid w:val="0047682B"/>
    <w:rsid w:val="0047687E"/>
    <w:rsid w:val="00480B63"/>
    <w:rsid w:val="00481457"/>
    <w:rsid w:val="0048203A"/>
    <w:rsid w:val="004827AF"/>
    <w:rsid w:val="004829F1"/>
    <w:rsid w:val="00482B8B"/>
    <w:rsid w:val="00482CFE"/>
    <w:rsid w:val="00483581"/>
    <w:rsid w:val="00483E9E"/>
    <w:rsid w:val="00484752"/>
    <w:rsid w:val="00484BEE"/>
    <w:rsid w:val="004854D2"/>
    <w:rsid w:val="004868A2"/>
    <w:rsid w:val="00486CC3"/>
    <w:rsid w:val="00486D62"/>
    <w:rsid w:val="00487923"/>
    <w:rsid w:val="00487A5F"/>
    <w:rsid w:val="00490AB0"/>
    <w:rsid w:val="00491193"/>
    <w:rsid w:val="00492F48"/>
    <w:rsid w:val="00493157"/>
    <w:rsid w:val="00494706"/>
    <w:rsid w:val="00494D43"/>
    <w:rsid w:val="004A0085"/>
    <w:rsid w:val="004A08BF"/>
    <w:rsid w:val="004A0CCC"/>
    <w:rsid w:val="004A17FD"/>
    <w:rsid w:val="004A1EB0"/>
    <w:rsid w:val="004A2196"/>
    <w:rsid w:val="004A2BF8"/>
    <w:rsid w:val="004A32A3"/>
    <w:rsid w:val="004A38E4"/>
    <w:rsid w:val="004A3ABE"/>
    <w:rsid w:val="004A46D6"/>
    <w:rsid w:val="004A5581"/>
    <w:rsid w:val="004A57ED"/>
    <w:rsid w:val="004A635F"/>
    <w:rsid w:val="004A6DCE"/>
    <w:rsid w:val="004A6E95"/>
    <w:rsid w:val="004A721B"/>
    <w:rsid w:val="004B10E7"/>
    <w:rsid w:val="004B1557"/>
    <w:rsid w:val="004B1BC2"/>
    <w:rsid w:val="004B2760"/>
    <w:rsid w:val="004B2AC4"/>
    <w:rsid w:val="004B2C3C"/>
    <w:rsid w:val="004B4038"/>
    <w:rsid w:val="004B479D"/>
    <w:rsid w:val="004B57B8"/>
    <w:rsid w:val="004B5C11"/>
    <w:rsid w:val="004B6028"/>
    <w:rsid w:val="004B6811"/>
    <w:rsid w:val="004B6BB0"/>
    <w:rsid w:val="004B7BB8"/>
    <w:rsid w:val="004B7FB3"/>
    <w:rsid w:val="004C021A"/>
    <w:rsid w:val="004C0C1E"/>
    <w:rsid w:val="004C0CE9"/>
    <w:rsid w:val="004C158E"/>
    <w:rsid w:val="004C1C37"/>
    <w:rsid w:val="004C1DDB"/>
    <w:rsid w:val="004C32F2"/>
    <w:rsid w:val="004C4B04"/>
    <w:rsid w:val="004C59FA"/>
    <w:rsid w:val="004C6554"/>
    <w:rsid w:val="004C7385"/>
    <w:rsid w:val="004C73ED"/>
    <w:rsid w:val="004D3629"/>
    <w:rsid w:val="004D4C0A"/>
    <w:rsid w:val="004D4C59"/>
    <w:rsid w:val="004D57F1"/>
    <w:rsid w:val="004D672B"/>
    <w:rsid w:val="004D6A33"/>
    <w:rsid w:val="004D7268"/>
    <w:rsid w:val="004D73D0"/>
    <w:rsid w:val="004D73FE"/>
    <w:rsid w:val="004E0260"/>
    <w:rsid w:val="004E1717"/>
    <w:rsid w:val="004E28D8"/>
    <w:rsid w:val="004E2C3A"/>
    <w:rsid w:val="004E2CA1"/>
    <w:rsid w:val="004E416F"/>
    <w:rsid w:val="004E42FD"/>
    <w:rsid w:val="004E4FDA"/>
    <w:rsid w:val="004E5057"/>
    <w:rsid w:val="004E5077"/>
    <w:rsid w:val="004E54DF"/>
    <w:rsid w:val="004E6014"/>
    <w:rsid w:val="004E7FE6"/>
    <w:rsid w:val="004F033A"/>
    <w:rsid w:val="004F0856"/>
    <w:rsid w:val="004F10BF"/>
    <w:rsid w:val="004F159E"/>
    <w:rsid w:val="004F1734"/>
    <w:rsid w:val="004F1796"/>
    <w:rsid w:val="004F1862"/>
    <w:rsid w:val="004F1B31"/>
    <w:rsid w:val="004F1CD9"/>
    <w:rsid w:val="004F26DD"/>
    <w:rsid w:val="004F321D"/>
    <w:rsid w:val="004F3275"/>
    <w:rsid w:val="004F3695"/>
    <w:rsid w:val="004F53CA"/>
    <w:rsid w:val="004F6D38"/>
    <w:rsid w:val="004F7A11"/>
    <w:rsid w:val="005009D9"/>
    <w:rsid w:val="00501843"/>
    <w:rsid w:val="005019FA"/>
    <w:rsid w:val="00501B54"/>
    <w:rsid w:val="00501E94"/>
    <w:rsid w:val="0050203C"/>
    <w:rsid w:val="005030BE"/>
    <w:rsid w:val="00503B30"/>
    <w:rsid w:val="00504426"/>
    <w:rsid w:val="00504829"/>
    <w:rsid w:val="005050DC"/>
    <w:rsid w:val="00505B53"/>
    <w:rsid w:val="00505B80"/>
    <w:rsid w:val="005061B2"/>
    <w:rsid w:val="00506D92"/>
    <w:rsid w:val="00507180"/>
    <w:rsid w:val="005078E1"/>
    <w:rsid w:val="00507C1B"/>
    <w:rsid w:val="005108A5"/>
    <w:rsid w:val="00510B0C"/>
    <w:rsid w:val="00511290"/>
    <w:rsid w:val="005114C3"/>
    <w:rsid w:val="005117BD"/>
    <w:rsid w:val="00511DB5"/>
    <w:rsid w:val="00512912"/>
    <w:rsid w:val="00513536"/>
    <w:rsid w:val="00513776"/>
    <w:rsid w:val="0051388E"/>
    <w:rsid w:val="00513AC5"/>
    <w:rsid w:val="00513D40"/>
    <w:rsid w:val="005146F5"/>
    <w:rsid w:val="00514D1C"/>
    <w:rsid w:val="005156C7"/>
    <w:rsid w:val="005159DC"/>
    <w:rsid w:val="00515AF9"/>
    <w:rsid w:val="0051698F"/>
    <w:rsid w:val="005171E6"/>
    <w:rsid w:val="005179D6"/>
    <w:rsid w:val="00517FD0"/>
    <w:rsid w:val="0052203A"/>
    <w:rsid w:val="00522242"/>
    <w:rsid w:val="00523679"/>
    <w:rsid w:val="005241A9"/>
    <w:rsid w:val="00525ACE"/>
    <w:rsid w:val="00525AEE"/>
    <w:rsid w:val="005267B3"/>
    <w:rsid w:val="00527932"/>
    <w:rsid w:val="005279AE"/>
    <w:rsid w:val="00527D26"/>
    <w:rsid w:val="00530ED0"/>
    <w:rsid w:val="00531D7B"/>
    <w:rsid w:val="00533B6F"/>
    <w:rsid w:val="00535622"/>
    <w:rsid w:val="00535FA1"/>
    <w:rsid w:val="0053674B"/>
    <w:rsid w:val="005369AD"/>
    <w:rsid w:val="00537E76"/>
    <w:rsid w:val="0054021A"/>
    <w:rsid w:val="005412FF"/>
    <w:rsid w:val="00541636"/>
    <w:rsid w:val="00541BCB"/>
    <w:rsid w:val="00542660"/>
    <w:rsid w:val="00542D34"/>
    <w:rsid w:val="00542D93"/>
    <w:rsid w:val="00543D37"/>
    <w:rsid w:val="00544737"/>
    <w:rsid w:val="00545121"/>
    <w:rsid w:val="005456FC"/>
    <w:rsid w:val="00546B5C"/>
    <w:rsid w:val="0054722B"/>
    <w:rsid w:val="00547FD0"/>
    <w:rsid w:val="005507DD"/>
    <w:rsid w:val="00550972"/>
    <w:rsid w:val="005512EF"/>
    <w:rsid w:val="00551690"/>
    <w:rsid w:val="00551B13"/>
    <w:rsid w:val="00552131"/>
    <w:rsid w:val="00553609"/>
    <w:rsid w:val="00553FF4"/>
    <w:rsid w:val="005545C5"/>
    <w:rsid w:val="00554B78"/>
    <w:rsid w:val="00554F86"/>
    <w:rsid w:val="00556D90"/>
    <w:rsid w:val="005570EE"/>
    <w:rsid w:val="0055783F"/>
    <w:rsid w:val="00557F7D"/>
    <w:rsid w:val="00560481"/>
    <w:rsid w:val="005609B1"/>
    <w:rsid w:val="005619B5"/>
    <w:rsid w:val="00561C27"/>
    <w:rsid w:val="0056219B"/>
    <w:rsid w:val="0056248A"/>
    <w:rsid w:val="005627D0"/>
    <w:rsid w:val="00563A42"/>
    <w:rsid w:val="005646C4"/>
    <w:rsid w:val="00565A9F"/>
    <w:rsid w:val="00566588"/>
    <w:rsid w:val="005665B2"/>
    <w:rsid w:val="005668C6"/>
    <w:rsid w:val="00567599"/>
    <w:rsid w:val="00570456"/>
    <w:rsid w:val="00570F78"/>
    <w:rsid w:val="00570FAD"/>
    <w:rsid w:val="00571228"/>
    <w:rsid w:val="005725C8"/>
    <w:rsid w:val="005725E4"/>
    <w:rsid w:val="00572F4E"/>
    <w:rsid w:val="00573103"/>
    <w:rsid w:val="00573214"/>
    <w:rsid w:val="0057415C"/>
    <w:rsid w:val="00574363"/>
    <w:rsid w:val="005744BB"/>
    <w:rsid w:val="0057468F"/>
    <w:rsid w:val="00574B3D"/>
    <w:rsid w:val="005753DE"/>
    <w:rsid w:val="005758B7"/>
    <w:rsid w:val="005774A6"/>
    <w:rsid w:val="00577C03"/>
    <w:rsid w:val="00577E34"/>
    <w:rsid w:val="00580FDE"/>
    <w:rsid w:val="00581848"/>
    <w:rsid w:val="00582317"/>
    <w:rsid w:val="00582FB8"/>
    <w:rsid w:val="0058419C"/>
    <w:rsid w:val="00584257"/>
    <w:rsid w:val="00584729"/>
    <w:rsid w:val="005854C8"/>
    <w:rsid w:val="00585655"/>
    <w:rsid w:val="00585975"/>
    <w:rsid w:val="00585F73"/>
    <w:rsid w:val="00591D5F"/>
    <w:rsid w:val="005925E4"/>
    <w:rsid w:val="00592DF5"/>
    <w:rsid w:val="00592F63"/>
    <w:rsid w:val="00592FBD"/>
    <w:rsid w:val="00593C53"/>
    <w:rsid w:val="005942E1"/>
    <w:rsid w:val="00594488"/>
    <w:rsid w:val="00594972"/>
    <w:rsid w:val="00595B05"/>
    <w:rsid w:val="00595B92"/>
    <w:rsid w:val="00595D60"/>
    <w:rsid w:val="00595F9B"/>
    <w:rsid w:val="0059756C"/>
    <w:rsid w:val="005A0BC2"/>
    <w:rsid w:val="005A302C"/>
    <w:rsid w:val="005A382B"/>
    <w:rsid w:val="005A3B4E"/>
    <w:rsid w:val="005A3BD3"/>
    <w:rsid w:val="005A595B"/>
    <w:rsid w:val="005A6295"/>
    <w:rsid w:val="005A6E49"/>
    <w:rsid w:val="005A6F3D"/>
    <w:rsid w:val="005B0CA0"/>
    <w:rsid w:val="005B21DC"/>
    <w:rsid w:val="005B45BC"/>
    <w:rsid w:val="005B49B2"/>
    <w:rsid w:val="005B5917"/>
    <w:rsid w:val="005B6528"/>
    <w:rsid w:val="005B6938"/>
    <w:rsid w:val="005B6C39"/>
    <w:rsid w:val="005B72F4"/>
    <w:rsid w:val="005B7A9A"/>
    <w:rsid w:val="005C09C5"/>
    <w:rsid w:val="005C0F64"/>
    <w:rsid w:val="005C1108"/>
    <w:rsid w:val="005C16CE"/>
    <w:rsid w:val="005C2640"/>
    <w:rsid w:val="005C2777"/>
    <w:rsid w:val="005C333D"/>
    <w:rsid w:val="005C3EA3"/>
    <w:rsid w:val="005C3FF3"/>
    <w:rsid w:val="005C4090"/>
    <w:rsid w:val="005C4508"/>
    <w:rsid w:val="005C4C47"/>
    <w:rsid w:val="005C5B5E"/>
    <w:rsid w:val="005C6290"/>
    <w:rsid w:val="005C6DED"/>
    <w:rsid w:val="005D097D"/>
    <w:rsid w:val="005D1396"/>
    <w:rsid w:val="005D1BC1"/>
    <w:rsid w:val="005D1E8E"/>
    <w:rsid w:val="005D2101"/>
    <w:rsid w:val="005D2C3C"/>
    <w:rsid w:val="005D309B"/>
    <w:rsid w:val="005D335A"/>
    <w:rsid w:val="005D4740"/>
    <w:rsid w:val="005D5366"/>
    <w:rsid w:val="005D55A5"/>
    <w:rsid w:val="005D5743"/>
    <w:rsid w:val="005D6830"/>
    <w:rsid w:val="005E04F1"/>
    <w:rsid w:val="005E0F40"/>
    <w:rsid w:val="005E15EC"/>
    <w:rsid w:val="005E180F"/>
    <w:rsid w:val="005E1F16"/>
    <w:rsid w:val="005E274F"/>
    <w:rsid w:val="005E29B9"/>
    <w:rsid w:val="005E3412"/>
    <w:rsid w:val="005E498B"/>
    <w:rsid w:val="005E6608"/>
    <w:rsid w:val="005E661E"/>
    <w:rsid w:val="005E6CA2"/>
    <w:rsid w:val="005E6DAB"/>
    <w:rsid w:val="005F0559"/>
    <w:rsid w:val="005F0737"/>
    <w:rsid w:val="005F09A2"/>
    <w:rsid w:val="005F0D7C"/>
    <w:rsid w:val="005F13A9"/>
    <w:rsid w:val="005F1D3C"/>
    <w:rsid w:val="005F2725"/>
    <w:rsid w:val="005F2747"/>
    <w:rsid w:val="005F31C4"/>
    <w:rsid w:val="005F33A6"/>
    <w:rsid w:val="005F4563"/>
    <w:rsid w:val="005F4E82"/>
    <w:rsid w:val="005F53AA"/>
    <w:rsid w:val="005F56E4"/>
    <w:rsid w:val="005F57EE"/>
    <w:rsid w:val="005F5BBB"/>
    <w:rsid w:val="005F5F43"/>
    <w:rsid w:val="005F662C"/>
    <w:rsid w:val="005F7129"/>
    <w:rsid w:val="005F7416"/>
    <w:rsid w:val="00600B11"/>
    <w:rsid w:val="00601E1B"/>
    <w:rsid w:val="0060237D"/>
    <w:rsid w:val="00603B5B"/>
    <w:rsid w:val="00604A3C"/>
    <w:rsid w:val="00604B4E"/>
    <w:rsid w:val="00605086"/>
    <w:rsid w:val="00606716"/>
    <w:rsid w:val="006068B9"/>
    <w:rsid w:val="006069F0"/>
    <w:rsid w:val="00607057"/>
    <w:rsid w:val="00607369"/>
    <w:rsid w:val="006075ED"/>
    <w:rsid w:val="00607A7F"/>
    <w:rsid w:val="00607A87"/>
    <w:rsid w:val="00610AF2"/>
    <w:rsid w:val="00610EFF"/>
    <w:rsid w:val="00611A76"/>
    <w:rsid w:val="00612152"/>
    <w:rsid w:val="00612AF7"/>
    <w:rsid w:val="00613398"/>
    <w:rsid w:val="006156BA"/>
    <w:rsid w:val="00615974"/>
    <w:rsid w:val="00615AAA"/>
    <w:rsid w:val="006165FF"/>
    <w:rsid w:val="00616A8F"/>
    <w:rsid w:val="006170DA"/>
    <w:rsid w:val="0061731B"/>
    <w:rsid w:val="006202CB"/>
    <w:rsid w:val="00620375"/>
    <w:rsid w:val="00620471"/>
    <w:rsid w:val="006205C1"/>
    <w:rsid w:val="00620C7D"/>
    <w:rsid w:val="00621254"/>
    <w:rsid w:val="00621356"/>
    <w:rsid w:val="0062177F"/>
    <w:rsid w:val="00621813"/>
    <w:rsid w:val="00621942"/>
    <w:rsid w:val="00621AB6"/>
    <w:rsid w:val="0062278B"/>
    <w:rsid w:val="006236A2"/>
    <w:rsid w:val="00623D83"/>
    <w:rsid w:val="0062521E"/>
    <w:rsid w:val="006262EB"/>
    <w:rsid w:val="00626362"/>
    <w:rsid w:val="006263A7"/>
    <w:rsid w:val="00626BDE"/>
    <w:rsid w:val="00626D98"/>
    <w:rsid w:val="00626ECA"/>
    <w:rsid w:val="0062765A"/>
    <w:rsid w:val="00631477"/>
    <w:rsid w:val="00631670"/>
    <w:rsid w:val="00631C39"/>
    <w:rsid w:val="00631EEC"/>
    <w:rsid w:val="00631F9D"/>
    <w:rsid w:val="006321A7"/>
    <w:rsid w:val="00632658"/>
    <w:rsid w:val="00632F7D"/>
    <w:rsid w:val="00633265"/>
    <w:rsid w:val="006333DF"/>
    <w:rsid w:val="00633FC8"/>
    <w:rsid w:val="006351C4"/>
    <w:rsid w:val="00635770"/>
    <w:rsid w:val="00635BF8"/>
    <w:rsid w:val="006368B4"/>
    <w:rsid w:val="00637647"/>
    <w:rsid w:val="00640E7D"/>
    <w:rsid w:val="00641A0D"/>
    <w:rsid w:val="00642B53"/>
    <w:rsid w:val="00643AD5"/>
    <w:rsid w:val="0064429C"/>
    <w:rsid w:val="00645CD2"/>
    <w:rsid w:val="00646D4B"/>
    <w:rsid w:val="00647721"/>
    <w:rsid w:val="006479EE"/>
    <w:rsid w:val="00652138"/>
    <w:rsid w:val="0065219D"/>
    <w:rsid w:val="006522D7"/>
    <w:rsid w:val="00652C20"/>
    <w:rsid w:val="006539A8"/>
    <w:rsid w:val="00653B06"/>
    <w:rsid w:val="006545C2"/>
    <w:rsid w:val="00654A7E"/>
    <w:rsid w:val="006556D4"/>
    <w:rsid w:val="00657CEA"/>
    <w:rsid w:val="006614CC"/>
    <w:rsid w:val="006619B5"/>
    <w:rsid w:val="0066200E"/>
    <w:rsid w:val="00662552"/>
    <w:rsid w:val="00662A62"/>
    <w:rsid w:val="006635C2"/>
    <w:rsid w:val="006645B4"/>
    <w:rsid w:val="006652EF"/>
    <w:rsid w:val="00665509"/>
    <w:rsid w:val="006660A4"/>
    <w:rsid w:val="00666788"/>
    <w:rsid w:val="00666B39"/>
    <w:rsid w:val="006700C9"/>
    <w:rsid w:val="00670A95"/>
    <w:rsid w:val="00671012"/>
    <w:rsid w:val="0067245A"/>
    <w:rsid w:val="00672E22"/>
    <w:rsid w:val="00672F33"/>
    <w:rsid w:val="00674AF3"/>
    <w:rsid w:val="006764CC"/>
    <w:rsid w:val="0067744E"/>
    <w:rsid w:val="00677788"/>
    <w:rsid w:val="0067778E"/>
    <w:rsid w:val="006808DB"/>
    <w:rsid w:val="006815AE"/>
    <w:rsid w:val="00681BB7"/>
    <w:rsid w:val="00683475"/>
    <w:rsid w:val="006839D4"/>
    <w:rsid w:val="00683EE8"/>
    <w:rsid w:val="006850A3"/>
    <w:rsid w:val="006853D0"/>
    <w:rsid w:val="006866B2"/>
    <w:rsid w:val="00686CF8"/>
    <w:rsid w:val="006871B4"/>
    <w:rsid w:val="00687446"/>
    <w:rsid w:val="00687807"/>
    <w:rsid w:val="00690562"/>
    <w:rsid w:val="006913A0"/>
    <w:rsid w:val="00694410"/>
    <w:rsid w:val="00694700"/>
    <w:rsid w:val="00694BB2"/>
    <w:rsid w:val="00694FB4"/>
    <w:rsid w:val="0069526A"/>
    <w:rsid w:val="00695EAC"/>
    <w:rsid w:val="00696842"/>
    <w:rsid w:val="006972BC"/>
    <w:rsid w:val="006978E0"/>
    <w:rsid w:val="00697BE0"/>
    <w:rsid w:val="006A0157"/>
    <w:rsid w:val="006A051A"/>
    <w:rsid w:val="006A09F3"/>
    <w:rsid w:val="006A136E"/>
    <w:rsid w:val="006A17AD"/>
    <w:rsid w:val="006A3062"/>
    <w:rsid w:val="006A3C00"/>
    <w:rsid w:val="006A43F5"/>
    <w:rsid w:val="006A4CB3"/>
    <w:rsid w:val="006A5FE9"/>
    <w:rsid w:val="006A6116"/>
    <w:rsid w:val="006A636B"/>
    <w:rsid w:val="006A678F"/>
    <w:rsid w:val="006A6C88"/>
    <w:rsid w:val="006A726E"/>
    <w:rsid w:val="006A7424"/>
    <w:rsid w:val="006A7437"/>
    <w:rsid w:val="006A74DD"/>
    <w:rsid w:val="006A7CC1"/>
    <w:rsid w:val="006B0002"/>
    <w:rsid w:val="006B0C9F"/>
    <w:rsid w:val="006B10E3"/>
    <w:rsid w:val="006B115D"/>
    <w:rsid w:val="006B21CF"/>
    <w:rsid w:val="006B21ED"/>
    <w:rsid w:val="006B2D99"/>
    <w:rsid w:val="006B4498"/>
    <w:rsid w:val="006B4FDB"/>
    <w:rsid w:val="006B579F"/>
    <w:rsid w:val="006B595D"/>
    <w:rsid w:val="006B6666"/>
    <w:rsid w:val="006C0389"/>
    <w:rsid w:val="006C307A"/>
    <w:rsid w:val="006C3B01"/>
    <w:rsid w:val="006C41E0"/>
    <w:rsid w:val="006C4FE9"/>
    <w:rsid w:val="006C5BA2"/>
    <w:rsid w:val="006C5D05"/>
    <w:rsid w:val="006C5EF9"/>
    <w:rsid w:val="006C60BF"/>
    <w:rsid w:val="006C61E4"/>
    <w:rsid w:val="006C68CF"/>
    <w:rsid w:val="006C6B2E"/>
    <w:rsid w:val="006C7231"/>
    <w:rsid w:val="006C725A"/>
    <w:rsid w:val="006C79C3"/>
    <w:rsid w:val="006C7EED"/>
    <w:rsid w:val="006D043E"/>
    <w:rsid w:val="006D261E"/>
    <w:rsid w:val="006D2A9F"/>
    <w:rsid w:val="006D2D52"/>
    <w:rsid w:val="006D3FFE"/>
    <w:rsid w:val="006D5292"/>
    <w:rsid w:val="006D54A2"/>
    <w:rsid w:val="006D568E"/>
    <w:rsid w:val="006D5D18"/>
    <w:rsid w:val="006D6489"/>
    <w:rsid w:val="006D65F1"/>
    <w:rsid w:val="006D6E3A"/>
    <w:rsid w:val="006E06C8"/>
    <w:rsid w:val="006E0F85"/>
    <w:rsid w:val="006E25BE"/>
    <w:rsid w:val="006E273F"/>
    <w:rsid w:val="006E2D00"/>
    <w:rsid w:val="006E3332"/>
    <w:rsid w:val="006E34FE"/>
    <w:rsid w:val="006E37BB"/>
    <w:rsid w:val="006E45A2"/>
    <w:rsid w:val="006E49F7"/>
    <w:rsid w:val="006E4F3A"/>
    <w:rsid w:val="006E5CB0"/>
    <w:rsid w:val="006E6370"/>
    <w:rsid w:val="006E6D18"/>
    <w:rsid w:val="006E6ED2"/>
    <w:rsid w:val="006E7441"/>
    <w:rsid w:val="006F0368"/>
    <w:rsid w:val="006F0914"/>
    <w:rsid w:val="006F0B63"/>
    <w:rsid w:val="006F12BC"/>
    <w:rsid w:val="006F15F6"/>
    <w:rsid w:val="006F1A46"/>
    <w:rsid w:val="006F1D58"/>
    <w:rsid w:val="006F2209"/>
    <w:rsid w:val="006F24AE"/>
    <w:rsid w:val="006F29DF"/>
    <w:rsid w:val="006F2E07"/>
    <w:rsid w:val="006F3A75"/>
    <w:rsid w:val="006F4C63"/>
    <w:rsid w:val="006F5915"/>
    <w:rsid w:val="006F6A9A"/>
    <w:rsid w:val="006F7077"/>
    <w:rsid w:val="007000A7"/>
    <w:rsid w:val="007007C1"/>
    <w:rsid w:val="00700E8E"/>
    <w:rsid w:val="00701747"/>
    <w:rsid w:val="00701757"/>
    <w:rsid w:val="00702049"/>
    <w:rsid w:val="00702361"/>
    <w:rsid w:val="007034BB"/>
    <w:rsid w:val="00703689"/>
    <w:rsid w:val="007040CD"/>
    <w:rsid w:val="00704D79"/>
    <w:rsid w:val="0070550B"/>
    <w:rsid w:val="00706BD7"/>
    <w:rsid w:val="00706CEF"/>
    <w:rsid w:val="00707C74"/>
    <w:rsid w:val="00707F29"/>
    <w:rsid w:val="00710532"/>
    <w:rsid w:val="007108E2"/>
    <w:rsid w:val="00710A32"/>
    <w:rsid w:val="00711E09"/>
    <w:rsid w:val="007122A3"/>
    <w:rsid w:val="00713025"/>
    <w:rsid w:val="007134FC"/>
    <w:rsid w:val="007135FE"/>
    <w:rsid w:val="00714145"/>
    <w:rsid w:val="00714402"/>
    <w:rsid w:val="00714CD3"/>
    <w:rsid w:val="00715AF5"/>
    <w:rsid w:val="007164C2"/>
    <w:rsid w:val="00716A75"/>
    <w:rsid w:val="00716C0A"/>
    <w:rsid w:val="007171AD"/>
    <w:rsid w:val="0071792D"/>
    <w:rsid w:val="00721302"/>
    <w:rsid w:val="00721769"/>
    <w:rsid w:val="00721A32"/>
    <w:rsid w:val="00722682"/>
    <w:rsid w:val="00722A92"/>
    <w:rsid w:val="0072390F"/>
    <w:rsid w:val="00723FAA"/>
    <w:rsid w:val="007249ED"/>
    <w:rsid w:val="00724D9A"/>
    <w:rsid w:val="007258FD"/>
    <w:rsid w:val="00725B65"/>
    <w:rsid w:val="00725CCA"/>
    <w:rsid w:val="00725FA0"/>
    <w:rsid w:val="0072607F"/>
    <w:rsid w:val="00726381"/>
    <w:rsid w:val="00726702"/>
    <w:rsid w:val="00726E80"/>
    <w:rsid w:val="0072782E"/>
    <w:rsid w:val="00727C3A"/>
    <w:rsid w:val="0073030A"/>
    <w:rsid w:val="00732407"/>
    <w:rsid w:val="0073284E"/>
    <w:rsid w:val="007333A1"/>
    <w:rsid w:val="00734FD4"/>
    <w:rsid w:val="0073565A"/>
    <w:rsid w:val="007360DC"/>
    <w:rsid w:val="00737058"/>
    <w:rsid w:val="007371BE"/>
    <w:rsid w:val="0074060F"/>
    <w:rsid w:val="00741957"/>
    <w:rsid w:val="00742165"/>
    <w:rsid w:val="00742278"/>
    <w:rsid w:val="00742282"/>
    <w:rsid w:val="00743B46"/>
    <w:rsid w:val="007445E3"/>
    <w:rsid w:val="007446A9"/>
    <w:rsid w:val="007452E9"/>
    <w:rsid w:val="007466DC"/>
    <w:rsid w:val="00750180"/>
    <w:rsid w:val="0075054D"/>
    <w:rsid w:val="00750693"/>
    <w:rsid w:val="00750877"/>
    <w:rsid w:val="007508FF"/>
    <w:rsid w:val="00751381"/>
    <w:rsid w:val="007513D3"/>
    <w:rsid w:val="0075189C"/>
    <w:rsid w:val="00752C0B"/>
    <w:rsid w:val="007533C6"/>
    <w:rsid w:val="007539BB"/>
    <w:rsid w:val="00753AEB"/>
    <w:rsid w:val="007544A4"/>
    <w:rsid w:val="00755171"/>
    <w:rsid w:val="0075518F"/>
    <w:rsid w:val="00755BAA"/>
    <w:rsid w:val="00755DD2"/>
    <w:rsid w:val="00756087"/>
    <w:rsid w:val="0075628B"/>
    <w:rsid w:val="00757A7F"/>
    <w:rsid w:val="00760C19"/>
    <w:rsid w:val="00760D4B"/>
    <w:rsid w:val="00760DBD"/>
    <w:rsid w:val="00760E96"/>
    <w:rsid w:val="0076143F"/>
    <w:rsid w:val="00762FA0"/>
    <w:rsid w:val="00764007"/>
    <w:rsid w:val="00764188"/>
    <w:rsid w:val="00764514"/>
    <w:rsid w:val="00765DE4"/>
    <w:rsid w:val="0076605F"/>
    <w:rsid w:val="00766AF9"/>
    <w:rsid w:val="00767A36"/>
    <w:rsid w:val="00767F6B"/>
    <w:rsid w:val="007702AC"/>
    <w:rsid w:val="00770B98"/>
    <w:rsid w:val="0077111F"/>
    <w:rsid w:val="00773A2C"/>
    <w:rsid w:val="00773CFE"/>
    <w:rsid w:val="007754E5"/>
    <w:rsid w:val="00776D32"/>
    <w:rsid w:val="00776F6C"/>
    <w:rsid w:val="00782AB3"/>
    <w:rsid w:val="00782F14"/>
    <w:rsid w:val="00783366"/>
    <w:rsid w:val="00783A84"/>
    <w:rsid w:val="00783B14"/>
    <w:rsid w:val="00783F7C"/>
    <w:rsid w:val="00784216"/>
    <w:rsid w:val="0078509D"/>
    <w:rsid w:val="007854BF"/>
    <w:rsid w:val="007867E9"/>
    <w:rsid w:val="00787787"/>
    <w:rsid w:val="00787A9C"/>
    <w:rsid w:val="00790C23"/>
    <w:rsid w:val="0079131E"/>
    <w:rsid w:val="00791FE5"/>
    <w:rsid w:val="00792846"/>
    <w:rsid w:val="00792A9D"/>
    <w:rsid w:val="00792D9E"/>
    <w:rsid w:val="00793210"/>
    <w:rsid w:val="00793484"/>
    <w:rsid w:val="00793E46"/>
    <w:rsid w:val="0079425C"/>
    <w:rsid w:val="00794313"/>
    <w:rsid w:val="00794904"/>
    <w:rsid w:val="00794A94"/>
    <w:rsid w:val="00795620"/>
    <w:rsid w:val="00796AAB"/>
    <w:rsid w:val="00797C04"/>
    <w:rsid w:val="00797F34"/>
    <w:rsid w:val="007A127D"/>
    <w:rsid w:val="007A13B9"/>
    <w:rsid w:val="007A1EF2"/>
    <w:rsid w:val="007A265C"/>
    <w:rsid w:val="007A2F03"/>
    <w:rsid w:val="007A317E"/>
    <w:rsid w:val="007A3E20"/>
    <w:rsid w:val="007A4DF0"/>
    <w:rsid w:val="007A6A8C"/>
    <w:rsid w:val="007A6ADD"/>
    <w:rsid w:val="007A6CCF"/>
    <w:rsid w:val="007A7A3C"/>
    <w:rsid w:val="007B0B05"/>
    <w:rsid w:val="007B0CE6"/>
    <w:rsid w:val="007B0E87"/>
    <w:rsid w:val="007B105A"/>
    <w:rsid w:val="007B16EF"/>
    <w:rsid w:val="007B1947"/>
    <w:rsid w:val="007B1A45"/>
    <w:rsid w:val="007B2368"/>
    <w:rsid w:val="007B290F"/>
    <w:rsid w:val="007B29A4"/>
    <w:rsid w:val="007B3BFE"/>
    <w:rsid w:val="007B488C"/>
    <w:rsid w:val="007B4B86"/>
    <w:rsid w:val="007B5459"/>
    <w:rsid w:val="007B55EA"/>
    <w:rsid w:val="007B5882"/>
    <w:rsid w:val="007B5C7A"/>
    <w:rsid w:val="007B653F"/>
    <w:rsid w:val="007B681E"/>
    <w:rsid w:val="007B72F7"/>
    <w:rsid w:val="007C051B"/>
    <w:rsid w:val="007C0859"/>
    <w:rsid w:val="007C0920"/>
    <w:rsid w:val="007C15F8"/>
    <w:rsid w:val="007C16A7"/>
    <w:rsid w:val="007C195B"/>
    <w:rsid w:val="007C1E4B"/>
    <w:rsid w:val="007C1EF1"/>
    <w:rsid w:val="007C2028"/>
    <w:rsid w:val="007C2DA5"/>
    <w:rsid w:val="007C42C8"/>
    <w:rsid w:val="007C4517"/>
    <w:rsid w:val="007C4B2B"/>
    <w:rsid w:val="007C7613"/>
    <w:rsid w:val="007C7BF9"/>
    <w:rsid w:val="007C7EDA"/>
    <w:rsid w:val="007D0216"/>
    <w:rsid w:val="007D0514"/>
    <w:rsid w:val="007D13D7"/>
    <w:rsid w:val="007D1722"/>
    <w:rsid w:val="007D17AE"/>
    <w:rsid w:val="007D1E7A"/>
    <w:rsid w:val="007D233C"/>
    <w:rsid w:val="007D36DC"/>
    <w:rsid w:val="007D42CE"/>
    <w:rsid w:val="007D51DD"/>
    <w:rsid w:val="007D6743"/>
    <w:rsid w:val="007D6AEA"/>
    <w:rsid w:val="007D6E0F"/>
    <w:rsid w:val="007D70B4"/>
    <w:rsid w:val="007D70EE"/>
    <w:rsid w:val="007D7720"/>
    <w:rsid w:val="007E1327"/>
    <w:rsid w:val="007E13A1"/>
    <w:rsid w:val="007E1492"/>
    <w:rsid w:val="007E1C6F"/>
    <w:rsid w:val="007E1E92"/>
    <w:rsid w:val="007E2207"/>
    <w:rsid w:val="007E2890"/>
    <w:rsid w:val="007E2F23"/>
    <w:rsid w:val="007E3181"/>
    <w:rsid w:val="007E37E3"/>
    <w:rsid w:val="007E3F7D"/>
    <w:rsid w:val="007E4EEB"/>
    <w:rsid w:val="007E5D52"/>
    <w:rsid w:val="007E5EC1"/>
    <w:rsid w:val="007E6437"/>
    <w:rsid w:val="007E7F13"/>
    <w:rsid w:val="007F005A"/>
    <w:rsid w:val="007F0083"/>
    <w:rsid w:val="007F105C"/>
    <w:rsid w:val="007F2414"/>
    <w:rsid w:val="007F2F03"/>
    <w:rsid w:val="007F3157"/>
    <w:rsid w:val="007F3A15"/>
    <w:rsid w:val="007F3E8B"/>
    <w:rsid w:val="007F41A9"/>
    <w:rsid w:val="007F4240"/>
    <w:rsid w:val="007F4311"/>
    <w:rsid w:val="007F459A"/>
    <w:rsid w:val="007F482D"/>
    <w:rsid w:val="007F4E01"/>
    <w:rsid w:val="007F5B83"/>
    <w:rsid w:val="007F5CC5"/>
    <w:rsid w:val="007F5E3A"/>
    <w:rsid w:val="007F6444"/>
    <w:rsid w:val="007F680C"/>
    <w:rsid w:val="007F68C4"/>
    <w:rsid w:val="007F6CF0"/>
    <w:rsid w:val="007F7241"/>
    <w:rsid w:val="00800B1F"/>
    <w:rsid w:val="00800D62"/>
    <w:rsid w:val="0080118B"/>
    <w:rsid w:val="008014D1"/>
    <w:rsid w:val="00801854"/>
    <w:rsid w:val="00802378"/>
    <w:rsid w:val="008040BA"/>
    <w:rsid w:val="00804AA3"/>
    <w:rsid w:val="00804FA9"/>
    <w:rsid w:val="008050D6"/>
    <w:rsid w:val="00805847"/>
    <w:rsid w:val="008058F7"/>
    <w:rsid w:val="008069C5"/>
    <w:rsid w:val="00807FA0"/>
    <w:rsid w:val="00811538"/>
    <w:rsid w:val="0081183F"/>
    <w:rsid w:val="00811E46"/>
    <w:rsid w:val="008120E0"/>
    <w:rsid w:val="008121BE"/>
    <w:rsid w:val="00813654"/>
    <w:rsid w:val="008142B3"/>
    <w:rsid w:val="00814556"/>
    <w:rsid w:val="0081571F"/>
    <w:rsid w:val="00815B62"/>
    <w:rsid w:val="00815EA4"/>
    <w:rsid w:val="008162F5"/>
    <w:rsid w:val="008169E7"/>
    <w:rsid w:val="00817DB7"/>
    <w:rsid w:val="00820C72"/>
    <w:rsid w:val="008214BC"/>
    <w:rsid w:val="008238BF"/>
    <w:rsid w:val="00824AA6"/>
    <w:rsid w:val="0082608A"/>
    <w:rsid w:val="00826386"/>
    <w:rsid w:val="0082699E"/>
    <w:rsid w:val="008273C7"/>
    <w:rsid w:val="0082762D"/>
    <w:rsid w:val="00827E7B"/>
    <w:rsid w:val="0083008E"/>
    <w:rsid w:val="0083056D"/>
    <w:rsid w:val="0083059A"/>
    <w:rsid w:val="008306CB"/>
    <w:rsid w:val="0083108B"/>
    <w:rsid w:val="00831110"/>
    <w:rsid w:val="00832AD8"/>
    <w:rsid w:val="00833967"/>
    <w:rsid w:val="00835009"/>
    <w:rsid w:val="00835206"/>
    <w:rsid w:val="008357AA"/>
    <w:rsid w:val="00835B49"/>
    <w:rsid w:val="00836073"/>
    <w:rsid w:val="00837EB8"/>
    <w:rsid w:val="0084014B"/>
    <w:rsid w:val="00842516"/>
    <w:rsid w:val="00844686"/>
    <w:rsid w:val="00845A13"/>
    <w:rsid w:val="00845BAB"/>
    <w:rsid w:val="00846F41"/>
    <w:rsid w:val="00850EC8"/>
    <w:rsid w:val="0085264C"/>
    <w:rsid w:val="00853690"/>
    <w:rsid w:val="00853CAB"/>
    <w:rsid w:val="0085448F"/>
    <w:rsid w:val="00854503"/>
    <w:rsid w:val="008545A4"/>
    <w:rsid w:val="008557C2"/>
    <w:rsid w:val="00857015"/>
    <w:rsid w:val="00857E0D"/>
    <w:rsid w:val="008602BD"/>
    <w:rsid w:val="008607A7"/>
    <w:rsid w:val="008607E5"/>
    <w:rsid w:val="00860B79"/>
    <w:rsid w:val="008622EA"/>
    <w:rsid w:val="008626CE"/>
    <w:rsid w:val="00862D27"/>
    <w:rsid w:val="008634E2"/>
    <w:rsid w:val="00864153"/>
    <w:rsid w:val="00864845"/>
    <w:rsid w:val="0086488F"/>
    <w:rsid w:val="00864A6A"/>
    <w:rsid w:val="00864DBB"/>
    <w:rsid w:val="00865247"/>
    <w:rsid w:val="00865893"/>
    <w:rsid w:val="00865A10"/>
    <w:rsid w:val="00865D2D"/>
    <w:rsid w:val="00867882"/>
    <w:rsid w:val="008678B3"/>
    <w:rsid w:val="00867C05"/>
    <w:rsid w:val="00867E69"/>
    <w:rsid w:val="00867EF0"/>
    <w:rsid w:val="00870644"/>
    <w:rsid w:val="00872C5B"/>
    <w:rsid w:val="008739B2"/>
    <w:rsid w:val="0087513D"/>
    <w:rsid w:val="00875472"/>
    <w:rsid w:val="00876512"/>
    <w:rsid w:val="00876881"/>
    <w:rsid w:val="008769BD"/>
    <w:rsid w:val="00876C60"/>
    <w:rsid w:val="00876F53"/>
    <w:rsid w:val="00877324"/>
    <w:rsid w:val="008775B2"/>
    <w:rsid w:val="00877651"/>
    <w:rsid w:val="00877F9F"/>
    <w:rsid w:val="00880381"/>
    <w:rsid w:val="00880F19"/>
    <w:rsid w:val="0088112B"/>
    <w:rsid w:val="008815FF"/>
    <w:rsid w:val="0088167C"/>
    <w:rsid w:val="00882095"/>
    <w:rsid w:val="00882514"/>
    <w:rsid w:val="00882D13"/>
    <w:rsid w:val="00883562"/>
    <w:rsid w:val="0088446E"/>
    <w:rsid w:val="008857D2"/>
    <w:rsid w:val="0088630C"/>
    <w:rsid w:val="008863BD"/>
    <w:rsid w:val="00886F3A"/>
    <w:rsid w:val="008875AB"/>
    <w:rsid w:val="00890759"/>
    <w:rsid w:val="00890FA4"/>
    <w:rsid w:val="00891351"/>
    <w:rsid w:val="008933DC"/>
    <w:rsid w:val="00893615"/>
    <w:rsid w:val="00893B98"/>
    <w:rsid w:val="00894B02"/>
    <w:rsid w:val="00895907"/>
    <w:rsid w:val="00895E83"/>
    <w:rsid w:val="00896A7E"/>
    <w:rsid w:val="00896DC3"/>
    <w:rsid w:val="00897FB3"/>
    <w:rsid w:val="008A1434"/>
    <w:rsid w:val="008A1A8F"/>
    <w:rsid w:val="008A1E66"/>
    <w:rsid w:val="008A2093"/>
    <w:rsid w:val="008A22C0"/>
    <w:rsid w:val="008A2745"/>
    <w:rsid w:val="008A2EE0"/>
    <w:rsid w:val="008A37A5"/>
    <w:rsid w:val="008A46F2"/>
    <w:rsid w:val="008A63B2"/>
    <w:rsid w:val="008A7A91"/>
    <w:rsid w:val="008B1F41"/>
    <w:rsid w:val="008B225E"/>
    <w:rsid w:val="008B2C61"/>
    <w:rsid w:val="008B34A0"/>
    <w:rsid w:val="008B49D5"/>
    <w:rsid w:val="008B4AC2"/>
    <w:rsid w:val="008B51E0"/>
    <w:rsid w:val="008B5639"/>
    <w:rsid w:val="008B635A"/>
    <w:rsid w:val="008B6B05"/>
    <w:rsid w:val="008B71A7"/>
    <w:rsid w:val="008B78C1"/>
    <w:rsid w:val="008C072D"/>
    <w:rsid w:val="008C0CB8"/>
    <w:rsid w:val="008C3062"/>
    <w:rsid w:val="008C3212"/>
    <w:rsid w:val="008C327D"/>
    <w:rsid w:val="008C4353"/>
    <w:rsid w:val="008C5A92"/>
    <w:rsid w:val="008C5A96"/>
    <w:rsid w:val="008C5BEE"/>
    <w:rsid w:val="008C6243"/>
    <w:rsid w:val="008C6CCC"/>
    <w:rsid w:val="008C6CEF"/>
    <w:rsid w:val="008C753F"/>
    <w:rsid w:val="008D0962"/>
    <w:rsid w:val="008D0D20"/>
    <w:rsid w:val="008D1A12"/>
    <w:rsid w:val="008D1DA3"/>
    <w:rsid w:val="008D235F"/>
    <w:rsid w:val="008D277C"/>
    <w:rsid w:val="008D318E"/>
    <w:rsid w:val="008D32F3"/>
    <w:rsid w:val="008D367A"/>
    <w:rsid w:val="008D3E33"/>
    <w:rsid w:val="008D4723"/>
    <w:rsid w:val="008D5E83"/>
    <w:rsid w:val="008D629B"/>
    <w:rsid w:val="008D69ED"/>
    <w:rsid w:val="008D75EB"/>
    <w:rsid w:val="008E0370"/>
    <w:rsid w:val="008E06AF"/>
    <w:rsid w:val="008E0A3D"/>
    <w:rsid w:val="008E0DA0"/>
    <w:rsid w:val="008E0EAE"/>
    <w:rsid w:val="008E1659"/>
    <w:rsid w:val="008E19A1"/>
    <w:rsid w:val="008E2401"/>
    <w:rsid w:val="008E270E"/>
    <w:rsid w:val="008E2C0D"/>
    <w:rsid w:val="008E2C58"/>
    <w:rsid w:val="008E3B54"/>
    <w:rsid w:val="008E730B"/>
    <w:rsid w:val="008E75EF"/>
    <w:rsid w:val="008F1253"/>
    <w:rsid w:val="008F2890"/>
    <w:rsid w:val="008F5173"/>
    <w:rsid w:val="008F5DC2"/>
    <w:rsid w:val="008F5F23"/>
    <w:rsid w:val="008F7D37"/>
    <w:rsid w:val="009003E1"/>
    <w:rsid w:val="00900D27"/>
    <w:rsid w:val="0090170F"/>
    <w:rsid w:val="009017F5"/>
    <w:rsid w:val="00901B28"/>
    <w:rsid w:val="00901CD1"/>
    <w:rsid w:val="00901F82"/>
    <w:rsid w:val="009025A1"/>
    <w:rsid w:val="00902D1A"/>
    <w:rsid w:val="009038D7"/>
    <w:rsid w:val="00903C1B"/>
    <w:rsid w:val="00904402"/>
    <w:rsid w:val="00904730"/>
    <w:rsid w:val="00904DA5"/>
    <w:rsid w:val="00904F78"/>
    <w:rsid w:val="009053C8"/>
    <w:rsid w:val="009055B6"/>
    <w:rsid w:val="009055FE"/>
    <w:rsid w:val="009066CD"/>
    <w:rsid w:val="009067A0"/>
    <w:rsid w:val="009069FF"/>
    <w:rsid w:val="00907F41"/>
    <w:rsid w:val="00910282"/>
    <w:rsid w:val="00911DE8"/>
    <w:rsid w:val="0091243B"/>
    <w:rsid w:val="00913558"/>
    <w:rsid w:val="00914413"/>
    <w:rsid w:val="00914443"/>
    <w:rsid w:val="009144E8"/>
    <w:rsid w:val="00914DF4"/>
    <w:rsid w:val="0091555C"/>
    <w:rsid w:val="00915799"/>
    <w:rsid w:val="00916617"/>
    <w:rsid w:val="00916791"/>
    <w:rsid w:val="009167EE"/>
    <w:rsid w:val="00916921"/>
    <w:rsid w:val="00917C2E"/>
    <w:rsid w:val="00917DEB"/>
    <w:rsid w:val="00920750"/>
    <w:rsid w:val="00920B56"/>
    <w:rsid w:val="0092143B"/>
    <w:rsid w:val="0092237E"/>
    <w:rsid w:val="009236EE"/>
    <w:rsid w:val="00923B54"/>
    <w:rsid w:val="00925011"/>
    <w:rsid w:val="00926E50"/>
    <w:rsid w:val="00926E80"/>
    <w:rsid w:val="00927165"/>
    <w:rsid w:val="00927746"/>
    <w:rsid w:val="009300CB"/>
    <w:rsid w:val="00930BC2"/>
    <w:rsid w:val="00930F5A"/>
    <w:rsid w:val="00931656"/>
    <w:rsid w:val="009316AD"/>
    <w:rsid w:val="00932367"/>
    <w:rsid w:val="009329BA"/>
    <w:rsid w:val="00933571"/>
    <w:rsid w:val="00934214"/>
    <w:rsid w:val="009353AD"/>
    <w:rsid w:val="009360D4"/>
    <w:rsid w:val="009368D4"/>
    <w:rsid w:val="00937B1B"/>
    <w:rsid w:val="00940D8A"/>
    <w:rsid w:val="00940EEE"/>
    <w:rsid w:val="00941477"/>
    <w:rsid w:val="009418CF"/>
    <w:rsid w:val="00941AA9"/>
    <w:rsid w:val="009428BA"/>
    <w:rsid w:val="0094327D"/>
    <w:rsid w:val="009436E8"/>
    <w:rsid w:val="00943EB4"/>
    <w:rsid w:val="009441A8"/>
    <w:rsid w:val="00944283"/>
    <w:rsid w:val="00944563"/>
    <w:rsid w:val="00944CBC"/>
    <w:rsid w:val="0094598A"/>
    <w:rsid w:val="00946D54"/>
    <w:rsid w:val="009501FF"/>
    <w:rsid w:val="00951964"/>
    <w:rsid w:val="00951A07"/>
    <w:rsid w:val="00952074"/>
    <w:rsid w:val="00952E5B"/>
    <w:rsid w:val="009533CA"/>
    <w:rsid w:val="009537AD"/>
    <w:rsid w:val="009543A7"/>
    <w:rsid w:val="00954519"/>
    <w:rsid w:val="0095486C"/>
    <w:rsid w:val="009555E9"/>
    <w:rsid w:val="0095661F"/>
    <w:rsid w:val="00957EFC"/>
    <w:rsid w:val="00960433"/>
    <w:rsid w:val="00960CDF"/>
    <w:rsid w:val="00961030"/>
    <w:rsid w:val="00961494"/>
    <w:rsid w:val="00961765"/>
    <w:rsid w:val="009617E7"/>
    <w:rsid w:val="0096190B"/>
    <w:rsid w:val="009629D1"/>
    <w:rsid w:val="0096335B"/>
    <w:rsid w:val="0096499A"/>
    <w:rsid w:val="009658DE"/>
    <w:rsid w:val="009670F0"/>
    <w:rsid w:val="00967967"/>
    <w:rsid w:val="00972B8A"/>
    <w:rsid w:val="00972BD1"/>
    <w:rsid w:val="009735BF"/>
    <w:rsid w:val="009736AD"/>
    <w:rsid w:val="00973FF3"/>
    <w:rsid w:val="00974047"/>
    <w:rsid w:val="009759A3"/>
    <w:rsid w:val="00976135"/>
    <w:rsid w:val="00977726"/>
    <w:rsid w:val="009779B9"/>
    <w:rsid w:val="00977E71"/>
    <w:rsid w:val="00977F94"/>
    <w:rsid w:val="00980915"/>
    <w:rsid w:val="00981BE2"/>
    <w:rsid w:val="00981CC4"/>
    <w:rsid w:val="009828A4"/>
    <w:rsid w:val="00982A96"/>
    <w:rsid w:val="00982D83"/>
    <w:rsid w:val="00982EC0"/>
    <w:rsid w:val="009838CC"/>
    <w:rsid w:val="00983F27"/>
    <w:rsid w:val="0098504B"/>
    <w:rsid w:val="00987371"/>
    <w:rsid w:val="00987920"/>
    <w:rsid w:val="00991CEF"/>
    <w:rsid w:val="00991E12"/>
    <w:rsid w:val="009927E1"/>
    <w:rsid w:val="009940BC"/>
    <w:rsid w:val="009951A1"/>
    <w:rsid w:val="00995368"/>
    <w:rsid w:val="009962E4"/>
    <w:rsid w:val="009966E7"/>
    <w:rsid w:val="009A0FA7"/>
    <w:rsid w:val="009A1947"/>
    <w:rsid w:val="009A2951"/>
    <w:rsid w:val="009A4288"/>
    <w:rsid w:val="009A473E"/>
    <w:rsid w:val="009A4B56"/>
    <w:rsid w:val="009A587A"/>
    <w:rsid w:val="009A5D31"/>
    <w:rsid w:val="009A6596"/>
    <w:rsid w:val="009A69D4"/>
    <w:rsid w:val="009A6BD7"/>
    <w:rsid w:val="009A742B"/>
    <w:rsid w:val="009B1C4F"/>
    <w:rsid w:val="009B21CD"/>
    <w:rsid w:val="009B3C1D"/>
    <w:rsid w:val="009B3FAA"/>
    <w:rsid w:val="009B4C26"/>
    <w:rsid w:val="009B5422"/>
    <w:rsid w:val="009B6171"/>
    <w:rsid w:val="009B6210"/>
    <w:rsid w:val="009B7281"/>
    <w:rsid w:val="009C1A70"/>
    <w:rsid w:val="009C1E29"/>
    <w:rsid w:val="009C1ED9"/>
    <w:rsid w:val="009C4A07"/>
    <w:rsid w:val="009C4A9F"/>
    <w:rsid w:val="009C4E7A"/>
    <w:rsid w:val="009C646C"/>
    <w:rsid w:val="009C70C2"/>
    <w:rsid w:val="009C713C"/>
    <w:rsid w:val="009D030A"/>
    <w:rsid w:val="009D0458"/>
    <w:rsid w:val="009D0D85"/>
    <w:rsid w:val="009D0DE7"/>
    <w:rsid w:val="009D0EF8"/>
    <w:rsid w:val="009D13F1"/>
    <w:rsid w:val="009D1981"/>
    <w:rsid w:val="009D2BD6"/>
    <w:rsid w:val="009D300B"/>
    <w:rsid w:val="009D4FB7"/>
    <w:rsid w:val="009D57F3"/>
    <w:rsid w:val="009D5DB1"/>
    <w:rsid w:val="009D5F71"/>
    <w:rsid w:val="009D6064"/>
    <w:rsid w:val="009D62C1"/>
    <w:rsid w:val="009D6390"/>
    <w:rsid w:val="009D67D1"/>
    <w:rsid w:val="009D6E5E"/>
    <w:rsid w:val="009D7366"/>
    <w:rsid w:val="009D7663"/>
    <w:rsid w:val="009E0F0C"/>
    <w:rsid w:val="009E140A"/>
    <w:rsid w:val="009E1D6B"/>
    <w:rsid w:val="009E1E73"/>
    <w:rsid w:val="009E1F20"/>
    <w:rsid w:val="009E2235"/>
    <w:rsid w:val="009E26A8"/>
    <w:rsid w:val="009E2A18"/>
    <w:rsid w:val="009E3110"/>
    <w:rsid w:val="009E3C88"/>
    <w:rsid w:val="009E3D60"/>
    <w:rsid w:val="009E4564"/>
    <w:rsid w:val="009E4BE7"/>
    <w:rsid w:val="009E514A"/>
    <w:rsid w:val="009E5355"/>
    <w:rsid w:val="009E5474"/>
    <w:rsid w:val="009E5495"/>
    <w:rsid w:val="009E6245"/>
    <w:rsid w:val="009E66DF"/>
    <w:rsid w:val="009E6D6D"/>
    <w:rsid w:val="009E794C"/>
    <w:rsid w:val="009E7C8F"/>
    <w:rsid w:val="009F05CB"/>
    <w:rsid w:val="009F0AFF"/>
    <w:rsid w:val="009F26D3"/>
    <w:rsid w:val="009F3500"/>
    <w:rsid w:val="009F45C7"/>
    <w:rsid w:val="009F485D"/>
    <w:rsid w:val="009F5610"/>
    <w:rsid w:val="009F5BB2"/>
    <w:rsid w:val="009F5BD7"/>
    <w:rsid w:val="009F6239"/>
    <w:rsid w:val="009F6C12"/>
    <w:rsid w:val="009F7D18"/>
    <w:rsid w:val="009F7F4B"/>
    <w:rsid w:val="00A000E1"/>
    <w:rsid w:val="00A00546"/>
    <w:rsid w:val="00A00BF2"/>
    <w:rsid w:val="00A00FB3"/>
    <w:rsid w:val="00A0309F"/>
    <w:rsid w:val="00A03F31"/>
    <w:rsid w:val="00A04112"/>
    <w:rsid w:val="00A04406"/>
    <w:rsid w:val="00A047DC"/>
    <w:rsid w:val="00A04DF1"/>
    <w:rsid w:val="00A06E37"/>
    <w:rsid w:val="00A07536"/>
    <w:rsid w:val="00A07A8D"/>
    <w:rsid w:val="00A10868"/>
    <w:rsid w:val="00A11F4D"/>
    <w:rsid w:val="00A14A05"/>
    <w:rsid w:val="00A15028"/>
    <w:rsid w:val="00A15060"/>
    <w:rsid w:val="00A1635E"/>
    <w:rsid w:val="00A164D9"/>
    <w:rsid w:val="00A17F60"/>
    <w:rsid w:val="00A201E1"/>
    <w:rsid w:val="00A202CD"/>
    <w:rsid w:val="00A209DD"/>
    <w:rsid w:val="00A20DF9"/>
    <w:rsid w:val="00A21B2D"/>
    <w:rsid w:val="00A22763"/>
    <w:rsid w:val="00A22876"/>
    <w:rsid w:val="00A229D7"/>
    <w:rsid w:val="00A22F95"/>
    <w:rsid w:val="00A26F05"/>
    <w:rsid w:val="00A26F58"/>
    <w:rsid w:val="00A27393"/>
    <w:rsid w:val="00A2789C"/>
    <w:rsid w:val="00A27BAB"/>
    <w:rsid w:val="00A300D9"/>
    <w:rsid w:val="00A31F38"/>
    <w:rsid w:val="00A3485A"/>
    <w:rsid w:val="00A34BBC"/>
    <w:rsid w:val="00A354B8"/>
    <w:rsid w:val="00A3625B"/>
    <w:rsid w:val="00A401F7"/>
    <w:rsid w:val="00A40996"/>
    <w:rsid w:val="00A40B87"/>
    <w:rsid w:val="00A41C52"/>
    <w:rsid w:val="00A41EFA"/>
    <w:rsid w:val="00A424AA"/>
    <w:rsid w:val="00A427DE"/>
    <w:rsid w:val="00A42E6F"/>
    <w:rsid w:val="00A43260"/>
    <w:rsid w:val="00A44102"/>
    <w:rsid w:val="00A4445C"/>
    <w:rsid w:val="00A44CCC"/>
    <w:rsid w:val="00A44D6B"/>
    <w:rsid w:val="00A4525D"/>
    <w:rsid w:val="00A4528A"/>
    <w:rsid w:val="00A457BD"/>
    <w:rsid w:val="00A46BEC"/>
    <w:rsid w:val="00A46D04"/>
    <w:rsid w:val="00A4714B"/>
    <w:rsid w:val="00A47B5E"/>
    <w:rsid w:val="00A5049F"/>
    <w:rsid w:val="00A507D2"/>
    <w:rsid w:val="00A510A5"/>
    <w:rsid w:val="00A512AD"/>
    <w:rsid w:val="00A52F85"/>
    <w:rsid w:val="00A53471"/>
    <w:rsid w:val="00A5360B"/>
    <w:rsid w:val="00A53798"/>
    <w:rsid w:val="00A54E2C"/>
    <w:rsid w:val="00A55FC8"/>
    <w:rsid w:val="00A5633C"/>
    <w:rsid w:val="00A5710B"/>
    <w:rsid w:val="00A57121"/>
    <w:rsid w:val="00A572D4"/>
    <w:rsid w:val="00A60882"/>
    <w:rsid w:val="00A60E22"/>
    <w:rsid w:val="00A649C9"/>
    <w:rsid w:val="00A650E0"/>
    <w:rsid w:val="00A657AE"/>
    <w:rsid w:val="00A658B2"/>
    <w:rsid w:val="00A66C29"/>
    <w:rsid w:val="00A66C90"/>
    <w:rsid w:val="00A70C54"/>
    <w:rsid w:val="00A71041"/>
    <w:rsid w:val="00A71AA3"/>
    <w:rsid w:val="00A71E79"/>
    <w:rsid w:val="00A725B2"/>
    <w:rsid w:val="00A7280C"/>
    <w:rsid w:val="00A72FFE"/>
    <w:rsid w:val="00A737AC"/>
    <w:rsid w:val="00A739A1"/>
    <w:rsid w:val="00A73ACA"/>
    <w:rsid w:val="00A73F5E"/>
    <w:rsid w:val="00A74234"/>
    <w:rsid w:val="00A74A7B"/>
    <w:rsid w:val="00A74A9F"/>
    <w:rsid w:val="00A754BC"/>
    <w:rsid w:val="00A75B97"/>
    <w:rsid w:val="00A800A4"/>
    <w:rsid w:val="00A80603"/>
    <w:rsid w:val="00A817A5"/>
    <w:rsid w:val="00A81F5B"/>
    <w:rsid w:val="00A8365E"/>
    <w:rsid w:val="00A83A12"/>
    <w:rsid w:val="00A84263"/>
    <w:rsid w:val="00A84A0E"/>
    <w:rsid w:val="00A84EBD"/>
    <w:rsid w:val="00A84F14"/>
    <w:rsid w:val="00A85226"/>
    <w:rsid w:val="00A85639"/>
    <w:rsid w:val="00A85825"/>
    <w:rsid w:val="00A85830"/>
    <w:rsid w:val="00A859C9"/>
    <w:rsid w:val="00A8620F"/>
    <w:rsid w:val="00A871BE"/>
    <w:rsid w:val="00A872D3"/>
    <w:rsid w:val="00A8746D"/>
    <w:rsid w:val="00A87B64"/>
    <w:rsid w:val="00A90A22"/>
    <w:rsid w:val="00A90AAF"/>
    <w:rsid w:val="00A9162D"/>
    <w:rsid w:val="00A91B8B"/>
    <w:rsid w:val="00A91DFA"/>
    <w:rsid w:val="00A92411"/>
    <w:rsid w:val="00A93383"/>
    <w:rsid w:val="00A9351F"/>
    <w:rsid w:val="00A93BFF"/>
    <w:rsid w:val="00A93C15"/>
    <w:rsid w:val="00A9436A"/>
    <w:rsid w:val="00A94A99"/>
    <w:rsid w:val="00A95962"/>
    <w:rsid w:val="00A961F9"/>
    <w:rsid w:val="00A964D6"/>
    <w:rsid w:val="00A96B28"/>
    <w:rsid w:val="00A970BD"/>
    <w:rsid w:val="00A974A6"/>
    <w:rsid w:val="00AA3DDE"/>
    <w:rsid w:val="00AA3ED3"/>
    <w:rsid w:val="00AA5607"/>
    <w:rsid w:val="00AA579E"/>
    <w:rsid w:val="00AA62E0"/>
    <w:rsid w:val="00AA6446"/>
    <w:rsid w:val="00AA6ECD"/>
    <w:rsid w:val="00AA780C"/>
    <w:rsid w:val="00AA7A70"/>
    <w:rsid w:val="00AA7CDC"/>
    <w:rsid w:val="00AB0604"/>
    <w:rsid w:val="00AB1146"/>
    <w:rsid w:val="00AB14E3"/>
    <w:rsid w:val="00AB17AD"/>
    <w:rsid w:val="00AB195E"/>
    <w:rsid w:val="00AB2431"/>
    <w:rsid w:val="00AB2A99"/>
    <w:rsid w:val="00AB2B2F"/>
    <w:rsid w:val="00AB326B"/>
    <w:rsid w:val="00AB3B91"/>
    <w:rsid w:val="00AB504B"/>
    <w:rsid w:val="00AB5464"/>
    <w:rsid w:val="00AB61B7"/>
    <w:rsid w:val="00AB6848"/>
    <w:rsid w:val="00AB6C2A"/>
    <w:rsid w:val="00AB6FEB"/>
    <w:rsid w:val="00AB75E9"/>
    <w:rsid w:val="00AB7838"/>
    <w:rsid w:val="00AB7AFE"/>
    <w:rsid w:val="00AC0E9B"/>
    <w:rsid w:val="00AC100A"/>
    <w:rsid w:val="00AC2000"/>
    <w:rsid w:val="00AC2ADC"/>
    <w:rsid w:val="00AC366A"/>
    <w:rsid w:val="00AC38C5"/>
    <w:rsid w:val="00AC4DA6"/>
    <w:rsid w:val="00AC6CE9"/>
    <w:rsid w:val="00AC7198"/>
    <w:rsid w:val="00AC73E2"/>
    <w:rsid w:val="00AC784F"/>
    <w:rsid w:val="00AC794D"/>
    <w:rsid w:val="00AC7AC8"/>
    <w:rsid w:val="00AC7EF9"/>
    <w:rsid w:val="00AD0FA5"/>
    <w:rsid w:val="00AD1858"/>
    <w:rsid w:val="00AD2AEF"/>
    <w:rsid w:val="00AD2D5D"/>
    <w:rsid w:val="00AD34E4"/>
    <w:rsid w:val="00AD37E1"/>
    <w:rsid w:val="00AD47CD"/>
    <w:rsid w:val="00AD4FB6"/>
    <w:rsid w:val="00AD5553"/>
    <w:rsid w:val="00AD5889"/>
    <w:rsid w:val="00AD5942"/>
    <w:rsid w:val="00AD5DC9"/>
    <w:rsid w:val="00AD62BA"/>
    <w:rsid w:val="00AD6923"/>
    <w:rsid w:val="00AD69D0"/>
    <w:rsid w:val="00AD705D"/>
    <w:rsid w:val="00AD7242"/>
    <w:rsid w:val="00AD7328"/>
    <w:rsid w:val="00AD7782"/>
    <w:rsid w:val="00AE0FF9"/>
    <w:rsid w:val="00AE1655"/>
    <w:rsid w:val="00AE1843"/>
    <w:rsid w:val="00AE1F73"/>
    <w:rsid w:val="00AE28EA"/>
    <w:rsid w:val="00AE2BE1"/>
    <w:rsid w:val="00AE31DF"/>
    <w:rsid w:val="00AE3808"/>
    <w:rsid w:val="00AE39A6"/>
    <w:rsid w:val="00AE43A6"/>
    <w:rsid w:val="00AE48C3"/>
    <w:rsid w:val="00AE5362"/>
    <w:rsid w:val="00AE5380"/>
    <w:rsid w:val="00AE5386"/>
    <w:rsid w:val="00AE53C7"/>
    <w:rsid w:val="00AE555C"/>
    <w:rsid w:val="00AE5C8D"/>
    <w:rsid w:val="00AE6363"/>
    <w:rsid w:val="00AE725F"/>
    <w:rsid w:val="00AE75CC"/>
    <w:rsid w:val="00AE76AB"/>
    <w:rsid w:val="00AE77B5"/>
    <w:rsid w:val="00AE7E28"/>
    <w:rsid w:val="00AF02F8"/>
    <w:rsid w:val="00AF0612"/>
    <w:rsid w:val="00AF095E"/>
    <w:rsid w:val="00AF1695"/>
    <w:rsid w:val="00AF277E"/>
    <w:rsid w:val="00AF2938"/>
    <w:rsid w:val="00AF3BAA"/>
    <w:rsid w:val="00AF4057"/>
    <w:rsid w:val="00AF4AFD"/>
    <w:rsid w:val="00AF4C69"/>
    <w:rsid w:val="00AF4F38"/>
    <w:rsid w:val="00AF5618"/>
    <w:rsid w:val="00AF5C0F"/>
    <w:rsid w:val="00AF6143"/>
    <w:rsid w:val="00AF6280"/>
    <w:rsid w:val="00AF6CAD"/>
    <w:rsid w:val="00AF6F51"/>
    <w:rsid w:val="00AF7AEB"/>
    <w:rsid w:val="00B027FC"/>
    <w:rsid w:val="00B02D3D"/>
    <w:rsid w:val="00B053E4"/>
    <w:rsid w:val="00B060A4"/>
    <w:rsid w:val="00B0650A"/>
    <w:rsid w:val="00B07B3E"/>
    <w:rsid w:val="00B1009F"/>
    <w:rsid w:val="00B108F8"/>
    <w:rsid w:val="00B13961"/>
    <w:rsid w:val="00B13D0B"/>
    <w:rsid w:val="00B13DF3"/>
    <w:rsid w:val="00B1474C"/>
    <w:rsid w:val="00B14A94"/>
    <w:rsid w:val="00B15878"/>
    <w:rsid w:val="00B16093"/>
    <w:rsid w:val="00B17148"/>
    <w:rsid w:val="00B172D8"/>
    <w:rsid w:val="00B17C40"/>
    <w:rsid w:val="00B2110D"/>
    <w:rsid w:val="00B212B8"/>
    <w:rsid w:val="00B227C0"/>
    <w:rsid w:val="00B2283E"/>
    <w:rsid w:val="00B2302E"/>
    <w:rsid w:val="00B23472"/>
    <w:rsid w:val="00B23DE5"/>
    <w:rsid w:val="00B25B6F"/>
    <w:rsid w:val="00B25C49"/>
    <w:rsid w:val="00B26466"/>
    <w:rsid w:val="00B26CA2"/>
    <w:rsid w:val="00B27BFB"/>
    <w:rsid w:val="00B30BA7"/>
    <w:rsid w:val="00B30BDD"/>
    <w:rsid w:val="00B31B94"/>
    <w:rsid w:val="00B31FDD"/>
    <w:rsid w:val="00B32A31"/>
    <w:rsid w:val="00B32F8E"/>
    <w:rsid w:val="00B33C5B"/>
    <w:rsid w:val="00B34790"/>
    <w:rsid w:val="00B408ED"/>
    <w:rsid w:val="00B409D5"/>
    <w:rsid w:val="00B410B2"/>
    <w:rsid w:val="00B41A50"/>
    <w:rsid w:val="00B41D1E"/>
    <w:rsid w:val="00B42710"/>
    <w:rsid w:val="00B42AF6"/>
    <w:rsid w:val="00B42B24"/>
    <w:rsid w:val="00B4360A"/>
    <w:rsid w:val="00B4360D"/>
    <w:rsid w:val="00B440B7"/>
    <w:rsid w:val="00B443C3"/>
    <w:rsid w:val="00B44B59"/>
    <w:rsid w:val="00B46290"/>
    <w:rsid w:val="00B46701"/>
    <w:rsid w:val="00B467A3"/>
    <w:rsid w:val="00B46A89"/>
    <w:rsid w:val="00B46FD9"/>
    <w:rsid w:val="00B47049"/>
    <w:rsid w:val="00B476FF"/>
    <w:rsid w:val="00B47884"/>
    <w:rsid w:val="00B50A31"/>
    <w:rsid w:val="00B520C0"/>
    <w:rsid w:val="00B524C8"/>
    <w:rsid w:val="00B52CE6"/>
    <w:rsid w:val="00B52D60"/>
    <w:rsid w:val="00B52E01"/>
    <w:rsid w:val="00B53029"/>
    <w:rsid w:val="00B5436B"/>
    <w:rsid w:val="00B54A8E"/>
    <w:rsid w:val="00B560ED"/>
    <w:rsid w:val="00B56130"/>
    <w:rsid w:val="00B561F4"/>
    <w:rsid w:val="00B5657D"/>
    <w:rsid w:val="00B569FB"/>
    <w:rsid w:val="00B56A14"/>
    <w:rsid w:val="00B56D66"/>
    <w:rsid w:val="00B60D9E"/>
    <w:rsid w:val="00B61302"/>
    <w:rsid w:val="00B61789"/>
    <w:rsid w:val="00B62705"/>
    <w:rsid w:val="00B635F0"/>
    <w:rsid w:val="00B64393"/>
    <w:rsid w:val="00B64EFE"/>
    <w:rsid w:val="00B655BB"/>
    <w:rsid w:val="00B65AF5"/>
    <w:rsid w:val="00B65ED3"/>
    <w:rsid w:val="00B660D3"/>
    <w:rsid w:val="00B66ED7"/>
    <w:rsid w:val="00B67572"/>
    <w:rsid w:val="00B70967"/>
    <w:rsid w:val="00B722B7"/>
    <w:rsid w:val="00B731FE"/>
    <w:rsid w:val="00B76124"/>
    <w:rsid w:val="00B766A8"/>
    <w:rsid w:val="00B76D1F"/>
    <w:rsid w:val="00B76DED"/>
    <w:rsid w:val="00B77864"/>
    <w:rsid w:val="00B806A7"/>
    <w:rsid w:val="00B80721"/>
    <w:rsid w:val="00B80B5A"/>
    <w:rsid w:val="00B8386F"/>
    <w:rsid w:val="00B8411E"/>
    <w:rsid w:val="00B84B50"/>
    <w:rsid w:val="00B857B8"/>
    <w:rsid w:val="00B85E89"/>
    <w:rsid w:val="00B8663C"/>
    <w:rsid w:val="00B86EB5"/>
    <w:rsid w:val="00B87AD0"/>
    <w:rsid w:val="00B87B17"/>
    <w:rsid w:val="00B90F69"/>
    <w:rsid w:val="00B91585"/>
    <w:rsid w:val="00B92298"/>
    <w:rsid w:val="00B924DA"/>
    <w:rsid w:val="00B92846"/>
    <w:rsid w:val="00B93DB6"/>
    <w:rsid w:val="00B955A5"/>
    <w:rsid w:val="00B95640"/>
    <w:rsid w:val="00B95E7D"/>
    <w:rsid w:val="00B96067"/>
    <w:rsid w:val="00B97207"/>
    <w:rsid w:val="00B97E9E"/>
    <w:rsid w:val="00BA0AA0"/>
    <w:rsid w:val="00BA41F5"/>
    <w:rsid w:val="00BA44CA"/>
    <w:rsid w:val="00BA50CF"/>
    <w:rsid w:val="00BA55C6"/>
    <w:rsid w:val="00BA5AC6"/>
    <w:rsid w:val="00BA5FC2"/>
    <w:rsid w:val="00BA63A1"/>
    <w:rsid w:val="00BA75EF"/>
    <w:rsid w:val="00BA79C9"/>
    <w:rsid w:val="00BB095D"/>
    <w:rsid w:val="00BB14D1"/>
    <w:rsid w:val="00BB2AAE"/>
    <w:rsid w:val="00BB30C8"/>
    <w:rsid w:val="00BB3259"/>
    <w:rsid w:val="00BB33B2"/>
    <w:rsid w:val="00BB3C76"/>
    <w:rsid w:val="00BB4473"/>
    <w:rsid w:val="00BB661A"/>
    <w:rsid w:val="00BB7331"/>
    <w:rsid w:val="00BC02D2"/>
    <w:rsid w:val="00BC13C0"/>
    <w:rsid w:val="00BC186D"/>
    <w:rsid w:val="00BC23E8"/>
    <w:rsid w:val="00BC2757"/>
    <w:rsid w:val="00BC2B25"/>
    <w:rsid w:val="00BC36AC"/>
    <w:rsid w:val="00BC3E17"/>
    <w:rsid w:val="00BC4517"/>
    <w:rsid w:val="00BC5559"/>
    <w:rsid w:val="00BC5A7A"/>
    <w:rsid w:val="00BC6B10"/>
    <w:rsid w:val="00BC6F47"/>
    <w:rsid w:val="00BD018F"/>
    <w:rsid w:val="00BD084D"/>
    <w:rsid w:val="00BD0ABA"/>
    <w:rsid w:val="00BD0BAB"/>
    <w:rsid w:val="00BD1704"/>
    <w:rsid w:val="00BD1846"/>
    <w:rsid w:val="00BD2A94"/>
    <w:rsid w:val="00BD3D60"/>
    <w:rsid w:val="00BD4EA7"/>
    <w:rsid w:val="00BD5505"/>
    <w:rsid w:val="00BD5EC4"/>
    <w:rsid w:val="00BD61F6"/>
    <w:rsid w:val="00BD6FAE"/>
    <w:rsid w:val="00BD75AB"/>
    <w:rsid w:val="00BD776F"/>
    <w:rsid w:val="00BE0089"/>
    <w:rsid w:val="00BE0125"/>
    <w:rsid w:val="00BE0479"/>
    <w:rsid w:val="00BE0898"/>
    <w:rsid w:val="00BE0F53"/>
    <w:rsid w:val="00BE0F65"/>
    <w:rsid w:val="00BE1135"/>
    <w:rsid w:val="00BE23B4"/>
    <w:rsid w:val="00BE275E"/>
    <w:rsid w:val="00BE2B08"/>
    <w:rsid w:val="00BE2C46"/>
    <w:rsid w:val="00BE3BE1"/>
    <w:rsid w:val="00BE4B98"/>
    <w:rsid w:val="00BE4F50"/>
    <w:rsid w:val="00BE59D6"/>
    <w:rsid w:val="00BE5FCF"/>
    <w:rsid w:val="00BE719E"/>
    <w:rsid w:val="00BE79DB"/>
    <w:rsid w:val="00BE7B74"/>
    <w:rsid w:val="00BF0FAD"/>
    <w:rsid w:val="00BF1040"/>
    <w:rsid w:val="00BF1180"/>
    <w:rsid w:val="00BF199A"/>
    <w:rsid w:val="00BF1DA6"/>
    <w:rsid w:val="00BF23F6"/>
    <w:rsid w:val="00BF2A2B"/>
    <w:rsid w:val="00BF34A8"/>
    <w:rsid w:val="00BF385A"/>
    <w:rsid w:val="00BF404A"/>
    <w:rsid w:val="00BF5B68"/>
    <w:rsid w:val="00BF6371"/>
    <w:rsid w:val="00BF66B5"/>
    <w:rsid w:val="00BF6FAF"/>
    <w:rsid w:val="00BF6FF3"/>
    <w:rsid w:val="00BF7202"/>
    <w:rsid w:val="00BF72B6"/>
    <w:rsid w:val="00BF76AF"/>
    <w:rsid w:val="00BF7762"/>
    <w:rsid w:val="00BF778F"/>
    <w:rsid w:val="00BF7D80"/>
    <w:rsid w:val="00C002DF"/>
    <w:rsid w:val="00C0191A"/>
    <w:rsid w:val="00C02BB7"/>
    <w:rsid w:val="00C03AE7"/>
    <w:rsid w:val="00C04100"/>
    <w:rsid w:val="00C05AE5"/>
    <w:rsid w:val="00C05D88"/>
    <w:rsid w:val="00C05E43"/>
    <w:rsid w:val="00C0666F"/>
    <w:rsid w:val="00C07E4A"/>
    <w:rsid w:val="00C07EFD"/>
    <w:rsid w:val="00C1032E"/>
    <w:rsid w:val="00C1085C"/>
    <w:rsid w:val="00C1199A"/>
    <w:rsid w:val="00C1290D"/>
    <w:rsid w:val="00C1306D"/>
    <w:rsid w:val="00C13A42"/>
    <w:rsid w:val="00C143A1"/>
    <w:rsid w:val="00C150B4"/>
    <w:rsid w:val="00C159BA"/>
    <w:rsid w:val="00C15F92"/>
    <w:rsid w:val="00C17DF6"/>
    <w:rsid w:val="00C17F00"/>
    <w:rsid w:val="00C20811"/>
    <w:rsid w:val="00C20BB6"/>
    <w:rsid w:val="00C213B0"/>
    <w:rsid w:val="00C215BE"/>
    <w:rsid w:val="00C21F06"/>
    <w:rsid w:val="00C22270"/>
    <w:rsid w:val="00C2249F"/>
    <w:rsid w:val="00C22E8A"/>
    <w:rsid w:val="00C237A4"/>
    <w:rsid w:val="00C24429"/>
    <w:rsid w:val="00C25757"/>
    <w:rsid w:val="00C25B16"/>
    <w:rsid w:val="00C25EB5"/>
    <w:rsid w:val="00C26850"/>
    <w:rsid w:val="00C26B25"/>
    <w:rsid w:val="00C26DB3"/>
    <w:rsid w:val="00C26F9C"/>
    <w:rsid w:val="00C27486"/>
    <w:rsid w:val="00C27C94"/>
    <w:rsid w:val="00C27CAD"/>
    <w:rsid w:val="00C302F3"/>
    <w:rsid w:val="00C3059E"/>
    <w:rsid w:val="00C30A18"/>
    <w:rsid w:val="00C322D7"/>
    <w:rsid w:val="00C3250B"/>
    <w:rsid w:val="00C33123"/>
    <w:rsid w:val="00C33E75"/>
    <w:rsid w:val="00C342E4"/>
    <w:rsid w:val="00C34A8B"/>
    <w:rsid w:val="00C354C1"/>
    <w:rsid w:val="00C3724E"/>
    <w:rsid w:val="00C40232"/>
    <w:rsid w:val="00C40951"/>
    <w:rsid w:val="00C40EC1"/>
    <w:rsid w:val="00C414E8"/>
    <w:rsid w:val="00C41D84"/>
    <w:rsid w:val="00C41FA7"/>
    <w:rsid w:val="00C42AA0"/>
    <w:rsid w:val="00C42DB0"/>
    <w:rsid w:val="00C43272"/>
    <w:rsid w:val="00C4366B"/>
    <w:rsid w:val="00C43BDC"/>
    <w:rsid w:val="00C44C6B"/>
    <w:rsid w:val="00C452F9"/>
    <w:rsid w:val="00C4559A"/>
    <w:rsid w:val="00C45BC8"/>
    <w:rsid w:val="00C460A4"/>
    <w:rsid w:val="00C460F8"/>
    <w:rsid w:val="00C463A4"/>
    <w:rsid w:val="00C47C23"/>
    <w:rsid w:val="00C51010"/>
    <w:rsid w:val="00C51664"/>
    <w:rsid w:val="00C522B3"/>
    <w:rsid w:val="00C52A48"/>
    <w:rsid w:val="00C53021"/>
    <w:rsid w:val="00C53381"/>
    <w:rsid w:val="00C537D5"/>
    <w:rsid w:val="00C55368"/>
    <w:rsid w:val="00C56369"/>
    <w:rsid w:val="00C5792C"/>
    <w:rsid w:val="00C60C75"/>
    <w:rsid w:val="00C60C88"/>
    <w:rsid w:val="00C627F3"/>
    <w:rsid w:val="00C62B08"/>
    <w:rsid w:val="00C62DC6"/>
    <w:rsid w:val="00C63634"/>
    <w:rsid w:val="00C6395B"/>
    <w:rsid w:val="00C64281"/>
    <w:rsid w:val="00C6451F"/>
    <w:rsid w:val="00C64BC4"/>
    <w:rsid w:val="00C64E14"/>
    <w:rsid w:val="00C64EFA"/>
    <w:rsid w:val="00C65490"/>
    <w:rsid w:val="00C659C5"/>
    <w:rsid w:val="00C6664D"/>
    <w:rsid w:val="00C67937"/>
    <w:rsid w:val="00C679BF"/>
    <w:rsid w:val="00C70E59"/>
    <w:rsid w:val="00C71186"/>
    <w:rsid w:val="00C715DE"/>
    <w:rsid w:val="00C71FF0"/>
    <w:rsid w:val="00C73F41"/>
    <w:rsid w:val="00C74371"/>
    <w:rsid w:val="00C744B8"/>
    <w:rsid w:val="00C744E2"/>
    <w:rsid w:val="00C75AF6"/>
    <w:rsid w:val="00C75B42"/>
    <w:rsid w:val="00C75CA2"/>
    <w:rsid w:val="00C75DDD"/>
    <w:rsid w:val="00C76C3B"/>
    <w:rsid w:val="00C77DA4"/>
    <w:rsid w:val="00C80767"/>
    <w:rsid w:val="00C81871"/>
    <w:rsid w:val="00C82278"/>
    <w:rsid w:val="00C829AC"/>
    <w:rsid w:val="00C82D14"/>
    <w:rsid w:val="00C82D4E"/>
    <w:rsid w:val="00C835B6"/>
    <w:rsid w:val="00C83854"/>
    <w:rsid w:val="00C848BE"/>
    <w:rsid w:val="00C850C6"/>
    <w:rsid w:val="00C850F8"/>
    <w:rsid w:val="00C85ED2"/>
    <w:rsid w:val="00C8696E"/>
    <w:rsid w:val="00C869F9"/>
    <w:rsid w:val="00C86AA3"/>
    <w:rsid w:val="00C86EC5"/>
    <w:rsid w:val="00C90AA1"/>
    <w:rsid w:val="00C92086"/>
    <w:rsid w:val="00C92301"/>
    <w:rsid w:val="00C929C2"/>
    <w:rsid w:val="00C92CE6"/>
    <w:rsid w:val="00C93483"/>
    <w:rsid w:val="00C95C4B"/>
    <w:rsid w:val="00C95E6C"/>
    <w:rsid w:val="00C9643B"/>
    <w:rsid w:val="00C96455"/>
    <w:rsid w:val="00C965A4"/>
    <w:rsid w:val="00C96769"/>
    <w:rsid w:val="00C973C3"/>
    <w:rsid w:val="00CA0190"/>
    <w:rsid w:val="00CA0544"/>
    <w:rsid w:val="00CA09C4"/>
    <w:rsid w:val="00CA0ECE"/>
    <w:rsid w:val="00CA1B8C"/>
    <w:rsid w:val="00CA32C5"/>
    <w:rsid w:val="00CA38C8"/>
    <w:rsid w:val="00CA3F7A"/>
    <w:rsid w:val="00CA4296"/>
    <w:rsid w:val="00CA5E56"/>
    <w:rsid w:val="00CA77B2"/>
    <w:rsid w:val="00CA7A42"/>
    <w:rsid w:val="00CB0583"/>
    <w:rsid w:val="00CB0683"/>
    <w:rsid w:val="00CB085C"/>
    <w:rsid w:val="00CB1C7D"/>
    <w:rsid w:val="00CB1FE2"/>
    <w:rsid w:val="00CB2113"/>
    <w:rsid w:val="00CB2DA4"/>
    <w:rsid w:val="00CB32AB"/>
    <w:rsid w:val="00CB362A"/>
    <w:rsid w:val="00CB4218"/>
    <w:rsid w:val="00CB4356"/>
    <w:rsid w:val="00CB46F6"/>
    <w:rsid w:val="00CB53C6"/>
    <w:rsid w:val="00CB5E84"/>
    <w:rsid w:val="00CB65DE"/>
    <w:rsid w:val="00CB6DDF"/>
    <w:rsid w:val="00CB7D73"/>
    <w:rsid w:val="00CC06E8"/>
    <w:rsid w:val="00CC1C25"/>
    <w:rsid w:val="00CC272D"/>
    <w:rsid w:val="00CC27C4"/>
    <w:rsid w:val="00CC3594"/>
    <w:rsid w:val="00CC38DF"/>
    <w:rsid w:val="00CC51CF"/>
    <w:rsid w:val="00CC65CA"/>
    <w:rsid w:val="00CC6674"/>
    <w:rsid w:val="00CC6700"/>
    <w:rsid w:val="00CC6B97"/>
    <w:rsid w:val="00CC713F"/>
    <w:rsid w:val="00CC7B8F"/>
    <w:rsid w:val="00CC7E5E"/>
    <w:rsid w:val="00CD0608"/>
    <w:rsid w:val="00CD3150"/>
    <w:rsid w:val="00CD3959"/>
    <w:rsid w:val="00CD3F0D"/>
    <w:rsid w:val="00CD3F8A"/>
    <w:rsid w:val="00CD56E1"/>
    <w:rsid w:val="00CD5D45"/>
    <w:rsid w:val="00CD69D9"/>
    <w:rsid w:val="00CE0057"/>
    <w:rsid w:val="00CE0225"/>
    <w:rsid w:val="00CE02CC"/>
    <w:rsid w:val="00CE09DD"/>
    <w:rsid w:val="00CE1A31"/>
    <w:rsid w:val="00CE1B13"/>
    <w:rsid w:val="00CE30DE"/>
    <w:rsid w:val="00CE3477"/>
    <w:rsid w:val="00CE35BF"/>
    <w:rsid w:val="00CE35EE"/>
    <w:rsid w:val="00CE35F4"/>
    <w:rsid w:val="00CE3DAE"/>
    <w:rsid w:val="00CE401B"/>
    <w:rsid w:val="00CE50B8"/>
    <w:rsid w:val="00CE564E"/>
    <w:rsid w:val="00CE6634"/>
    <w:rsid w:val="00CE6CB2"/>
    <w:rsid w:val="00CE7B13"/>
    <w:rsid w:val="00CF0029"/>
    <w:rsid w:val="00CF1162"/>
    <w:rsid w:val="00CF2781"/>
    <w:rsid w:val="00CF32CA"/>
    <w:rsid w:val="00CF474A"/>
    <w:rsid w:val="00CF4F40"/>
    <w:rsid w:val="00CF5422"/>
    <w:rsid w:val="00CF5886"/>
    <w:rsid w:val="00CF594B"/>
    <w:rsid w:val="00CF60B0"/>
    <w:rsid w:val="00CF7BB2"/>
    <w:rsid w:val="00D0076D"/>
    <w:rsid w:val="00D00D3B"/>
    <w:rsid w:val="00D01303"/>
    <w:rsid w:val="00D01DD9"/>
    <w:rsid w:val="00D02FE4"/>
    <w:rsid w:val="00D03DED"/>
    <w:rsid w:val="00D0445B"/>
    <w:rsid w:val="00D04557"/>
    <w:rsid w:val="00D049F2"/>
    <w:rsid w:val="00D04CA9"/>
    <w:rsid w:val="00D04ECE"/>
    <w:rsid w:val="00D05BC8"/>
    <w:rsid w:val="00D05C56"/>
    <w:rsid w:val="00D05D06"/>
    <w:rsid w:val="00D06A6D"/>
    <w:rsid w:val="00D06DCF"/>
    <w:rsid w:val="00D0797C"/>
    <w:rsid w:val="00D10738"/>
    <w:rsid w:val="00D107FF"/>
    <w:rsid w:val="00D10F2C"/>
    <w:rsid w:val="00D11488"/>
    <w:rsid w:val="00D119B5"/>
    <w:rsid w:val="00D12155"/>
    <w:rsid w:val="00D1427A"/>
    <w:rsid w:val="00D14BF4"/>
    <w:rsid w:val="00D152A6"/>
    <w:rsid w:val="00D15609"/>
    <w:rsid w:val="00D159FE"/>
    <w:rsid w:val="00D15C6E"/>
    <w:rsid w:val="00D165EE"/>
    <w:rsid w:val="00D16CC1"/>
    <w:rsid w:val="00D1750F"/>
    <w:rsid w:val="00D175AC"/>
    <w:rsid w:val="00D17872"/>
    <w:rsid w:val="00D200C7"/>
    <w:rsid w:val="00D201A6"/>
    <w:rsid w:val="00D218DD"/>
    <w:rsid w:val="00D21939"/>
    <w:rsid w:val="00D21F99"/>
    <w:rsid w:val="00D23EFF"/>
    <w:rsid w:val="00D2486E"/>
    <w:rsid w:val="00D24DF1"/>
    <w:rsid w:val="00D253CE"/>
    <w:rsid w:val="00D25833"/>
    <w:rsid w:val="00D25CE2"/>
    <w:rsid w:val="00D27099"/>
    <w:rsid w:val="00D270A5"/>
    <w:rsid w:val="00D279AB"/>
    <w:rsid w:val="00D30F8F"/>
    <w:rsid w:val="00D318C6"/>
    <w:rsid w:val="00D31ECB"/>
    <w:rsid w:val="00D320F5"/>
    <w:rsid w:val="00D3309A"/>
    <w:rsid w:val="00D34702"/>
    <w:rsid w:val="00D34A94"/>
    <w:rsid w:val="00D34E79"/>
    <w:rsid w:val="00D350FA"/>
    <w:rsid w:val="00D35269"/>
    <w:rsid w:val="00D35559"/>
    <w:rsid w:val="00D35FD4"/>
    <w:rsid w:val="00D36A7F"/>
    <w:rsid w:val="00D377F8"/>
    <w:rsid w:val="00D37B96"/>
    <w:rsid w:val="00D400C5"/>
    <w:rsid w:val="00D4117B"/>
    <w:rsid w:val="00D422CE"/>
    <w:rsid w:val="00D423C7"/>
    <w:rsid w:val="00D42C0F"/>
    <w:rsid w:val="00D43C3E"/>
    <w:rsid w:val="00D43ECB"/>
    <w:rsid w:val="00D44B54"/>
    <w:rsid w:val="00D4542A"/>
    <w:rsid w:val="00D456E9"/>
    <w:rsid w:val="00D468BB"/>
    <w:rsid w:val="00D46F07"/>
    <w:rsid w:val="00D47B0E"/>
    <w:rsid w:val="00D47B4D"/>
    <w:rsid w:val="00D5126F"/>
    <w:rsid w:val="00D51C74"/>
    <w:rsid w:val="00D5414B"/>
    <w:rsid w:val="00D56125"/>
    <w:rsid w:val="00D57EE3"/>
    <w:rsid w:val="00D57EFD"/>
    <w:rsid w:val="00D61B6E"/>
    <w:rsid w:val="00D61DA8"/>
    <w:rsid w:val="00D62270"/>
    <w:rsid w:val="00D6227D"/>
    <w:rsid w:val="00D62782"/>
    <w:rsid w:val="00D62EDA"/>
    <w:rsid w:val="00D6358A"/>
    <w:rsid w:val="00D64522"/>
    <w:rsid w:val="00D645EA"/>
    <w:rsid w:val="00D6463C"/>
    <w:rsid w:val="00D658C5"/>
    <w:rsid w:val="00D66044"/>
    <w:rsid w:val="00D67A49"/>
    <w:rsid w:val="00D67DFA"/>
    <w:rsid w:val="00D67E62"/>
    <w:rsid w:val="00D67F59"/>
    <w:rsid w:val="00D70346"/>
    <w:rsid w:val="00D71981"/>
    <w:rsid w:val="00D72659"/>
    <w:rsid w:val="00D733C6"/>
    <w:rsid w:val="00D74158"/>
    <w:rsid w:val="00D77420"/>
    <w:rsid w:val="00D778C3"/>
    <w:rsid w:val="00D814C9"/>
    <w:rsid w:val="00D8261F"/>
    <w:rsid w:val="00D82651"/>
    <w:rsid w:val="00D82706"/>
    <w:rsid w:val="00D82B8A"/>
    <w:rsid w:val="00D82D75"/>
    <w:rsid w:val="00D83042"/>
    <w:rsid w:val="00D83A30"/>
    <w:rsid w:val="00D83F3B"/>
    <w:rsid w:val="00D845C1"/>
    <w:rsid w:val="00D85826"/>
    <w:rsid w:val="00D85B7E"/>
    <w:rsid w:val="00D86C03"/>
    <w:rsid w:val="00D874E3"/>
    <w:rsid w:val="00D91130"/>
    <w:rsid w:val="00D9130B"/>
    <w:rsid w:val="00D916F1"/>
    <w:rsid w:val="00D919C1"/>
    <w:rsid w:val="00D91EA6"/>
    <w:rsid w:val="00D923B3"/>
    <w:rsid w:val="00D93A20"/>
    <w:rsid w:val="00D93B4E"/>
    <w:rsid w:val="00D93DFF"/>
    <w:rsid w:val="00D942E4"/>
    <w:rsid w:val="00D943E8"/>
    <w:rsid w:val="00D95394"/>
    <w:rsid w:val="00D95811"/>
    <w:rsid w:val="00DA104B"/>
    <w:rsid w:val="00DA11F7"/>
    <w:rsid w:val="00DA30B3"/>
    <w:rsid w:val="00DA4CA6"/>
    <w:rsid w:val="00DA513A"/>
    <w:rsid w:val="00DA5265"/>
    <w:rsid w:val="00DA71B9"/>
    <w:rsid w:val="00DA7294"/>
    <w:rsid w:val="00DA75FD"/>
    <w:rsid w:val="00DA7790"/>
    <w:rsid w:val="00DA78A6"/>
    <w:rsid w:val="00DB05C9"/>
    <w:rsid w:val="00DB0898"/>
    <w:rsid w:val="00DB21A2"/>
    <w:rsid w:val="00DB2BD6"/>
    <w:rsid w:val="00DB2E86"/>
    <w:rsid w:val="00DB39A2"/>
    <w:rsid w:val="00DB3F16"/>
    <w:rsid w:val="00DB565E"/>
    <w:rsid w:val="00DB652E"/>
    <w:rsid w:val="00DC064C"/>
    <w:rsid w:val="00DC0D2D"/>
    <w:rsid w:val="00DC107D"/>
    <w:rsid w:val="00DC17F6"/>
    <w:rsid w:val="00DC1AC2"/>
    <w:rsid w:val="00DC3A8E"/>
    <w:rsid w:val="00DC3E11"/>
    <w:rsid w:val="00DC488A"/>
    <w:rsid w:val="00DC4B96"/>
    <w:rsid w:val="00DC50A4"/>
    <w:rsid w:val="00DC54B6"/>
    <w:rsid w:val="00DC55DE"/>
    <w:rsid w:val="00DC651A"/>
    <w:rsid w:val="00DC6D62"/>
    <w:rsid w:val="00DC6F36"/>
    <w:rsid w:val="00DC6F3D"/>
    <w:rsid w:val="00DC6FFE"/>
    <w:rsid w:val="00DC76E3"/>
    <w:rsid w:val="00DD03FE"/>
    <w:rsid w:val="00DD0754"/>
    <w:rsid w:val="00DD0905"/>
    <w:rsid w:val="00DD0F9C"/>
    <w:rsid w:val="00DD1476"/>
    <w:rsid w:val="00DD15B3"/>
    <w:rsid w:val="00DD213B"/>
    <w:rsid w:val="00DD2723"/>
    <w:rsid w:val="00DD2A64"/>
    <w:rsid w:val="00DD305F"/>
    <w:rsid w:val="00DD38A3"/>
    <w:rsid w:val="00DD3D34"/>
    <w:rsid w:val="00DD5137"/>
    <w:rsid w:val="00DD580B"/>
    <w:rsid w:val="00DD58C6"/>
    <w:rsid w:val="00DD6159"/>
    <w:rsid w:val="00DD619F"/>
    <w:rsid w:val="00DD6692"/>
    <w:rsid w:val="00DE09E9"/>
    <w:rsid w:val="00DE1E31"/>
    <w:rsid w:val="00DE1E67"/>
    <w:rsid w:val="00DE2C22"/>
    <w:rsid w:val="00DE3472"/>
    <w:rsid w:val="00DE37CE"/>
    <w:rsid w:val="00DE4912"/>
    <w:rsid w:val="00DE52CE"/>
    <w:rsid w:val="00DE5AAD"/>
    <w:rsid w:val="00DE5E66"/>
    <w:rsid w:val="00DE654C"/>
    <w:rsid w:val="00DE684B"/>
    <w:rsid w:val="00DE693D"/>
    <w:rsid w:val="00DE721B"/>
    <w:rsid w:val="00DE7284"/>
    <w:rsid w:val="00DF0327"/>
    <w:rsid w:val="00DF191E"/>
    <w:rsid w:val="00DF1980"/>
    <w:rsid w:val="00DF2D33"/>
    <w:rsid w:val="00DF4627"/>
    <w:rsid w:val="00DF6110"/>
    <w:rsid w:val="00DF6B7D"/>
    <w:rsid w:val="00DF7053"/>
    <w:rsid w:val="00DF7148"/>
    <w:rsid w:val="00E0022B"/>
    <w:rsid w:val="00E00B73"/>
    <w:rsid w:val="00E0102E"/>
    <w:rsid w:val="00E03773"/>
    <w:rsid w:val="00E040D6"/>
    <w:rsid w:val="00E0655F"/>
    <w:rsid w:val="00E06CA0"/>
    <w:rsid w:val="00E104C3"/>
    <w:rsid w:val="00E11FD5"/>
    <w:rsid w:val="00E12425"/>
    <w:rsid w:val="00E12943"/>
    <w:rsid w:val="00E12BB3"/>
    <w:rsid w:val="00E13339"/>
    <w:rsid w:val="00E13914"/>
    <w:rsid w:val="00E13BA8"/>
    <w:rsid w:val="00E13BD7"/>
    <w:rsid w:val="00E1492F"/>
    <w:rsid w:val="00E15298"/>
    <w:rsid w:val="00E15677"/>
    <w:rsid w:val="00E16829"/>
    <w:rsid w:val="00E16A57"/>
    <w:rsid w:val="00E16C0D"/>
    <w:rsid w:val="00E17A0A"/>
    <w:rsid w:val="00E201CD"/>
    <w:rsid w:val="00E20200"/>
    <w:rsid w:val="00E21563"/>
    <w:rsid w:val="00E21A69"/>
    <w:rsid w:val="00E21F88"/>
    <w:rsid w:val="00E231BD"/>
    <w:rsid w:val="00E23788"/>
    <w:rsid w:val="00E238D2"/>
    <w:rsid w:val="00E23AE5"/>
    <w:rsid w:val="00E23CF5"/>
    <w:rsid w:val="00E2584A"/>
    <w:rsid w:val="00E25DCF"/>
    <w:rsid w:val="00E26CA1"/>
    <w:rsid w:val="00E27160"/>
    <w:rsid w:val="00E27593"/>
    <w:rsid w:val="00E27E3D"/>
    <w:rsid w:val="00E32DC7"/>
    <w:rsid w:val="00E330DB"/>
    <w:rsid w:val="00E33AC7"/>
    <w:rsid w:val="00E34761"/>
    <w:rsid w:val="00E37341"/>
    <w:rsid w:val="00E376A7"/>
    <w:rsid w:val="00E37813"/>
    <w:rsid w:val="00E37A2F"/>
    <w:rsid w:val="00E37A50"/>
    <w:rsid w:val="00E37EDE"/>
    <w:rsid w:val="00E37FD1"/>
    <w:rsid w:val="00E4018D"/>
    <w:rsid w:val="00E402C2"/>
    <w:rsid w:val="00E40A45"/>
    <w:rsid w:val="00E4168C"/>
    <w:rsid w:val="00E41DD8"/>
    <w:rsid w:val="00E42F6C"/>
    <w:rsid w:val="00E431E8"/>
    <w:rsid w:val="00E4367D"/>
    <w:rsid w:val="00E441C3"/>
    <w:rsid w:val="00E45649"/>
    <w:rsid w:val="00E473C2"/>
    <w:rsid w:val="00E47563"/>
    <w:rsid w:val="00E50081"/>
    <w:rsid w:val="00E50640"/>
    <w:rsid w:val="00E50AC3"/>
    <w:rsid w:val="00E50C25"/>
    <w:rsid w:val="00E51499"/>
    <w:rsid w:val="00E51B10"/>
    <w:rsid w:val="00E522FD"/>
    <w:rsid w:val="00E53ED2"/>
    <w:rsid w:val="00E557E5"/>
    <w:rsid w:val="00E55D05"/>
    <w:rsid w:val="00E56231"/>
    <w:rsid w:val="00E56A6D"/>
    <w:rsid w:val="00E575AC"/>
    <w:rsid w:val="00E578AE"/>
    <w:rsid w:val="00E57E3E"/>
    <w:rsid w:val="00E57F66"/>
    <w:rsid w:val="00E601FC"/>
    <w:rsid w:val="00E6031C"/>
    <w:rsid w:val="00E60607"/>
    <w:rsid w:val="00E62C0D"/>
    <w:rsid w:val="00E633F0"/>
    <w:rsid w:val="00E636A3"/>
    <w:rsid w:val="00E6390D"/>
    <w:rsid w:val="00E63AC5"/>
    <w:rsid w:val="00E6466C"/>
    <w:rsid w:val="00E64D04"/>
    <w:rsid w:val="00E651B6"/>
    <w:rsid w:val="00E65979"/>
    <w:rsid w:val="00E6603E"/>
    <w:rsid w:val="00E674EE"/>
    <w:rsid w:val="00E702BB"/>
    <w:rsid w:val="00E70820"/>
    <w:rsid w:val="00E70B79"/>
    <w:rsid w:val="00E71D25"/>
    <w:rsid w:val="00E72B07"/>
    <w:rsid w:val="00E73C50"/>
    <w:rsid w:val="00E7589D"/>
    <w:rsid w:val="00E763EA"/>
    <w:rsid w:val="00E76A06"/>
    <w:rsid w:val="00E80174"/>
    <w:rsid w:val="00E8082F"/>
    <w:rsid w:val="00E80A96"/>
    <w:rsid w:val="00E811F5"/>
    <w:rsid w:val="00E815F8"/>
    <w:rsid w:val="00E81A83"/>
    <w:rsid w:val="00E8277E"/>
    <w:rsid w:val="00E82D18"/>
    <w:rsid w:val="00E84A11"/>
    <w:rsid w:val="00E84E5F"/>
    <w:rsid w:val="00E850BB"/>
    <w:rsid w:val="00E855F0"/>
    <w:rsid w:val="00E85948"/>
    <w:rsid w:val="00E910B1"/>
    <w:rsid w:val="00E923C8"/>
    <w:rsid w:val="00E93412"/>
    <w:rsid w:val="00E93D44"/>
    <w:rsid w:val="00E95B93"/>
    <w:rsid w:val="00E96A87"/>
    <w:rsid w:val="00EA0913"/>
    <w:rsid w:val="00EA0CC5"/>
    <w:rsid w:val="00EA0FE3"/>
    <w:rsid w:val="00EA1284"/>
    <w:rsid w:val="00EA2344"/>
    <w:rsid w:val="00EA2546"/>
    <w:rsid w:val="00EA2BBC"/>
    <w:rsid w:val="00EA2FC6"/>
    <w:rsid w:val="00EA3470"/>
    <w:rsid w:val="00EA3520"/>
    <w:rsid w:val="00EA411C"/>
    <w:rsid w:val="00EA4242"/>
    <w:rsid w:val="00EA43EA"/>
    <w:rsid w:val="00EA4B28"/>
    <w:rsid w:val="00EA4C72"/>
    <w:rsid w:val="00EA5148"/>
    <w:rsid w:val="00EA57E9"/>
    <w:rsid w:val="00EA5C39"/>
    <w:rsid w:val="00EA6103"/>
    <w:rsid w:val="00EA63F5"/>
    <w:rsid w:val="00EB0780"/>
    <w:rsid w:val="00EB0E07"/>
    <w:rsid w:val="00EB1E47"/>
    <w:rsid w:val="00EB206F"/>
    <w:rsid w:val="00EB2D94"/>
    <w:rsid w:val="00EB33CC"/>
    <w:rsid w:val="00EB3A2C"/>
    <w:rsid w:val="00EB47E7"/>
    <w:rsid w:val="00EB4966"/>
    <w:rsid w:val="00EB4E50"/>
    <w:rsid w:val="00EB65CB"/>
    <w:rsid w:val="00EB6E81"/>
    <w:rsid w:val="00EB7707"/>
    <w:rsid w:val="00EC0071"/>
    <w:rsid w:val="00EC187B"/>
    <w:rsid w:val="00EC19C4"/>
    <w:rsid w:val="00EC2189"/>
    <w:rsid w:val="00EC2778"/>
    <w:rsid w:val="00EC3A14"/>
    <w:rsid w:val="00EC46C5"/>
    <w:rsid w:val="00EC4AEA"/>
    <w:rsid w:val="00EC538D"/>
    <w:rsid w:val="00EC5646"/>
    <w:rsid w:val="00EC6910"/>
    <w:rsid w:val="00EC6EBD"/>
    <w:rsid w:val="00EC74C0"/>
    <w:rsid w:val="00EC79CA"/>
    <w:rsid w:val="00EC7D9C"/>
    <w:rsid w:val="00EC7E5B"/>
    <w:rsid w:val="00ED1525"/>
    <w:rsid w:val="00ED153E"/>
    <w:rsid w:val="00ED1A9B"/>
    <w:rsid w:val="00ED1BAB"/>
    <w:rsid w:val="00ED28AC"/>
    <w:rsid w:val="00ED378C"/>
    <w:rsid w:val="00ED3904"/>
    <w:rsid w:val="00ED3C1F"/>
    <w:rsid w:val="00ED426C"/>
    <w:rsid w:val="00ED466C"/>
    <w:rsid w:val="00ED5393"/>
    <w:rsid w:val="00ED550A"/>
    <w:rsid w:val="00ED5B12"/>
    <w:rsid w:val="00ED6468"/>
    <w:rsid w:val="00ED73D4"/>
    <w:rsid w:val="00ED7476"/>
    <w:rsid w:val="00EE13C2"/>
    <w:rsid w:val="00EE1A31"/>
    <w:rsid w:val="00EE1AD5"/>
    <w:rsid w:val="00EE20EB"/>
    <w:rsid w:val="00EE21F4"/>
    <w:rsid w:val="00EE33C1"/>
    <w:rsid w:val="00EE3549"/>
    <w:rsid w:val="00EE39E9"/>
    <w:rsid w:val="00EE5226"/>
    <w:rsid w:val="00EE56C1"/>
    <w:rsid w:val="00EE5727"/>
    <w:rsid w:val="00EE60E0"/>
    <w:rsid w:val="00EE6E59"/>
    <w:rsid w:val="00EE77B7"/>
    <w:rsid w:val="00EF0689"/>
    <w:rsid w:val="00EF0838"/>
    <w:rsid w:val="00EF0D19"/>
    <w:rsid w:val="00EF0DF6"/>
    <w:rsid w:val="00EF12C6"/>
    <w:rsid w:val="00EF1476"/>
    <w:rsid w:val="00EF2383"/>
    <w:rsid w:val="00EF3B0D"/>
    <w:rsid w:val="00EF4207"/>
    <w:rsid w:val="00EF5713"/>
    <w:rsid w:val="00EF5CF6"/>
    <w:rsid w:val="00EF5F3C"/>
    <w:rsid w:val="00EF602E"/>
    <w:rsid w:val="00EF708A"/>
    <w:rsid w:val="00EF7130"/>
    <w:rsid w:val="00EF79F2"/>
    <w:rsid w:val="00F01B09"/>
    <w:rsid w:val="00F02159"/>
    <w:rsid w:val="00F02900"/>
    <w:rsid w:val="00F03056"/>
    <w:rsid w:val="00F035FE"/>
    <w:rsid w:val="00F04A83"/>
    <w:rsid w:val="00F04C01"/>
    <w:rsid w:val="00F04DDF"/>
    <w:rsid w:val="00F04F02"/>
    <w:rsid w:val="00F04F34"/>
    <w:rsid w:val="00F05087"/>
    <w:rsid w:val="00F05719"/>
    <w:rsid w:val="00F05A3C"/>
    <w:rsid w:val="00F0637B"/>
    <w:rsid w:val="00F06D5C"/>
    <w:rsid w:val="00F07CB5"/>
    <w:rsid w:val="00F07E44"/>
    <w:rsid w:val="00F109C3"/>
    <w:rsid w:val="00F10B9B"/>
    <w:rsid w:val="00F115ED"/>
    <w:rsid w:val="00F1161A"/>
    <w:rsid w:val="00F11642"/>
    <w:rsid w:val="00F11825"/>
    <w:rsid w:val="00F12AB1"/>
    <w:rsid w:val="00F12CB8"/>
    <w:rsid w:val="00F12D61"/>
    <w:rsid w:val="00F12F24"/>
    <w:rsid w:val="00F13716"/>
    <w:rsid w:val="00F14054"/>
    <w:rsid w:val="00F14775"/>
    <w:rsid w:val="00F14A75"/>
    <w:rsid w:val="00F1517E"/>
    <w:rsid w:val="00F151C4"/>
    <w:rsid w:val="00F1569B"/>
    <w:rsid w:val="00F16198"/>
    <w:rsid w:val="00F1666C"/>
    <w:rsid w:val="00F170C4"/>
    <w:rsid w:val="00F17710"/>
    <w:rsid w:val="00F2023C"/>
    <w:rsid w:val="00F205AF"/>
    <w:rsid w:val="00F212B8"/>
    <w:rsid w:val="00F21F74"/>
    <w:rsid w:val="00F22451"/>
    <w:rsid w:val="00F22F23"/>
    <w:rsid w:val="00F237FE"/>
    <w:rsid w:val="00F23D78"/>
    <w:rsid w:val="00F23D98"/>
    <w:rsid w:val="00F24598"/>
    <w:rsid w:val="00F247A9"/>
    <w:rsid w:val="00F25672"/>
    <w:rsid w:val="00F25AE4"/>
    <w:rsid w:val="00F25C5A"/>
    <w:rsid w:val="00F26354"/>
    <w:rsid w:val="00F266D8"/>
    <w:rsid w:val="00F272B5"/>
    <w:rsid w:val="00F27CE2"/>
    <w:rsid w:val="00F27F69"/>
    <w:rsid w:val="00F30880"/>
    <w:rsid w:val="00F31CAB"/>
    <w:rsid w:val="00F31D16"/>
    <w:rsid w:val="00F32C56"/>
    <w:rsid w:val="00F32D2E"/>
    <w:rsid w:val="00F32F57"/>
    <w:rsid w:val="00F34165"/>
    <w:rsid w:val="00F34364"/>
    <w:rsid w:val="00F35231"/>
    <w:rsid w:val="00F35A64"/>
    <w:rsid w:val="00F36343"/>
    <w:rsid w:val="00F36FE5"/>
    <w:rsid w:val="00F37572"/>
    <w:rsid w:val="00F37ED1"/>
    <w:rsid w:val="00F40C8D"/>
    <w:rsid w:val="00F41220"/>
    <w:rsid w:val="00F41A41"/>
    <w:rsid w:val="00F43521"/>
    <w:rsid w:val="00F43C50"/>
    <w:rsid w:val="00F43D76"/>
    <w:rsid w:val="00F44229"/>
    <w:rsid w:val="00F46073"/>
    <w:rsid w:val="00F4625B"/>
    <w:rsid w:val="00F469B5"/>
    <w:rsid w:val="00F4754A"/>
    <w:rsid w:val="00F5018D"/>
    <w:rsid w:val="00F505C5"/>
    <w:rsid w:val="00F51192"/>
    <w:rsid w:val="00F51A52"/>
    <w:rsid w:val="00F521FF"/>
    <w:rsid w:val="00F52D11"/>
    <w:rsid w:val="00F52E70"/>
    <w:rsid w:val="00F53913"/>
    <w:rsid w:val="00F53A74"/>
    <w:rsid w:val="00F53E43"/>
    <w:rsid w:val="00F55BA8"/>
    <w:rsid w:val="00F55D32"/>
    <w:rsid w:val="00F56189"/>
    <w:rsid w:val="00F5649B"/>
    <w:rsid w:val="00F570D9"/>
    <w:rsid w:val="00F6062A"/>
    <w:rsid w:val="00F60B7A"/>
    <w:rsid w:val="00F61B19"/>
    <w:rsid w:val="00F61DC7"/>
    <w:rsid w:val="00F621E9"/>
    <w:rsid w:val="00F62B79"/>
    <w:rsid w:val="00F6346E"/>
    <w:rsid w:val="00F63709"/>
    <w:rsid w:val="00F63811"/>
    <w:rsid w:val="00F642F6"/>
    <w:rsid w:val="00F64D3D"/>
    <w:rsid w:val="00F65BEA"/>
    <w:rsid w:val="00F65C28"/>
    <w:rsid w:val="00F66239"/>
    <w:rsid w:val="00F67305"/>
    <w:rsid w:val="00F67BFA"/>
    <w:rsid w:val="00F709DB"/>
    <w:rsid w:val="00F70A23"/>
    <w:rsid w:val="00F70CB2"/>
    <w:rsid w:val="00F70D72"/>
    <w:rsid w:val="00F70EB6"/>
    <w:rsid w:val="00F70FC9"/>
    <w:rsid w:val="00F71584"/>
    <w:rsid w:val="00F72E72"/>
    <w:rsid w:val="00F73665"/>
    <w:rsid w:val="00F741B6"/>
    <w:rsid w:val="00F75448"/>
    <w:rsid w:val="00F77334"/>
    <w:rsid w:val="00F80063"/>
    <w:rsid w:val="00F81349"/>
    <w:rsid w:val="00F8177D"/>
    <w:rsid w:val="00F817B2"/>
    <w:rsid w:val="00F81821"/>
    <w:rsid w:val="00F81EED"/>
    <w:rsid w:val="00F821A9"/>
    <w:rsid w:val="00F82697"/>
    <w:rsid w:val="00F827EC"/>
    <w:rsid w:val="00F82BC8"/>
    <w:rsid w:val="00F835ED"/>
    <w:rsid w:val="00F84367"/>
    <w:rsid w:val="00F84FFC"/>
    <w:rsid w:val="00F85BDC"/>
    <w:rsid w:val="00F85F00"/>
    <w:rsid w:val="00F868CB"/>
    <w:rsid w:val="00F87C02"/>
    <w:rsid w:val="00F87DC4"/>
    <w:rsid w:val="00F90B13"/>
    <w:rsid w:val="00F90B56"/>
    <w:rsid w:val="00F911AB"/>
    <w:rsid w:val="00F916FB"/>
    <w:rsid w:val="00F92D55"/>
    <w:rsid w:val="00F935F9"/>
    <w:rsid w:val="00F9496B"/>
    <w:rsid w:val="00F94E6F"/>
    <w:rsid w:val="00F95274"/>
    <w:rsid w:val="00F95913"/>
    <w:rsid w:val="00F96473"/>
    <w:rsid w:val="00F96A69"/>
    <w:rsid w:val="00FA02C6"/>
    <w:rsid w:val="00FA0AF2"/>
    <w:rsid w:val="00FA0B5D"/>
    <w:rsid w:val="00FA113E"/>
    <w:rsid w:val="00FA1186"/>
    <w:rsid w:val="00FA1B47"/>
    <w:rsid w:val="00FA1DE4"/>
    <w:rsid w:val="00FA1E69"/>
    <w:rsid w:val="00FA226C"/>
    <w:rsid w:val="00FA2BE2"/>
    <w:rsid w:val="00FA2D72"/>
    <w:rsid w:val="00FA2E47"/>
    <w:rsid w:val="00FA305B"/>
    <w:rsid w:val="00FA3317"/>
    <w:rsid w:val="00FA373D"/>
    <w:rsid w:val="00FA4836"/>
    <w:rsid w:val="00FA5CD4"/>
    <w:rsid w:val="00FA5D07"/>
    <w:rsid w:val="00FA6E02"/>
    <w:rsid w:val="00FA79D0"/>
    <w:rsid w:val="00FB0795"/>
    <w:rsid w:val="00FB0806"/>
    <w:rsid w:val="00FB0E65"/>
    <w:rsid w:val="00FB11D5"/>
    <w:rsid w:val="00FB1805"/>
    <w:rsid w:val="00FB1D64"/>
    <w:rsid w:val="00FB1E54"/>
    <w:rsid w:val="00FB2454"/>
    <w:rsid w:val="00FB280C"/>
    <w:rsid w:val="00FB2E53"/>
    <w:rsid w:val="00FB2E71"/>
    <w:rsid w:val="00FB3188"/>
    <w:rsid w:val="00FB3355"/>
    <w:rsid w:val="00FB3EE8"/>
    <w:rsid w:val="00FB4863"/>
    <w:rsid w:val="00FB50B7"/>
    <w:rsid w:val="00FB5CDD"/>
    <w:rsid w:val="00FB5FA4"/>
    <w:rsid w:val="00FB6386"/>
    <w:rsid w:val="00FB6799"/>
    <w:rsid w:val="00FB6BCF"/>
    <w:rsid w:val="00FB7651"/>
    <w:rsid w:val="00FB7940"/>
    <w:rsid w:val="00FC038B"/>
    <w:rsid w:val="00FC0404"/>
    <w:rsid w:val="00FC0483"/>
    <w:rsid w:val="00FC0948"/>
    <w:rsid w:val="00FC0A01"/>
    <w:rsid w:val="00FC1457"/>
    <w:rsid w:val="00FC33EE"/>
    <w:rsid w:val="00FC3FE3"/>
    <w:rsid w:val="00FC44B3"/>
    <w:rsid w:val="00FC5148"/>
    <w:rsid w:val="00FC548A"/>
    <w:rsid w:val="00FC7714"/>
    <w:rsid w:val="00FD047E"/>
    <w:rsid w:val="00FD07A1"/>
    <w:rsid w:val="00FD0A08"/>
    <w:rsid w:val="00FD0C64"/>
    <w:rsid w:val="00FD1527"/>
    <w:rsid w:val="00FD1E28"/>
    <w:rsid w:val="00FD247C"/>
    <w:rsid w:val="00FD2FBD"/>
    <w:rsid w:val="00FD40A2"/>
    <w:rsid w:val="00FD4118"/>
    <w:rsid w:val="00FD4948"/>
    <w:rsid w:val="00FD5003"/>
    <w:rsid w:val="00FD5A9C"/>
    <w:rsid w:val="00FD60BA"/>
    <w:rsid w:val="00FD63EC"/>
    <w:rsid w:val="00FD6EBB"/>
    <w:rsid w:val="00FD74AB"/>
    <w:rsid w:val="00FD7EE4"/>
    <w:rsid w:val="00FE0C70"/>
    <w:rsid w:val="00FE2332"/>
    <w:rsid w:val="00FE2B1F"/>
    <w:rsid w:val="00FE2FBD"/>
    <w:rsid w:val="00FE3AB4"/>
    <w:rsid w:val="00FE3B93"/>
    <w:rsid w:val="00FE3D70"/>
    <w:rsid w:val="00FE529E"/>
    <w:rsid w:val="00FE52E3"/>
    <w:rsid w:val="00FE5FA8"/>
    <w:rsid w:val="00FE6A85"/>
    <w:rsid w:val="00FE7071"/>
    <w:rsid w:val="00FE7B57"/>
    <w:rsid w:val="00FE7C34"/>
    <w:rsid w:val="00FF1375"/>
    <w:rsid w:val="00FF16E9"/>
    <w:rsid w:val="00FF277F"/>
    <w:rsid w:val="00FF31FD"/>
    <w:rsid w:val="00FF3E0E"/>
    <w:rsid w:val="00FF3F13"/>
    <w:rsid w:val="00FF4597"/>
    <w:rsid w:val="00FF531F"/>
    <w:rsid w:val="00FF5733"/>
    <w:rsid w:val="00FF5D13"/>
    <w:rsid w:val="00FF60D0"/>
    <w:rsid w:val="00FF6EB6"/>
    <w:rsid w:val="00FF710A"/>
    <w:rsid w:val="00FF727B"/>
    <w:rsid w:val="00FF7458"/>
    <w:rsid w:val="031511C4"/>
    <w:rsid w:val="05F92B2A"/>
    <w:rsid w:val="075C758A"/>
    <w:rsid w:val="099B68C7"/>
    <w:rsid w:val="0B425D60"/>
    <w:rsid w:val="165D7B80"/>
    <w:rsid w:val="17527706"/>
    <w:rsid w:val="1757115F"/>
    <w:rsid w:val="18217CE3"/>
    <w:rsid w:val="182E7B7F"/>
    <w:rsid w:val="188C597E"/>
    <w:rsid w:val="1A5959E3"/>
    <w:rsid w:val="1C3378AB"/>
    <w:rsid w:val="1CCD6858"/>
    <w:rsid w:val="1D656143"/>
    <w:rsid w:val="1E957018"/>
    <w:rsid w:val="243513C8"/>
    <w:rsid w:val="252C3B2C"/>
    <w:rsid w:val="266D3BEC"/>
    <w:rsid w:val="2CE97BDD"/>
    <w:rsid w:val="2D18455E"/>
    <w:rsid w:val="364013DA"/>
    <w:rsid w:val="3740179A"/>
    <w:rsid w:val="37EC6A27"/>
    <w:rsid w:val="37F941D7"/>
    <w:rsid w:val="398E070E"/>
    <w:rsid w:val="3A865A4D"/>
    <w:rsid w:val="3B4414C7"/>
    <w:rsid w:val="3E622809"/>
    <w:rsid w:val="3EAE26D4"/>
    <w:rsid w:val="3EC0708B"/>
    <w:rsid w:val="3FA42F82"/>
    <w:rsid w:val="40243F81"/>
    <w:rsid w:val="40CD48B1"/>
    <w:rsid w:val="4127143E"/>
    <w:rsid w:val="4265277D"/>
    <w:rsid w:val="45C2240D"/>
    <w:rsid w:val="47B749B2"/>
    <w:rsid w:val="4B5E5846"/>
    <w:rsid w:val="4CFF2296"/>
    <w:rsid w:val="4E3F7177"/>
    <w:rsid w:val="518770A5"/>
    <w:rsid w:val="54A35BFD"/>
    <w:rsid w:val="54E60A38"/>
    <w:rsid w:val="566B62A7"/>
    <w:rsid w:val="58DE0A9E"/>
    <w:rsid w:val="5A394AB7"/>
    <w:rsid w:val="5AD96B9B"/>
    <w:rsid w:val="5B111CA8"/>
    <w:rsid w:val="5E0302CC"/>
    <w:rsid w:val="62993D01"/>
    <w:rsid w:val="637D5804"/>
    <w:rsid w:val="65892A2D"/>
    <w:rsid w:val="68F72EDF"/>
    <w:rsid w:val="6A1C3221"/>
    <w:rsid w:val="6B9F05E6"/>
    <w:rsid w:val="6BF576B0"/>
    <w:rsid w:val="6CBD0715"/>
    <w:rsid w:val="70291255"/>
    <w:rsid w:val="760A3BE4"/>
    <w:rsid w:val="7707369A"/>
    <w:rsid w:val="78C961F4"/>
    <w:rsid w:val="794E6434"/>
    <w:rsid w:val="7AB756AA"/>
    <w:rsid w:val="7EA76821"/>
    <w:rsid w:val="7F110B99"/>
    <w:rsid w:val="7FD9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87CBD"/>
  <w15:docId w15:val="{E6A32030-5341-4D44-B404-ED2495B7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annotation text" w:qFormat="1"/>
    <w:lsdException w:name="header" w:uiPriority="99" w:qFormat="1"/>
    <w:lsdException w:name="footer" w:qFormat="1"/>
    <w:lsdException w:name="caption" w:qFormat="1"/>
    <w:lsdException w:name="table of figures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Date" w:qFormat="1"/>
    <w:lsdException w:name="Body Text First Indent" w:qFormat="1"/>
    <w:lsdException w:name="Body Text 2" w:qFormat="1"/>
    <w:lsdException w:name="Body Text Indent 2" w:qFormat="1"/>
    <w:lsdException w:name="Block Text" w:qFormat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Preformatted" w:uiPriority="99" w:unhideWhenUsed="1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 w:qFormat="1"/>
    <w:lsdException w:name="Placeholder Text" w:semiHidden="1" w:uiPriority="99" w:unhideWhenUsed="1"/>
    <w:lsdException w:name="No Spacing" w:uiPriority="8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spacing w:line="300" w:lineRule="auto"/>
      <w:jc w:val="both"/>
    </w:pPr>
    <w:rPr>
      <w:kern w:val="2"/>
      <w:sz w:val="21"/>
      <w:szCs w:val="24"/>
    </w:rPr>
  </w:style>
  <w:style w:type="paragraph" w:styleId="1">
    <w:name w:val="heading 1"/>
    <w:basedOn w:val="a1"/>
    <w:next w:val="a1"/>
    <w:qFormat/>
    <w:pPr>
      <w:keepNext/>
      <w:keepLines/>
      <w:pageBreakBefore/>
      <w:numPr>
        <w:numId w:val="1"/>
      </w:numPr>
      <w:spacing w:line="24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1"/>
    <w:next w:val="a1"/>
    <w:link w:val="21"/>
    <w:qFormat/>
    <w:pPr>
      <w:keepNext/>
      <w:keepLines/>
      <w:numPr>
        <w:ilvl w:val="1"/>
        <w:numId w:val="1"/>
      </w:numPr>
      <w:spacing w:line="240" w:lineRule="auto"/>
      <w:outlineLvl w:val="1"/>
    </w:pPr>
    <w:rPr>
      <w:b/>
      <w:bCs/>
      <w:sz w:val="30"/>
      <w:szCs w:val="32"/>
    </w:rPr>
  </w:style>
  <w:style w:type="paragraph" w:styleId="3">
    <w:name w:val="heading 3"/>
    <w:basedOn w:val="a1"/>
    <w:next w:val="a1"/>
    <w:link w:val="30"/>
    <w:qFormat/>
    <w:pPr>
      <w:keepNext/>
      <w:keepLines/>
      <w:numPr>
        <w:ilvl w:val="2"/>
        <w:numId w:val="1"/>
      </w:numPr>
      <w:tabs>
        <w:tab w:val="left" w:pos="798"/>
        <w:tab w:val="left" w:pos="3828"/>
      </w:tabs>
      <w:spacing w:line="240" w:lineRule="auto"/>
      <w:outlineLvl w:val="2"/>
    </w:pPr>
    <w:rPr>
      <w:b/>
      <w:bCs/>
      <w:sz w:val="28"/>
      <w:szCs w:val="32"/>
    </w:rPr>
  </w:style>
  <w:style w:type="paragraph" w:styleId="40">
    <w:name w:val="heading 4"/>
    <w:basedOn w:val="a1"/>
    <w:next w:val="a1"/>
    <w:qFormat/>
    <w:pPr>
      <w:keepNext/>
      <w:keepLines/>
      <w:numPr>
        <w:ilvl w:val="3"/>
        <w:numId w:val="1"/>
      </w:numPr>
      <w:spacing w:line="240" w:lineRule="auto"/>
      <w:outlineLvl w:val="3"/>
    </w:pPr>
    <w:rPr>
      <w:bCs/>
      <w:sz w:val="24"/>
      <w:szCs w:val="28"/>
    </w:rPr>
  </w:style>
  <w:style w:type="paragraph" w:styleId="5">
    <w:name w:val="heading 5"/>
    <w:basedOn w:val="a1"/>
    <w:next w:val="a1"/>
    <w:link w:val="50"/>
    <w:qFormat/>
    <w:pPr>
      <w:keepNext/>
      <w:keepLines/>
      <w:tabs>
        <w:tab w:val="left" w:pos="872"/>
      </w:tabs>
      <w:spacing w:before="280" w:after="290" w:line="376" w:lineRule="auto"/>
      <w:ind w:left="872" w:hanging="1008"/>
      <w:outlineLvl w:val="4"/>
    </w:pPr>
    <w:rPr>
      <w:rFonts w:ascii="宋体"/>
      <w:b/>
      <w:bCs/>
      <w:sz w:val="28"/>
      <w:szCs w:val="28"/>
    </w:rPr>
  </w:style>
  <w:style w:type="paragraph" w:styleId="60">
    <w:name w:val="heading 6"/>
    <w:basedOn w:val="a1"/>
    <w:next w:val="a1"/>
    <w:link w:val="61"/>
    <w:qFormat/>
    <w:pPr>
      <w:keepNext/>
      <w:keepLines/>
      <w:tabs>
        <w:tab w:val="left" w:pos="1016"/>
      </w:tabs>
      <w:spacing w:before="240" w:after="64" w:line="320" w:lineRule="auto"/>
      <w:ind w:left="1016" w:hanging="1152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1"/>
    <w:next w:val="a1"/>
    <w:link w:val="70"/>
    <w:qFormat/>
    <w:pPr>
      <w:keepNext/>
      <w:keepLines/>
      <w:tabs>
        <w:tab w:val="left" w:pos="1160"/>
      </w:tabs>
      <w:spacing w:before="240" w:after="64" w:line="320" w:lineRule="auto"/>
      <w:ind w:left="1160" w:hanging="1296"/>
      <w:outlineLvl w:val="6"/>
    </w:pPr>
    <w:rPr>
      <w:rFonts w:ascii="宋体"/>
      <w:b/>
      <w:bCs/>
      <w:sz w:val="24"/>
    </w:rPr>
  </w:style>
  <w:style w:type="paragraph" w:styleId="8">
    <w:name w:val="heading 8"/>
    <w:basedOn w:val="a1"/>
    <w:next w:val="a1"/>
    <w:link w:val="80"/>
    <w:qFormat/>
    <w:pPr>
      <w:keepNext/>
      <w:keepLines/>
      <w:tabs>
        <w:tab w:val="left" w:pos="1304"/>
      </w:tabs>
      <w:spacing w:before="240" w:after="64" w:line="320" w:lineRule="auto"/>
      <w:ind w:left="1304" w:hanging="1440"/>
      <w:outlineLvl w:val="7"/>
    </w:pPr>
    <w:rPr>
      <w:rFonts w:ascii="Arial" w:eastAsia="黑体" w:hAnsi="Arial"/>
      <w:sz w:val="24"/>
    </w:rPr>
  </w:style>
  <w:style w:type="paragraph" w:styleId="90">
    <w:name w:val="heading 9"/>
    <w:basedOn w:val="a1"/>
    <w:next w:val="a1"/>
    <w:link w:val="91"/>
    <w:qFormat/>
    <w:pPr>
      <w:keepNext/>
      <w:keepLines/>
      <w:tabs>
        <w:tab w:val="left" w:pos="1448"/>
      </w:tabs>
      <w:spacing w:before="240" w:after="64" w:line="320" w:lineRule="auto"/>
      <w:ind w:left="1448" w:hanging="1584"/>
      <w:outlineLvl w:val="8"/>
    </w:pPr>
    <w:rPr>
      <w:rFonts w:ascii="Arial" w:eastAsia="黑体" w:hAnsi="Arial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uiPriority w:val="39"/>
    <w:qFormat/>
    <w:pPr>
      <w:ind w:left="1260"/>
      <w:jc w:val="left"/>
    </w:pPr>
    <w:rPr>
      <w:rFonts w:ascii="Calibri" w:hAnsi="Calibri"/>
      <w:sz w:val="18"/>
      <w:szCs w:val="18"/>
    </w:rPr>
  </w:style>
  <w:style w:type="paragraph" w:styleId="a5">
    <w:name w:val="Normal Indent"/>
    <w:basedOn w:val="a1"/>
    <w:link w:val="a6"/>
    <w:qFormat/>
    <w:pPr>
      <w:spacing w:line="240" w:lineRule="auto"/>
      <w:ind w:firstLine="420"/>
    </w:pPr>
    <w:rPr>
      <w:szCs w:val="20"/>
    </w:rPr>
  </w:style>
  <w:style w:type="paragraph" w:styleId="a7">
    <w:name w:val="caption"/>
    <w:basedOn w:val="a1"/>
    <w:next w:val="a1"/>
    <w:qFormat/>
    <w:rPr>
      <w:rFonts w:ascii="Cambria" w:eastAsia="黑体" w:hAnsi="Cambria"/>
      <w:sz w:val="20"/>
      <w:szCs w:val="20"/>
    </w:rPr>
  </w:style>
  <w:style w:type="paragraph" w:styleId="a8">
    <w:name w:val="Document Map"/>
    <w:basedOn w:val="a1"/>
    <w:semiHidden/>
    <w:qFormat/>
    <w:pPr>
      <w:shd w:val="clear" w:color="auto" w:fill="000080"/>
    </w:pPr>
  </w:style>
  <w:style w:type="paragraph" w:styleId="a9">
    <w:name w:val="annotation text"/>
    <w:basedOn w:val="a1"/>
    <w:link w:val="aa"/>
    <w:qFormat/>
    <w:pPr>
      <w:adjustRightInd w:val="0"/>
      <w:spacing w:line="240" w:lineRule="auto"/>
      <w:jc w:val="left"/>
      <w:textAlignment w:val="baseline"/>
    </w:pPr>
    <w:rPr>
      <w:kern w:val="0"/>
      <w:szCs w:val="20"/>
    </w:rPr>
  </w:style>
  <w:style w:type="paragraph" w:styleId="ab">
    <w:name w:val="Body Text"/>
    <w:basedOn w:val="a1"/>
    <w:link w:val="ac"/>
    <w:qFormat/>
    <w:pPr>
      <w:adjustRightInd w:val="0"/>
      <w:spacing w:after="120" w:line="240" w:lineRule="auto"/>
      <w:textAlignment w:val="baseline"/>
    </w:pPr>
    <w:rPr>
      <w:kern w:val="0"/>
      <w:szCs w:val="20"/>
    </w:rPr>
  </w:style>
  <w:style w:type="paragraph" w:styleId="ad">
    <w:name w:val="Block Text"/>
    <w:basedOn w:val="a1"/>
    <w:qFormat/>
    <w:pPr>
      <w:spacing w:line="320" w:lineRule="exact"/>
      <w:ind w:leftChars="-51" w:left="-107" w:rightChars="-44" w:right="-92"/>
      <w:jc w:val="center"/>
    </w:pPr>
    <w:rPr>
      <w:rFonts w:ascii="幼圆" w:eastAsia="幼圆"/>
      <w:w w:val="90"/>
      <w:sz w:val="18"/>
      <w:szCs w:val="18"/>
    </w:rPr>
  </w:style>
  <w:style w:type="paragraph" w:styleId="TOC5">
    <w:name w:val="toc 5"/>
    <w:basedOn w:val="a1"/>
    <w:next w:val="a1"/>
    <w:uiPriority w:val="39"/>
    <w:qFormat/>
    <w:pPr>
      <w:ind w:left="840"/>
      <w:jc w:val="left"/>
    </w:pPr>
    <w:rPr>
      <w:rFonts w:ascii="Calibri" w:hAnsi="Calibri"/>
      <w:sz w:val="18"/>
      <w:szCs w:val="18"/>
    </w:rPr>
  </w:style>
  <w:style w:type="paragraph" w:styleId="TOC3">
    <w:name w:val="toc 3"/>
    <w:basedOn w:val="a1"/>
    <w:next w:val="a1"/>
    <w:uiPriority w:val="39"/>
    <w:qFormat/>
    <w:pPr>
      <w:ind w:leftChars="400" w:left="840"/>
    </w:pPr>
  </w:style>
  <w:style w:type="paragraph" w:styleId="TOC8">
    <w:name w:val="toc 8"/>
    <w:basedOn w:val="a1"/>
    <w:next w:val="a1"/>
    <w:uiPriority w:val="39"/>
    <w:qFormat/>
    <w:pPr>
      <w:ind w:left="1470"/>
      <w:jc w:val="left"/>
    </w:pPr>
    <w:rPr>
      <w:rFonts w:ascii="Calibri" w:hAnsi="Calibri"/>
      <w:sz w:val="18"/>
      <w:szCs w:val="18"/>
    </w:rPr>
  </w:style>
  <w:style w:type="paragraph" w:styleId="ae">
    <w:name w:val="Date"/>
    <w:basedOn w:val="a1"/>
    <w:next w:val="a1"/>
    <w:link w:val="af"/>
    <w:qFormat/>
    <w:pPr>
      <w:adjustRightInd w:val="0"/>
      <w:spacing w:line="240" w:lineRule="auto"/>
      <w:textAlignment w:val="baseline"/>
    </w:pPr>
    <w:rPr>
      <w:rFonts w:ascii="宋体"/>
      <w:b/>
      <w:kern w:val="0"/>
      <w:sz w:val="32"/>
      <w:szCs w:val="20"/>
    </w:rPr>
  </w:style>
  <w:style w:type="paragraph" w:styleId="22">
    <w:name w:val="Body Text Indent 2"/>
    <w:basedOn w:val="a1"/>
    <w:link w:val="23"/>
    <w:qFormat/>
    <w:pPr>
      <w:adjustRightInd w:val="0"/>
      <w:spacing w:line="240" w:lineRule="auto"/>
      <w:ind w:firstLine="420"/>
      <w:textAlignment w:val="baseline"/>
    </w:pPr>
    <w:rPr>
      <w:rFonts w:ascii="宋体" w:hAnsi="宋体"/>
      <w:color w:val="FF0000"/>
      <w:kern w:val="0"/>
      <w:szCs w:val="20"/>
    </w:rPr>
  </w:style>
  <w:style w:type="paragraph" w:styleId="af0">
    <w:name w:val="Balloon Text"/>
    <w:basedOn w:val="a1"/>
    <w:link w:val="af1"/>
    <w:qFormat/>
    <w:pPr>
      <w:adjustRightInd w:val="0"/>
      <w:spacing w:line="240" w:lineRule="auto"/>
      <w:textAlignment w:val="baseline"/>
    </w:pPr>
    <w:rPr>
      <w:kern w:val="0"/>
      <w:sz w:val="18"/>
      <w:szCs w:val="18"/>
    </w:rPr>
  </w:style>
  <w:style w:type="paragraph" w:styleId="af2">
    <w:name w:val="footer"/>
    <w:basedOn w:val="a1"/>
    <w:link w:val="af3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f4">
    <w:name w:val="header"/>
    <w:basedOn w:val="a1"/>
    <w:link w:val="af5"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1"/>
    <w:next w:val="a1"/>
    <w:uiPriority w:val="39"/>
    <w:qFormat/>
  </w:style>
  <w:style w:type="paragraph" w:styleId="TOC4">
    <w:name w:val="toc 4"/>
    <w:basedOn w:val="a1"/>
    <w:next w:val="a1"/>
    <w:uiPriority w:val="39"/>
    <w:qFormat/>
    <w:pPr>
      <w:ind w:left="63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a1"/>
    <w:next w:val="a1"/>
    <w:uiPriority w:val="39"/>
    <w:qFormat/>
    <w:pPr>
      <w:ind w:left="1050"/>
      <w:jc w:val="left"/>
    </w:pPr>
    <w:rPr>
      <w:rFonts w:ascii="Calibri" w:hAnsi="Calibri"/>
      <w:sz w:val="18"/>
      <w:szCs w:val="18"/>
    </w:rPr>
  </w:style>
  <w:style w:type="paragraph" w:styleId="af6">
    <w:name w:val="table of figures"/>
    <w:basedOn w:val="a1"/>
    <w:next w:val="a1"/>
    <w:qFormat/>
    <w:pPr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ind w:leftChars="200" w:left="420"/>
    </w:pPr>
  </w:style>
  <w:style w:type="paragraph" w:styleId="TOC9">
    <w:name w:val="toc 9"/>
    <w:basedOn w:val="a1"/>
    <w:next w:val="a1"/>
    <w:uiPriority w:val="39"/>
    <w:qFormat/>
    <w:pPr>
      <w:ind w:left="1680"/>
      <w:jc w:val="left"/>
    </w:pPr>
    <w:rPr>
      <w:rFonts w:ascii="Calibri" w:hAnsi="Calibri"/>
      <w:sz w:val="18"/>
      <w:szCs w:val="18"/>
    </w:rPr>
  </w:style>
  <w:style w:type="paragraph" w:styleId="24">
    <w:name w:val="Body Text 2"/>
    <w:basedOn w:val="a1"/>
    <w:link w:val="25"/>
    <w:qFormat/>
    <w:pPr>
      <w:adjustRightInd w:val="0"/>
      <w:spacing w:line="240" w:lineRule="auto"/>
      <w:textAlignment w:val="baseline"/>
    </w:pPr>
    <w:rPr>
      <w:rFonts w:ascii="宋体" w:hAnsi="宋体"/>
      <w:color w:val="FF0000"/>
      <w:kern w:val="0"/>
      <w:szCs w:val="20"/>
    </w:rPr>
  </w:style>
  <w:style w:type="paragraph" w:styleId="HTML">
    <w:name w:val="HTML Preformatted"/>
    <w:basedOn w:val="a1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kern w:val="0"/>
      <w:sz w:val="24"/>
    </w:rPr>
  </w:style>
  <w:style w:type="paragraph" w:styleId="af7">
    <w:name w:val="Normal (Web)"/>
    <w:basedOn w:val="a1"/>
    <w:uiPriority w:val="99"/>
    <w:unhideWhenUsed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paragraph" w:styleId="af8">
    <w:name w:val="Title"/>
    <w:basedOn w:val="a1"/>
    <w:link w:val="af9"/>
    <w:qFormat/>
    <w:pPr>
      <w:spacing w:before="240" w:after="60" w:line="240" w:lineRule="auto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a">
    <w:name w:val="annotation subject"/>
    <w:basedOn w:val="a9"/>
    <w:next w:val="a9"/>
    <w:link w:val="afb"/>
    <w:qFormat/>
    <w:pPr>
      <w:adjustRightInd/>
      <w:spacing w:line="300" w:lineRule="auto"/>
      <w:textAlignment w:val="auto"/>
    </w:pPr>
    <w:rPr>
      <w:b/>
      <w:bCs/>
      <w:kern w:val="2"/>
      <w:szCs w:val="24"/>
    </w:rPr>
  </w:style>
  <w:style w:type="paragraph" w:styleId="afc">
    <w:name w:val="Body Text First Indent"/>
    <w:basedOn w:val="ab"/>
    <w:link w:val="afd"/>
    <w:qFormat/>
    <w:pPr>
      <w:ind w:firstLineChars="100" w:firstLine="420"/>
    </w:pPr>
  </w:style>
  <w:style w:type="table" w:styleId="afe">
    <w:name w:val="Table Grid"/>
    <w:basedOn w:val="a3"/>
    <w:qFormat/>
    <w:pPr>
      <w:widowControl w:val="0"/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">
    <w:name w:val="Table Theme"/>
    <w:basedOn w:val="a3"/>
    <w:qFormat/>
    <w:pPr>
      <w:widowControl w:val="0"/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uiPriority w:val="22"/>
    <w:qFormat/>
    <w:rPr>
      <w:b/>
      <w:bCs/>
    </w:rPr>
  </w:style>
  <w:style w:type="character" w:styleId="aff1">
    <w:name w:val="page number"/>
    <w:qFormat/>
    <w:rPr>
      <w:rFonts w:ascii="宋体" w:eastAsia="宋体" w:hAnsi="宋体"/>
    </w:rPr>
  </w:style>
  <w:style w:type="character" w:styleId="aff2">
    <w:name w:val="FollowedHyperlink"/>
    <w:qFormat/>
    <w:rPr>
      <w:color w:val="800080"/>
      <w:u w:val="single"/>
    </w:rPr>
  </w:style>
  <w:style w:type="character" w:styleId="aff3">
    <w:name w:val="Hyperlink"/>
    <w:uiPriority w:val="99"/>
    <w:qFormat/>
    <w:rPr>
      <w:color w:val="0000FF"/>
      <w:u w:val="single"/>
    </w:rPr>
  </w:style>
  <w:style w:type="character" w:styleId="aff4">
    <w:name w:val="annotation reference"/>
    <w:qFormat/>
    <w:rPr>
      <w:sz w:val="21"/>
      <w:szCs w:val="21"/>
    </w:rPr>
  </w:style>
  <w:style w:type="character" w:customStyle="1" w:styleId="21">
    <w:name w:val="标题 2 字符"/>
    <w:link w:val="2"/>
    <w:qFormat/>
    <w:rPr>
      <w:b/>
      <w:bCs/>
      <w:kern w:val="2"/>
      <w:sz w:val="30"/>
      <w:szCs w:val="32"/>
    </w:rPr>
  </w:style>
  <w:style w:type="character" w:customStyle="1" w:styleId="30">
    <w:name w:val="标题 3 字符"/>
    <w:link w:val="3"/>
    <w:qFormat/>
    <w:rPr>
      <w:rFonts w:ascii="Times New Roman" w:eastAsia="宋体" w:hAnsi="Times New Roman" w:cs="Times New Roman"/>
      <w:b/>
      <w:bCs/>
      <w:kern w:val="2"/>
      <w:sz w:val="28"/>
      <w:szCs w:val="32"/>
      <w:lang w:val="en-US" w:eastAsia="zh-CN" w:bidi="ar-SA"/>
    </w:rPr>
  </w:style>
  <w:style w:type="character" w:customStyle="1" w:styleId="50">
    <w:name w:val="标题 5 字符"/>
    <w:link w:val="5"/>
    <w:qFormat/>
    <w:rPr>
      <w:rFonts w:ascii="宋体"/>
      <w:b/>
      <w:bCs/>
      <w:kern w:val="2"/>
      <w:sz w:val="28"/>
      <w:szCs w:val="28"/>
    </w:rPr>
  </w:style>
  <w:style w:type="character" w:customStyle="1" w:styleId="61">
    <w:name w:val="标题 6 字符"/>
    <w:link w:val="60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qFormat/>
    <w:rPr>
      <w:rFonts w:ascii="宋体"/>
      <w:b/>
      <w:bCs/>
      <w:kern w:val="2"/>
      <w:sz w:val="24"/>
      <w:szCs w:val="24"/>
    </w:rPr>
  </w:style>
  <w:style w:type="character" w:customStyle="1" w:styleId="80">
    <w:name w:val="标题 8 字符"/>
    <w:link w:val="8"/>
    <w:qFormat/>
    <w:rPr>
      <w:rFonts w:ascii="Arial" w:eastAsia="黑体" w:hAnsi="Arial"/>
      <w:kern w:val="2"/>
      <w:sz w:val="24"/>
      <w:szCs w:val="24"/>
    </w:rPr>
  </w:style>
  <w:style w:type="character" w:customStyle="1" w:styleId="91">
    <w:name w:val="标题 9 字符"/>
    <w:link w:val="90"/>
    <w:qFormat/>
    <w:rPr>
      <w:rFonts w:ascii="Arial" w:eastAsia="黑体" w:hAnsi="Arial"/>
      <w:kern w:val="2"/>
      <w:sz w:val="21"/>
      <w:szCs w:val="21"/>
    </w:rPr>
  </w:style>
  <w:style w:type="character" w:customStyle="1" w:styleId="a6">
    <w:name w:val="正文缩进 字符"/>
    <w:link w:val="a5"/>
    <w:qFormat/>
    <w:rPr>
      <w:kern w:val="2"/>
      <w:sz w:val="21"/>
    </w:rPr>
  </w:style>
  <w:style w:type="character" w:customStyle="1" w:styleId="aa">
    <w:name w:val="批注文字 字符"/>
    <w:link w:val="a9"/>
    <w:qFormat/>
    <w:rPr>
      <w:sz w:val="21"/>
    </w:rPr>
  </w:style>
  <w:style w:type="character" w:customStyle="1" w:styleId="ac">
    <w:name w:val="正文文本 字符"/>
    <w:link w:val="ab"/>
    <w:qFormat/>
    <w:rPr>
      <w:sz w:val="21"/>
    </w:rPr>
  </w:style>
  <w:style w:type="character" w:customStyle="1" w:styleId="af">
    <w:name w:val="日期 字符"/>
    <w:link w:val="ae"/>
    <w:qFormat/>
    <w:rPr>
      <w:rFonts w:ascii="宋体"/>
      <w:b/>
      <w:sz w:val="32"/>
    </w:rPr>
  </w:style>
  <w:style w:type="character" w:customStyle="1" w:styleId="23">
    <w:name w:val="正文文本缩进 2 字符"/>
    <w:link w:val="22"/>
    <w:qFormat/>
    <w:rPr>
      <w:rFonts w:ascii="宋体" w:hAnsi="宋体"/>
      <w:color w:val="FF0000"/>
      <w:sz w:val="21"/>
    </w:rPr>
  </w:style>
  <w:style w:type="character" w:customStyle="1" w:styleId="af1">
    <w:name w:val="批注框文本 字符"/>
    <w:link w:val="af0"/>
    <w:qFormat/>
    <w:rPr>
      <w:sz w:val="18"/>
      <w:szCs w:val="18"/>
    </w:rPr>
  </w:style>
  <w:style w:type="character" w:customStyle="1" w:styleId="af3">
    <w:name w:val="页脚 字符"/>
    <w:link w:val="af2"/>
    <w:qFormat/>
    <w:rPr>
      <w:kern w:val="2"/>
      <w:sz w:val="18"/>
      <w:szCs w:val="18"/>
    </w:rPr>
  </w:style>
  <w:style w:type="character" w:customStyle="1" w:styleId="af5">
    <w:name w:val="页眉 字符"/>
    <w:link w:val="af4"/>
    <w:uiPriority w:val="99"/>
    <w:qFormat/>
    <w:rPr>
      <w:kern w:val="2"/>
      <w:sz w:val="18"/>
      <w:szCs w:val="18"/>
    </w:rPr>
  </w:style>
  <w:style w:type="character" w:customStyle="1" w:styleId="25">
    <w:name w:val="正文文本 2 字符"/>
    <w:link w:val="24"/>
    <w:qFormat/>
    <w:rPr>
      <w:rFonts w:ascii="宋体" w:hAnsi="宋体"/>
      <w:color w:val="FF0000"/>
      <w:sz w:val="21"/>
    </w:rPr>
  </w:style>
  <w:style w:type="character" w:customStyle="1" w:styleId="HTML0">
    <w:name w:val="HTML 预设格式 字符"/>
    <w:link w:val="HTML"/>
    <w:uiPriority w:val="99"/>
    <w:qFormat/>
    <w:rPr>
      <w:rFonts w:ascii="Courier New" w:hAnsi="Courier New" w:cs="Courier New"/>
      <w:sz w:val="24"/>
      <w:szCs w:val="24"/>
    </w:rPr>
  </w:style>
  <w:style w:type="character" w:customStyle="1" w:styleId="af9">
    <w:name w:val="标题 字符"/>
    <w:link w:val="af8"/>
    <w:qFormat/>
    <w:rPr>
      <w:rFonts w:ascii="Arial" w:hAnsi="Arial" w:cs="Arial"/>
      <w:b/>
      <w:bCs/>
      <w:kern w:val="2"/>
      <w:sz w:val="32"/>
      <w:szCs w:val="32"/>
    </w:rPr>
  </w:style>
  <w:style w:type="character" w:customStyle="1" w:styleId="afb">
    <w:name w:val="批注主题 字符"/>
    <w:link w:val="afa"/>
    <w:qFormat/>
    <w:rPr>
      <w:b/>
      <w:bCs/>
      <w:kern w:val="2"/>
      <w:sz w:val="21"/>
      <w:szCs w:val="24"/>
    </w:rPr>
  </w:style>
  <w:style w:type="character" w:customStyle="1" w:styleId="afd">
    <w:name w:val="正文文本首行缩进 字符"/>
    <w:link w:val="afc"/>
    <w:qFormat/>
  </w:style>
  <w:style w:type="paragraph" w:customStyle="1" w:styleId="a0">
    <w:name w:val="正文表标题"/>
    <w:next w:val="a1"/>
    <w:qFormat/>
    <w:pPr>
      <w:numPr>
        <w:numId w:val="2"/>
      </w:numPr>
      <w:jc w:val="center"/>
    </w:pPr>
    <w:rPr>
      <w:rFonts w:ascii="黑体" w:eastAsia="黑体"/>
      <w:sz w:val="21"/>
    </w:rPr>
  </w:style>
  <w:style w:type="paragraph" w:customStyle="1" w:styleId="a">
    <w:name w:val="正文图标题"/>
    <w:next w:val="a1"/>
    <w:qFormat/>
    <w:pPr>
      <w:numPr>
        <w:numId w:val="3"/>
      </w:numPr>
      <w:jc w:val="center"/>
    </w:pPr>
    <w:rPr>
      <w:rFonts w:eastAsia="黑体"/>
      <w:sz w:val="21"/>
    </w:rPr>
  </w:style>
  <w:style w:type="paragraph" w:customStyle="1" w:styleId="aff5">
    <w:name w:val="样式 黑体 四号 加粗 居中"/>
    <w:basedOn w:val="a1"/>
    <w:qFormat/>
    <w:pPr>
      <w:jc w:val="center"/>
      <w:outlineLvl w:val="4"/>
    </w:pPr>
    <w:rPr>
      <w:rFonts w:ascii="黑体" w:eastAsia="黑体" w:cs="宋体"/>
      <w:b/>
      <w:bCs/>
      <w:sz w:val="28"/>
      <w:szCs w:val="20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20">
    <w:name w:val="图目录2"/>
    <w:basedOn w:val="a1"/>
    <w:next w:val="a1"/>
    <w:qFormat/>
    <w:pPr>
      <w:numPr>
        <w:numId w:val="4"/>
      </w:numPr>
      <w:adjustRightInd w:val="0"/>
      <w:spacing w:line="240" w:lineRule="auto"/>
      <w:jc w:val="center"/>
      <w:textAlignment w:val="baseline"/>
    </w:pPr>
    <w:rPr>
      <w:kern w:val="0"/>
      <w:szCs w:val="20"/>
    </w:rPr>
  </w:style>
  <w:style w:type="paragraph" w:customStyle="1" w:styleId="aff6">
    <w:name w:val="样式 (符号) 宋体 四号 居中"/>
    <w:basedOn w:val="a1"/>
    <w:qFormat/>
    <w:pPr>
      <w:ind w:leftChars="1000" w:left="1000"/>
      <w:jc w:val="left"/>
    </w:pPr>
    <w:rPr>
      <w:rFonts w:ascii="宋体" w:hAnsi="宋体" w:cs="宋体"/>
      <w:sz w:val="28"/>
      <w:szCs w:val="20"/>
    </w:rPr>
  </w:style>
  <w:style w:type="paragraph" w:customStyle="1" w:styleId="aff7">
    <w:name w:val="缺省文本"/>
    <w:basedOn w:val="a1"/>
    <w:qFormat/>
    <w:pPr>
      <w:autoSpaceDE w:val="0"/>
      <w:autoSpaceDN w:val="0"/>
      <w:adjustRightInd w:val="0"/>
      <w:spacing w:line="240" w:lineRule="auto"/>
      <w:jc w:val="left"/>
    </w:pPr>
    <w:rPr>
      <w:kern w:val="0"/>
      <w:sz w:val="24"/>
    </w:rPr>
  </w:style>
  <w:style w:type="paragraph" w:customStyle="1" w:styleId="Char">
    <w:name w:val="Char"/>
    <w:basedOn w:val="a1"/>
    <w:qFormat/>
    <w:pPr>
      <w:spacing w:line="240" w:lineRule="auto"/>
    </w:pPr>
    <w:rPr>
      <w:rFonts w:ascii="Tahoma" w:hAnsi="Tahoma"/>
      <w:sz w:val="24"/>
      <w:szCs w:val="20"/>
    </w:rPr>
  </w:style>
  <w:style w:type="paragraph" w:customStyle="1" w:styleId="Char2">
    <w:name w:val="Char2"/>
    <w:basedOn w:val="a1"/>
    <w:qFormat/>
    <w:pPr>
      <w:spacing w:line="240" w:lineRule="auto"/>
    </w:pPr>
    <w:rPr>
      <w:rFonts w:ascii="Tahoma" w:hAnsi="Tahoma"/>
      <w:sz w:val="24"/>
      <w:szCs w:val="20"/>
    </w:rPr>
  </w:style>
  <w:style w:type="paragraph" w:customStyle="1" w:styleId="10">
    <w:name w:val="图目录1"/>
    <w:basedOn w:val="a1"/>
    <w:next w:val="a1"/>
    <w:qFormat/>
    <w:pPr>
      <w:tabs>
        <w:tab w:val="left" w:pos="738"/>
      </w:tabs>
      <w:adjustRightInd w:val="0"/>
      <w:spacing w:line="240" w:lineRule="auto"/>
      <w:ind w:left="738" w:hanging="449"/>
      <w:jc w:val="center"/>
      <w:textAlignment w:val="baseline"/>
    </w:pPr>
    <w:rPr>
      <w:kern w:val="0"/>
      <w:szCs w:val="20"/>
    </w:rPr>
  </w:style>
  <w:style w:type="paragraph" w:customStyle="1" w:styleId="31">
    <w:name w:val="图目录3"/>
    <w:basedOn w:val="a1"/>
    <w:next w:val="a1"/>
    <w:qFormat/>
    <w:pPr>
      <w:tabs>
        <w:tab w:val="left" w:pos="737"/>
      </w:tabs>
      <w:adjustRightInd w:val="0"/>
      <w:spacing w:line="240" w:lineRule="auto"/>
      <w:ind w:left="737" w:hanging="449"/>
      <w:jc w:val="center"/>
      <w:textAlignment w:val="baseline"/>
    </w:pPr>
    <w:rPr>
      <w:kern w:val="0"/>
      <w:szCs w:val="20"/>
    </w:rPr>
  </w:style>
  <w:style w:type="paragraph" w:customStyle="1" w:styleId="4">
    <w:name w:val="图目录4"/>
    <w:basedOn w:val="a1"/>
    <w:next w:val="a1"/>
    <w:qFormat/>
    <w:pPr>
      <w:numPr>
        <w:numId w:val="5"/>
      </w:numPr>
      <w:adjustRightInd w:val="0"/>
      <w:spacing w:line="240" w:lineRule="auto"/>
      <w:ind w:hanging="448"/>
      <w:jc w:val="center"/>
      <w:textAlignment w:val="baseline"/>
    </w:pPr>
    <w:rPr>
      <w:kern w:val="0"/>
      <w:szCs w:val="20"/>
    </w:rPr>
  </w:style>
  <w:style w:type="paragraph" w:customStyle="1" w:styleId="51">
    <w:name w:val="图目录5"/>
    <w:basedOn w:val="4"/>
    <w:qFormat/>
    <w:pPr>
      <w:numPr>
        <w:numId w:val="0"/>
      </w:numPr>
      <w:ind w:left="737" w:hanging="449"/>
    </w:pPr>
  </w:style>
  <w:style w:type="paragraph" w:customStyle="1" w:styleId="6">
    <w:name w:val="图目录6"/>
    <w:basedOn w:val="51"/>
    <w:qFormat/>
    <w:pPr>
      <w:numPr>
        <w:numId w:val="6"/>
      </w:numPr>
    </w:pPr>
  </w:style>
  <w:style w:type="paragraph" w:customStyle="1" w:styleId="71">
    <w:name w:val="图目录7"/>
    <w:basedOn w:val="51"/>
    <w:qFormat/>
  </w:style>
  <w:style w:type="paragraph" w:customStyle="1" w:styleId="81">
    <w:name w:val="图目录8"/>
    <w:basedOn w:val="10"/>
    <w:next w:val="a1"/>
    <w:qFormat/>
  </w:style>
  <w:style w:type="paragraph" w:customStyle="1" w:styleId="9">
    <w:name w:val="图目录9"/>
    <w:basedOn w:val="10"/>
    <w:qFormat/>
    <w:pPr>
      <w:numPr>
        <w:numId w:val="7"/>
      </w:numPr>
      <w:adjustRightInd/>
      <w:textAlignment w:val="auto"/>
    </w:pPr>
    <w:rPr>
      <w:kern w:val="2"/>
      <w:szCs w:val="24"/>
    </w:rPr>
  </w:style>
  <w:style w:type="paragraph" w:customStyle="1" w:styleId="aff8">
    <w:name w:val="可调插入间隔"/>
    <w:basedOn w:val="a1"/>
    <w:qFormat/>
    <w:pPr>
      <w:spacing w:line="240" w:lineRule="exact"/>
    </w:pPr>
  </w:style>
  <w:style w:type="character" w:customStyle="1" w:styleId="CharChar2">
    <w:name w:val="Char Char2"/>
    <w:qFormat/>
    <w:rPr>
      <w:rFonts w:ascii="宋体"/>
      <w:b/>
      <w:sz w:val="32"/>
    </w:rPr>
  </w:style>
  <w:style w:type="character" w:customStyle="1" w:styleId="CharChar1">
    <w:name w:val="Char Char1"/>
    <w:qFormat/>
    <w:rPr>
      <w:rFonts w:ascii="宋体" w:hAnsi="宋体"/>
      <w:color w:val="FF0000"/>
      <w:sz w:val="21"/>
    </w:rPr>
  </w:style>
  <w:style w:type="paragraph" w:customStyle="1" w:styleId="ParaCharCharCharCharCharCharChar">
    <w:name w:val="默认段落字体 Para Char Char Char Char Char Char Char"/>
    <w:basedOn w:val="a8"/>
    <w:qFormat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</w:rPr>
  </w:style>
  <w:style w:type="character" w:customStyle="1" w:styleId="CharChar3">
    <w:name w:val="Char Char3"/>
    <w:qFormat/>
    <w:rPr>
      <w:sz w:val="18"/>
    </w:rPr>
  </w:style>
  <w:style w:type="character" w:customStyle="1" w:styleId="CharChar">
    <w:name w:val="Char Char"/>
    <w:qFormat/>
    <w:rPr>
      <w:rFonts w:ascii="宋体" w:hAnsi="宋体"/>
      <w:color w:val="FF0000"/>
      <w:sz w:val="21"/>
    </w:rPr>
  </w:style>
  <w:style w:type="paragraph" w:styleId="aff9">
    <w:name w:val="List Paragraph"/>
    <w:basedOn w:val="a1"/>
    <w:uiPriority w:val="34"/>
    <w:qFormat/>
    <w:pPr>
      <w:adjustRightInd w:val="0"/>
      <w:spacing w:line="240" w:lineRule="auto"/>
      <w:ind w:firstLineChars="200" w:firstLine="420"/>
      <w:textAlignment w:val="baseline"/>
    </w:pPr>
    <w:rPr>
      <w:kern w:val="0"/>
      <w:szCs w:val="20"/>
    </w:rPr>
  </w:style>
  <w:style w:type="paragraph" w:customStyle="1" w:styleId="CharCharCharCharCharCharCharCharChar1CharCharCharCharCharCharCharCharCharCharCharCharChar">
    <w:name w:val="Char Char Char Char Char Char Char Char Char1 Char Char Char Char Char Char Char Char Char Char Char Char Char"/>
    <w:basedOn w:val="a1"/>
    <w:qFormat/>
    <w:pPr>
      <w:spacing w:line="240" w:lineRule="auto"/>
    </w:pPr>
    <w:rPr>
      <w:rFonts w:ascii="Tahoma" w:hAnsi="Tahoma"/>
      <w:sz w:val="24"/>
      <w:szCs w:val="20"/>
    </w:rPr>
  </w:style>
  <w:style w:type="paragraph" w:customStyle="1" w:styleId="CharCharCharCharCharCharCharCharCharCharCharChar1">
    <w:name w:val="Char Char Char Char Char Char Char Char Char Char Char Char1"/>
    <w:basedOn w:val="a1"/>
    <w:qFormat/>
    <w:pPr>
      <w:spacing w:line="240" w:lineRule="auto"/>
    </w:pPr>
    <w:rPr>
      <w:rFonts w:ascii="Tahoma" w:hAnsi="Tahoma"/>
      <w:sz w:val="24"/>
      <w:szCs w:val="20"/>
    </w:rPr>
  </w:style>
  <w:style w:type="paragraph" w:customStyle="1" w:styleId="CharCharCharCharCharCharCharCharCharCharCharChar1CharCharChar">
    <w:name w:val="Char Char Char Char Char Char Char Char Char Char Char Char1 Char Char Char"/>
    <w:basedOn w:val="a1"/>
    <w:qFormat/>
    <w:pPr>
      <w:spacing w:line="240" w:lineRule="auto"/>
    </w:pPr>
    <w:rPr>
      <w:rFonts w:ascii="Tahoma" w:hAnsi="Tahoma"/>
      <w:sz w:val="24"/>
      <w:szCs w:val="20"/>
    </w:rPr>
  </w:style>
  <w:style w:type="paragraph" w:customStyle="1" w:styleId="affa">
    <w:name w:val="段"/>
    <w:link w:val="Char0"/>
    <w:qFormat/>
    <w:pPr>
      <w:autoSpaceDE w:val="0"/>
      <w:autoSpaceDN w:val="0"/>
      <w:ind w:firstLineChars="200" w:firstLine="200"/>
      <w:jc w:val="both"/>
    </w:pPr>
    <w:rPr>
      <w:rFonts w:ascii="Arial" w:hAnsi="Arial"/>
      <w:sz w:val="21"/>
    </w:rPr>
  </w:style>
  <w:style w:type="character" w:customStyle="1" w:styleId="Char0">
    <w:name w:val="段 Char"/>
    <w:link w:val="affa"/>
    <w:qFormat/>
    <w:rPr>
      <w:rFonts w:ascii="Arial" w:hAnsi="Arial"/>
      <w:sz w:val="21"/>
      <w:lang w:val="en-US" w:eastAsia="zh-CN" w:bidi="ar-SA"/>
    </w:rPr>
  </w:style>
  <w:style w:type="paragraph" w:customStyle="1" w:styleId="Style95">
    <w:name w:val="_Style 95"/>
    <w:basedOn w:val="1"/>
    <w:next w:val="a1"/>
    <w:uiPriority w:val="39"/>
    <w:qFormat/>
    <w:pPr>
      <w:pageBreakBefore w:val="0"/>
      <w:widowControl/>
      <w:numPr>
        <w:numId w:val="0"/>
      </w:numPr>
      <w:tabs>
        <w:tab w:val="clear" w:pos="425"/>
      </w:tabs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26">
    <w:name w:val="样式 标题 2 + 黑体 四号"/>
    <w:basedOn w:val="2"/>
    <w:link w:val="2Char"/>
    <w:qFormat/>
    <w:pPr>
      <w:numPr>
        <w:ilvl w:val="0"/>
        <w:numId w:val="0"/>
      </w:numPr>
      <w:tabs>
        <w:tab w:val="clear" w:pos="425"/>
        <w:tab w:val="clear" w:pos="567"/>
        <w:tab w:val="left" w:pos="440"/>
      </w:tabs>
      <w:spacing w:line="300" w:lineRule="auto"/>
      <w:ind w:left="440" w:hanging="576"/>
    </w:pPr>
    <w:rPr>
      <w:rFonts w:ascii="黑体" w:hAnsi="黑体" w:cs="宋体"/>
      <w:sz w:val="21"/>
      <w:szCs w:val="21"/>
    </w:rPr>
  </w:style>
  <w:style w:type="character" w:customStyle="1" w:styleId="2Char">
    <w:name w:val="样式 标题 2 + 黑体 四号 Char"/>
    <w:link w:val="26"/>
    <w:qFormat/>
    <w:rPr>
      <w:rFonts w:ascii="黑体" w:hAnsi="黑体" w:cs="宋体"/>
      <w:b/>
      <w:bCs/>
      <w:kern w:val="2"/>
      <w:sz w:val="21"/>
      <w:szCs w:val="21"/>
    </w:rPr>
  </w:style>
  <w:style w:type="paragraph" w:customStyle="1" w:styleId="11">
    <w:name w:val="样式 标题 1 + 黑体 四号"/>
    <w:basedOn w:val="1"/>
    <w:qFormat/>
    <w:pPr>
      <w:pageBreakBefore w:val="0"/>
      <w:numPr>
        <w:numId w:val="0"/>
      </w:numPr>
      <w:tabs>
        <w:tab w:val="clear" w:pos="425"/>
        <w:tab w:val="left" w:pos="296"/>
      </w:tabs>
      <w:spacing w:before="340" w:after="340" w:line="300" w:lineRule="auto"/>
      <w:ind w:left="296" w:hanging="432"/>
    </w:pPr>
    <w:rPr>
      <w:rFonts w:ascii="黑体" w:hAnsi="黑体" w:cs="宋体"/>
      <w:sz w:val="28"/>
      <w:szCs w:val="21"/>
    </w:rPr>
  </w:style>
  <w:style w:type="paragraph" w:customStyle="1" w:styleId="CharCharCharCharCharCharCharCharChar1CharCharCharCharCharCharCharCharCharCharCharCharChar1">
    <w:name w:val="Char Char Char Char Char Char Char Char Char1 Char Char Char Char Char Char Char Char Char Char Char Char Char1"/>
    <w:basedOn w:val="a1"/>
    <w:qFormat/>
    <w:pPr>
      <w:spacing w:line="240" w:lineRule="auto"/>
    </w:pPr>
    <w:rPr>
      <w:rFonts w:ascii="Tahoma" w:hAnsi="Tahoma"/>
      <w:sz w:val="24"/>
      <w:szCs w:val="20"/>
    </w:rPr>
  </w:style>
  <w:style w:type="paragraph" w:customStyle="1" w:styleId="affb">
    <w:name w:val="题注后"/>
    <w:basedOn w:val="a1"/>
    <w:qFormat/>
    <w:pPr>
      <w:spacing w:line="240" w:lineRule="auto"/>
      <w:ind w:firstLine="480"/>
      <w:jc w:val="center"/>
    </w:pPr>
    <w:rPr>
      <w:rFonts w:cs="宋体"/>
      <w:szCs w:val="20"/>
    </w:rPr>
  </w:style>
  <w:style w:type="paragraph" w:customStyle="1" w:styleId="affc">
    <w:name w:val="图表注"/>
    <w:basedOn w:val="a1"/>
    <w:qFormat/>
    <w:pPr>
      <w:spacing w:line="240" w:lineRule="auto"/>
      <w:jc w:val="center"/>
    </w:pPr>
    <w:rPr>
      <w:rFonts w:ascii="Arial" w:eastAsia="黑体" w:hAnsi="Arial"/>
    </w:rPr>
  </w:style>
  <w:style w:type="character" w:customStyle="1" w:styleId="CharCharCharChar">
    <w:name w:val="正文缩进 Char Char Char Char"/>
    <w:qFormat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REGTYPENAME">
    <w:name w:val="REG_TYPE_NAME"/>
    <w:basedOn w:val="a1"/>
    <w:qFormat/>
    <w:pPr>
      <w:adjustRightInd w:val="0"/>
      <w:spacing w:line="240" w:lineRule="auto"/>
      <w:textAlignment w:val="baseline"/>
    </w:pPr>
    <w:rPr>
      <w:rFonts w:ascii="宋体" w:hAnsi="宋体" w:cs="宋体"/>
      <w:b/>
      <w:kern w:val="0"/>
      <w:szCs w:val="21"/>
    </w:rPr>
  </w:style>
  <w:style w:type="paragraph" w:customStyle="1" w:styleId="affd">
    <w:name w:val="表内"/>
    <w:basedOn w:val="a1"/>
    <w:qFormat/>
    <w:pPr>
      <w:adjustRightInd w:val="0"/>
      <w:textAlignment w:val="baseline"/>
    </w:pPr>
    <w:rPr>
      <w:rFonts w:ascii="宋体" w:hAnsi="宋体"/>
      <w:kern w:val="0"/>
      <w:szCs w:val="21"/>
      <w:lang w:val="fr-FR"/>
    </w:rPr>
  </w:style>
  <w:style w:type="character" w:customStyle="1" w:styleId="trans">
    <w:name w:val="trans"/>
    <w:qFormat/>
  </w:style>
  <w:style w:type="paragraph" w:customStyle="1" w:styleId="p0">
    <w:name w:val="p0"/>
    <w:basedOn w:val="a1"/>
    <w:qFormat/>
    <w:pPr>
      <w:widowControl/>
      <w:snapToGrid w:val="0"/>
      <w:spacing w:line="240" w:lineRule="auto"/>
    </w:pPr>
    <w:rPr>
      <w:rFonts w:ascii="宋体" w:hAnsi="宋体" w:cs="宋体"/>
      <w:kern w:val="0"/>
      <w:szCs w:val="21"/>
    </w:rPr>
  </w:style>
  <w:style w:type="paragraph" w:customStyle="1" w:styleId="12">
    <w:name w:val="列出段落1"/>
    <w:basedOn w:val="a1"/>
    <w:uiPriority w:val="34"/>
    <w:qFormat/>
    <w:pPr>
      <w:ind w:firstLineChars="200" w:firstLine="420"/>
    </w:pPr>
    <w:rPr>
      <w:rFonts w:cs="黑体"/>
      <w:sz w:val="24"/>
      <w:szCs w:val="22"/>
    </w:rPr>
  </w:style>
  <w:style w:type="character" w:customStyle="1" w:styleId="word">
    <w:name w:val="word"/>
    <w:qFormat/>
  </w:style>
  <w:style w:type="character" w:customStyle="1" w:styleId="Style109">
    <w:name w:val="_Style 109"/>
    <w:uiPriority w:val="19"/>
    <w:qFormat/>
    <w:rPr>
      <w:b/>
      <w:iCs/>
      <w:color w:val="000000"/>
      <w:sz w:val="18"/>
    </w:rPr>
  </w:style>
  <w:style w:type="character" w:customStyle="1" w:styleId="Style110">
    <w:name w:val="_Style 110"/>
    <w:uiPriority w:val="21"/>
    <w:qFormat/>
    <w:rPr>
      <w:rFonts w:ascii="Times New Roman" w:eastAsia="宋体" w:hAnsi="Times New Roman"/>
      <w:iCs/>
      <w:color w:val="000000"/>
      <w:sz w:val="18"/>
    </w:rPr>
  </w:style>
  <w:style w:type="paragraph" w:styleId="affe">
    <w:name w:val="No Spacing"/>
    <w:uiPriority w:val="84"/>
    <w:qFormat/>
    <w:pPr>
      <w:widowControl w:val="0"/>
      <w:jc w:val="center"/>
    </w:pPr>
    <w:rPr>
      <w:kern w:val="2"/>
      <w:sz w:val="24"/>
      <w:szCs w:val="24"/>
    </w:rPr>
  </w:style>
  <w:style w:type="paragraph" w:customStyle="1" w:styleId="cl">
    <w:name w:val="题注_cl"/>
    <w:basedOn w:val="a1"/>
    <w:link w:val="cl0"/>
    <w:qFormat/>
    <w:pPr>
      <w:jc w:val="center"/>
    </w:pPr>
    <w:rPr>
      <w:b/>
    </w:rPr>
  </w:style>
  <w:style w:type="character" w:customStyle="1" w:styleId="cl0">
    <w:name w:val="题注_cl 字符"/>
    <w:link w:val="cl"/>
    <w:qFormat/>
    <w:rPr>
      <w:b/>
      <w:kern w:val="2"/>
      <w:sz w:val="21"/>
      <w:szCs w:val="24"/>
    </w:rPr>
  </w:style>
  <w:style w:type="paragraph" w:customStyle="1" w:styleId="WPSOffice1">
    <w:name w:val="WPSOffice手动目录 1"/>
    <w:qFormat/>
  </w:style>
  <w:style w:type="paragraph" w:customStyle="1" w:styleId="melo-codeblock-Base-theme-para">
    <w:name w:val="melo-codeblock-Base-theme-para"/>
    <w:uiPriority w:val="99"/>
    <w:qFormat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melo-codeblock-Base-theme-char">
    <w:name w:val="melo-codeblock-Base-theme-char"/>
    <w:uiPriority w:val="99"/>
    <w:qFormat/>
    <w:rPr>
      <w:rFonts w:ascii="Monaco" w:eastAsia="Monaco" w:hAnsi="Monaco" w:cs="Monaco"/>
      <w:color w:val="000000"/>
      <w:sz w:val="21"/>
    </w:rPr>
  </w:style>
  <w:style w:type="table" w:customStyle="1" w:styleId="DocTableBand5th">
    <w:name w:val="Doc Table Band 5th"/>
    <w:basedOn w:val="afe"/>
    <w:uiPriority w:val="49"/>
    <w:qFormat/>
    <w:tblPr/>
    <w:tblStylePr w:type="firstRow">
      <w:rPr>
        <w:b/>
        <w:bCs/>
        <w:color w:val="FFFFFF"/>
      </w:rPr>
      <w:tblPr/>
      <w:tcPr>
        <w:shd w:val="clear" w:color="auto" w:fill="00A3F5"/>
      </w:tcPr>
    </w:tblStylePr>
    <w:tblStylePr w:type="band2Horz">
      <w:tblPr/>
      <w:tcPr>
        <w:shd w:val="clear" w:color="auto" w:fill="E5F6FF"/>
      </w:tcPr>
    </w:tblStylePr>
  </w:style>
  <w:style w:type="paragraph" w:customStyle="1" w:styleId="new">
    <w:name w:val="new正文"/>
    <w:basedOn w:val="a1"/>
    <w:qFormat/>
    <w:pPr>
      <w:ind w:firstLineChars="200" w:firstLine="200"/>
    </w:pPr>
    <w:rPr>
      <w:sz w:val="24"/>
    </w:rPr>
  </w:style>
  <w:style w:type="paragraph" w:customStyle="1" w:styleId="new0">
    <w:name w:val="new图标题"/>
    <w:basedOn w:val="new1"/>
    <w:next w:val="new"/>
    <w:qFormat/>
    <w:pPr>
      <w:spacing w:afterLines="50" w:after="50" w:line="240" w:lineRule="auto"/>
    </w:pPr>
  </w:style>
  <w:style w:type="paragraph" w:customStyle="1" w:styleId="new1">
    <w:name w:val="new图表"/>
    <w:basedOn w:val="new"/>
    <w:next w:val="new"/>
    <w:qFormat/>
    <w:pPr>
      <w:ind w:firstLineChars="0" w:firstLine="0"/>
      <w:jc w:val="center"/>
    </w:pPr>
    <w:rPr>
      <w:b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\doc\&#24320;&#21457;&#27969;&#31243;\out\Template\release\UVF&#29615;&#22659;&#12298;&#39033;&#30446;&#21517;&#31216;&#12299;&#32452;&#20214;&#24212;&#29992;&#26041;&#26696;&#65288;&#27169;&#29256;&#65289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UVF环境《项目名称》组件应用方案（模版）.dot</Template>
  <TotalTime>11</TotalTime>
  <Pages>127</Pages>
  <Words>95946</Words>
  <Characters>158311</Characters>
  <Application>Microsoft Office Word</Application>
  <DocSecurity>0</DocSecurity>
  <Lines>12177</Lines>
  <Paragraphs>14125</Paragraphs>
  <ScaleCrop>false</ScaleCrop>
  <Company>DEEPIN</Company>
  <LinksUpToDate>false</LinksUpToDate>
  <CharactersWithSpaces>240132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Bhyuan</dc:creator>
  <cp:lastModifiedBy>正鹏 赵</cp:lastModifiedBy>
  <cp:revision>18</cp:revision>
  <cp:lastPrinted>2025-07-26T08:02:00Z</cp:lastPrinted>
  <dcterms:created xsi:type="dcterms:W3CDTF">2024-08-26T09:29:00Z</dcterms:created>
  <dcterms:modified xsi:type="dcterms:W3CDTF">2026-05-09T03:05:00Z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B8DE985250CF4A51927B605CB8C75B02_13</vt:lpwstr>
  </property>
  <property fmtid="{D5CDD505-2E9C-101B-9397-08002B2CF9AE}" pid="4" name="KSOTemplateDocerSaveRecord">
    <vt:lpwstr>eyJoZGlkIjoiZTJlZmQwYjU1OGUwN2MxNDcyMWNiYWQ5YmY1NmU2ZDkiLCJ1c2VySWQiOiIxMDU0NDEzMDY3In0=</vt:lpwstr>
  </property>
</Properties>
</file>